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rPr>
          <w:rStyle w:val="15"/>
          <w:b w:val="0"/>
          <w:bCs w:val="0"/>
          <w:sz w:val="28"/>
          <w:szCs w:val="28"/>
        </w:rPr>
      </w:pPr>
      <w:r>
        <w:rPr>
          <w:sz w:val="28"/>
          <w:szCs w:val="28"/>
        </w:rPr>
        <w:t>Spectrum Club,</w:t>
      </w:r>
    </w:p>
    <w:p>
      <w:pPr>
        <w:pStyle w:val="23"/>
        <w:rPr>
          <w:rStyle w:val="15"/>
          <w:b w:val="0"/>
          <w:bCs w:val="0"/>
          <w:sz w:val="28"/>
          <w:szCs w:val="28"/>
        </w:rPr>
      </w:pPr>
      <w:r>
        <w:rPr>
          <w:sz w:val="28"/>
          <w:szCs w:val="28"/>
        </w:rPr>
        <w:t>College of Engineering and Technology</w:t>
      </w:r>
    </w:p>
    <w:p>
      <w:pPr>
        <w:pStyle w:val="23"/>
        <w:rPr>
          <w:rStyle w:val="15"/>
          <w:b w:val="0"/>
          <w:bCs w:val="0"/>
          <w:sz w:val="28"/>
          <w:szCs w:val="28"/>
        </w:rPr>
      </w:pPr>
      <w:r>
        <w:rPr>
          <w:sz w:val="28"/>
          <w:szCs w:val="28"/>
        </w:rPr>
        <w:t>Bhubaneswar</w:t>
      </w:r>
    </w:p>
    <w:p>
      <w:pPr>
        <w:pStyle w:val="23"/>
        <w:rPr>
          <w:rStyle w:val="15"/>
          <w:b w:val="0"/>
          <w:bCs w:val="0"/>
          <w:sz w:val="28"/>
          <w:szCs w:val="28"/>
        </w:rPr>
      </w:pPr>
      <w:r>
        <w:rPr>
          <w:sz w:val="28"/>
          <w:szCs w:val="28"/>
        </w:rPr>
        <w:t>www.spectrumcet.com</w:t>
      </w:r>
    </w:p>
    <w:p>
      <w:pPr>
        <w:pStyle w:val="18"/>
        <w:rPr>
          <w:sz w:val="40"/>
          <w:szCs w:val="40"/>
        </w:rPr>
      </w:pPr>
      <w:r>
        <w:rPr>
          <w:sz w:val="40"/>
          <w:szCs w:val="40"/>
        </w:rPr>
        <w:t>Dear Intern,</w:t>
      </w:r>
    </w:p>
    <w:p>
      <w:pPr>
        <w:pStyle w:val="23"/>
      </w:pPr>
    </w:p>
    <w:p>
      <w:pPr>
        <w:pStyle w:val="23"/>
        <w:rPr>
          <w:b/>
          <w:sz w:val="32"/>
          <w:szCs w:val="32"/>
        </w:rPr>
      </w:pPr>
      <w:r>
        <w:rPr>
          <w:sz w:val="32"/>
          <w:szCs w:val="32"/>
        </w:rPr>
        <w:t xml:space="preserve">Welcome to </w:t>
      </w:r>
      <w:r>
        <w:rPr>
          <w:rFonts w:hint="default"/>
          <w:b/>
          <w:sz w:val="32"/>
          <w:szCs w:val="32"/>
          <w:lang w:val="en-US"/>
        </w:rPr>
        <w:t>MATLAB</w:t>
      </w:r>
      <w:r>
        <w:rPr>
          <w:b/>
          <w:sz w:val="32"/>
          <w:szCs w:val="32"/>
        </w:rPr>
        <w:t xml:space="preserve"> Task </w:t>
      </w:r>
      <w:r>
        <w:rPr>
          <w:rFonts w:hint="default"/>
          <w:b/>
          <w:sz w:val="32"/>
          <w:szCs w:val="32"/>
          <w:lang w:val="en-US"/>
        </w:rPr>
        <w:t>1</w:t>
      </w:r>
      <w:r>
        <w:rPr>
          <w:b/>
          <w:sz w:val="32"/>
          <w:szCs w:val="32"/>
        </w:rPr>
        <w:t xml:space="preserve">. </w:t>
      </w:r>
    </w:p>
    <w:p>
      <w:pPr>
        <w:pStyle w:val="23"/>
        <w:rPr>
          <w:b/>
          <w:bCs w:val="0"/>
          <w:sz w:val="32"/>
          <w:szCs w:val="32"/>
        </w:rPr>
      </w:pPr>
    </w:p>
    <w:p>
      <w:pPr>
        <w:pStyle w:val="23"/>
        <w:rPr>
          <w:sz w:val="28"/>
          <w:szCs w:val="28"/>
        </w:rPr>
      </w:pPr>
    </w:p>
    <w:p>
      <w:pPr>
        <w:pStyle w:val="23"/>
        <w:rPr>
          <w:b/>
          <w:color w:val="0070C0"/>
          <w:sz w:val="40"/>
          <w:szCs w:val="40"/>
        </w:rPr>
      </w:pPr>
      <w:r>
        <w:rPr>
          <w:b/>
          <w:color w:val="0070C0"/>
          <w:sz w:val="40"/>
          <w:szCs w:val="40"/>
        </w:rPr>
        <w:t>Technology Stack to be used:</w:t>
      </w:r>
    </w:p>
    <w:p>
      <w:pPr>
        <w:pStyle w:val="23"/>
        <w:ind w:firstLine="720" w:firstLineChars="0"/>
        <w:rPr>
          <w:rFonts w:hint="default"/>
          <w:sz w:val="32"/>
          <w:szCs w:val="32"/>
          <w:lang w:val="en-US"/>
        </w:rPr>
      </w:pPr>
      <w:r>
        <w:rPr>
          <w:rFonts w:hint="default"/>
          <w:sz w:val="32"/>
          <w:szCs w:val="32"/>
          <w:lang w:val="en-US"/>
        </w:rPr>
        <w:t xml:space="preserve">I am expecting that all of you must have completed  the MATLAB task_0.For this task you need not need to install any of the extra libraries or toolbox. </w:t>
      </w:r>
    </w:p>
    <w:p>
      <w:pPr>
        <w:pStyle w:val="23"/>
        <w:ind w:left="720"/>
        <w:rPr>
          <w:sz w:val="32"/>
          <w:szCs w:val="32"/>
        </w:rPr>
      </w:pPr>
    </w:p>
    <w:p>
      <w:pPr>
        <w:pStyle w:val="23"/>
        <w:ind w:left="720"/>
        <w:rPr>
          <w:sz w:val="28"/>
          <w:szCs w:val="28"/>
        </w:rPr>
      </w:pPr>
    </w:p>
    <w:p>
      <w:pPr>
        <w:pStyle w:val="23"/>
        <w:rPr>
          <w:b/>
          <w:color w:val="0070C0"/>
          <w:sz w:val="40"/>
          <w:szCs w:val="40"/>
        </w:rPr>
      </w:pPr>
    </w:p>
    <w:p>
      <w:pPr>
        <w:pStyle w:val="23"/>
        <w:rPr>
          <w:b/>
          <w:color w:val="0070C0"/>
          <w:sz w:val="40"/>
          <w:szCs w:val="40"/>
        </w:rPr>
      </w:pPr>
      <w:r>
        <w:rPr>
          <w:b/>
          <w:color w:val="0070C0"/>
          <w:sz w:val="40"/>
          <w:szCs w:val="40"/>
        </w:rPr>
        <w:t>Tasks:</w:t>
      </w:r>
    </w:p>
    <w:p>
      <w:pPr>
        <w:pStyle w:val="23"/>
        <w:ind w:firstLine="720" w:firstLineChars="0"/>
        <w:rPr>
          <w:rFonts w:hint="default"/>
          <w:b/>
          <w:bCs w:val="0"/>
          <w:color w:val="auto"/>
          <w:sz w:val="40"/>
          <w:szCs w:val="40"/>
          <w:lang w:val="en-US"/>
        </w:rPr>
      </w:pPr>
      <w:r>
        <w:rPr>
          <w:rFonts w:hint="default"/>
          <w:b/>
          <w:bCs w:val="0"/>
          <w:color w:val="auto"/>
          <w:sz w:val="40"/>
          <w:szCs w:val="40"/>
          <w:lang w:val="en-US"/>
        </w:rPr>
        <w:t>Create a GUI to show graphs for no. of patients and deaths due to COVID-19 with respect to days .</w:t>
      </w:r>
    </w:p>
    <w:p>
      <w:pPr>
        <w:pStyle w:val="23"/>
        <w:rPr>
          <w:b/>
          <w:color w:val="0070C0"/>
          <w:sz w:val="40"/>
          <w:szCs w:val="40"/>
        </w:rPr>
      </w:pPr>
    </w:p>
    <w:p>
      <w:pPr>
        <w:pStyle w:val="23"/>
        <w:numPr>
          <w:ilvl w:val="0"/>
          <w:numId w:val="1"/>
        </w:numPr>
        <w:rPr>
          <w:sz w:val="32"/>
          <w:szCs w:val="32"/>
        </w:rPr>
      </w:pPr>
      <w:r>
        <w:rPr>
          <w:sz w:val="32"/>
          <w:szCs w:val="32"/>
        </w:rPr>
        <w:t xml:space="preserve">First </w:t>
      </w:r>
      <w:r>
        <w:rPr>
          <w:rFonts w:hint="default"/>
          <w:sz w:val="32"/>
          <w:szCs w:val="32"/>
          <w:lang w:val="en-US"/>
        </w:rPr>
        <w:t xml:space="preserve">create a GUI which would have 1 </w:t>
      </w:r>
      <w:r>
        <w:rPr>
          <w:rFonts w:hint="default"/>
          <w:b/>
          <w:bCs/>
          <w:sz w:val="32"/>
          <w:szCs w:val="32"/>
          <w:lang w:val="en-US"/>
        </w:rPr>
        <w:t>pop-up menu</w:t>
      </w:r>
      <w:r>
        <w:rPr>
          <w:rFonts w:hint="default"/>
          <w:b w:val="0"/>
          <w:bCs w:val="0"/>
          <w:sz w:val="32"/>
          <w:szCs w:val="32"/>
          <w:lang w:val="en-US"/>
        </w:rPr>
        <w:t xml:space="preserve"> and 3</w:t>
      </w:r>
      <w:r>
        <w:rPr>
          <w:rFonts w:hint="default"/>
          <w:b/>
          <w:bCs/>
          <w:sz w:val="32"/>
          <w:szCs w:val="32"/>
          <w:lang w:val="en-US"/>
        </w:rPr>
        <w:t xml:space="preserve"> push buttons </w:t>
      </w:r>
      <w:r>
        <w:rPr>
          <w:rFonts w:hint="default"/>
          <w:b w:val="0"/>
          <w:bCs w:val="0"/>
          <w:sz w:val="32"/>
          <w:szCs w:val="32"/>
          <w:lang w:val="en-US"/>
        </w:rPr>
        <w:t xml:space="preserve">and 2 </w:t>
      </w:r>
      <w:r>
        <w:rPr>
          <w:rFonts w:hint="default"/>
          <w:b/>
          <w:bCs/>
          <w:sz w:val="32"/>
          <w:szCs w:val="32"/>
          <w:lang w:val="en-US"/>
        </w:rPr>
        <w:t>edit text.</w:t>
      </w:r>
    </w:p>
    <w:p>
      <w:pPr>
        <w:pStyle w:val="23"/>
        <w:numPr>
          <w:ilvl w:val="0"/>
          <w:numId w:val="1"/>
        </w:numPr>
        <w:rPr>
          <w:sz w:val="32"/>
          <w:szCs w:val="32"/>
        </w:rPr>
      </w:pPr>
      <w:r>
        <w:rPr>
          <w:rFonts w:hint="default"/>
          <w:sz w:val="32"/>
          <w:szCs w:val="32"/>
          <w:lang w:val="en-US"/>
        </w:rPr>
        <w:t>In the pop-up menu it should content 5 countries names.</w:t>
      </w:r>
    </w:p>
    <w:p>
      <w:pPr>
        <w:pStyle w:val="23"/>
        <w:numPr>
          <w:ilvl w:val="0"/>
          <w:numId w:val="1"/>
        </w:numPr>
        <w:rPr>
          <w:rFonts w:hint="default"/>
          <w:sz w:val="32"/>
          <w:szCs w:val="32"/>
          <w:lang w:val="en-US"/>
        </w:rPr>
      </w:pPr>
      <w:r>
        <w:rPr>
          <w:rFonts w:hint="default"/>
          <w:sz w:val="32"/>
          <w:szCs w:val="32"/>
          <w:lang w:val="en-US"/>
        </w:rPr>
        <w:t>The push buttons should be name accordingly</w:t>
      </w:r>
    </w:p>
    <w:p>
      <w:pPr>
        <w:pStyle w:val="23"/>
        <w:numPr>
          <w:ilvl w:val="0"/>
          <w:numId w:val="0"/>
        </w:numPr>
        <w:ind w:firstLine="720" w:firstLineChars="0"/>
        <w:rPr>
          <w:rFonts w:hint="default"/>
          <w:b/>
          <w:bCs/>
          <w:sz w:val="32"/>
          <w:szCs w:val="32"/>
          <w:vertAlign w:val="baseline"/>
          <w:lang w:val="en-US"/>
        </w:rPr>
      </w:pPr>
      <w:r>
        <w:rPr>
          <w:rFonts w:hint="default"/>
          <w:szCs w:val="24"/>
          <w:lang w:val="en-US"/>
        </w:rPr>
        <w:drawing>
          <wp:anchor distT="0" distB="0" distL="114300" distR="114300" simplePos="0" relativeHeight="251659264" behindDoc="0" locked="0" layoutInCell="1" allowOverlap="1">
            <wp:simplePos x="0" y="0"/>
            <wp:positionH relativeFrom="column">
              <wp:posOffset>5173980</wp:posOffset>
            </wp:positionH>
            <wp:positionV relativeFrom="paragraph">
              <wp:posOffset>60960</wp:posOffset>
            </wp:positionV>
            <wp:extent cx="1256665" cy="1189355"/>
            <wp:effectExtent l="0" t="0" r="635" b="0"/>
            <wp:wrapNone/>
            <wp:docPr id="29" name="Picture 29" descr="icons8-matlab-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s8-matlab-512"/>
                    <pic:cNvPicPr>
                      <a:picLocks noChangeAspect="1"/>
                    </pic:cNvPicPr>
                  </pic:nvPicPr>
                  <pic:blipFill>
                    <a:blip r:embed="rId9"/>
                    <a:stretch>
                      <a:fillRect/>
                    </a:stretch>
                  </pic:blipFill>
                  <pic:spPr>
                    <a:xfrm>
                      <a:off x="0" y="0"/>
                      <a:ext cx="1256665" cy="1189355"/>
                    </a:xfrm>
                    <a:prstGeom prst="rect">
                      <a:avLst/>
                    </a:prstGeom>
                  </pic:spPr>
                </pic:pic>
              </a:graphicData>
            </a:graphic>
          </wp:anchor>
        </w:drawing>
      </w:r>
      <w:r>
        <w:rPr>
          <w:rFonts w:hint="default"/>
          <w:sz w:val="32"/>
          <w:szCs w:val="32"/>
          <w:lang w:val="en-US"/>
        </w:rPr>
        <w:t>1</w:t>
      </w:r>
      <w:r>
        <w:rPr>
          <w:rFonts w:hint="default"/>
          <w:sz w:val="32"/>
          <w:szCs w:val="32"/>
          <w:vertAlign w:val="superscript"/>
          <w:lang w:val="en-US"/>
        </w:rPr>
        <w:t xml:space="preserve">st </w:t>
      </w:r>
      <w:r>
        <w:rPr>
          <w:rFonts w:hint="default"/>
          <w:sz w:val="32"/>
          <w:szCs w:val="32"/>
          <w:vertAlign w:val="baseline"/>
          <w:lang w:val="en-US"/>
        </w:rPr>
        <w:t xml:space="preserve"> :-</w:t>
      </w:r>
      <w:r>
        <w:rPr>
          <w:rFonts w:hint="default"/>
          <w:b/>
          <w:bCs/>
          <w:sz w:val="32"/>
          <w:szCs w:val="32"/>
          <w:vertAlign w:val="baseline"/>
          <w:lang w:val="en-US"/>
        </w:rPr>
        <w:t xml:space="preserve">Confirmed, </w:t>
      </w:r>
      <w:r>
        <w:rPr>
          <w:rFonts w:hint="default"/>
          <w:b w:val="0"/>
          <w:bCs w:val="0"/>
          <w:sz w:val="32"/>
          <w:szCs w:val="32"/>
          <w:vertAlign w:val="baseline"/>
          <w:lang w:val="en-US"/>
        </w:rPr>
        <w:t>2</w:t>
      </w:r>
      <w:r>
        <w:rPr>
          <w:rFonts w:hint="default"/>
          <w:b w:val="0"/>
          <w:bCs w:val="0"/>
          <w:sz w:val="32"/>
          <w:szCs w:val="32"/>
          <w:vertAlign w:val="superscript"/>
          <w:lang w:val="en-US"/>
        </w:rPr>
        <w:t>nd</w:t>
      </w:r>
      <w:r>
        <w:rPr>
          <w:rFonts w:hint="default"/>
          <w:b w:val="0"/>
          <w:bCs w:val="0"/>
          <w:sz w:val="32"/>
          <w:szCs w:val="32"/>
          <w:vertAlign w:val="baseline"/>
          <w:lang w:val="en-US"/>
        </w:rPr>
        <w:t xml:space="preserve"> :-</w:t>
      </w:r>
      <w:r>
        <w:rPr>
          <w:rFonts w:hint="default"/>
          <w:b/>
          <w:bCs/>
          <w:sz w:val="32"/>
          <w:szCs w:val="32"/>
          <w:vertAlign w:val="baseline"/>
          <w:lang w:val="en-US"/>
        </w:rPr>
        <w:t xml:space="preserve">Deceased, </w:t>
      </w:r>
      <w:r>
        <w:rPr>
          <w:rFonts w:hint="default"/>
          <w:b w:val="0"/>
          <w:bCs w:val="0"/>
          <w:sz w:val="32"/>
          <w:szCs w:val="32"/>
          <w:vertAlign w:val="baseline"/>
          <w:lang w:val="en-US"/>
        </w:rPr>
        <w:t>3</w:t>
      </w:r>
      <w:r>
        <w:rPr>
          <w:rFonts w:hint="default"/>
          <w:b w:val="0"/>
          <w:bCs w:val="0"/>
          <w:sz w:val="32"/>
          <w:szCs w:val="32"/>
          <w:vertAlign w:val="superscript"/>
          <w:lang w:val="en-US"/>
        </w:rPr>
        <w:t>rd</w:t>
      </w:r>
      <w:r>
        <w:rPr>
          <w:rFonts w:hint="default"/>
          <w:b w:val="0"/>
          <w:bCs w:val="0"/>
          <w:sz w:val="32"/>
          <w:szCs w:val="32"/>
          <w:vertAlign w:val="baseline"/>
          <w:lang w:val="en-US"/>
        </w:rPr>
        <w:t xml:space="preserve"> :-</w:t>
      </w:r>
      <w:r>
        <w:rPr>
          <w:rFonts w:hint="default"/>
          <w:b/>
          <w:bCs/>
          <w:sz w:val="32"/>
          <w:szCs w:val="32"/>
          <w:vertAlign w:val="baseline"/>
          <w:lang w:val="en-US"/>
        </w:rPr>
        <w:t>Both</w:t>
      </w:r>
    </w:p>
    <w:p>
      <w:pPr>
        <w:pStyle w:val="23"/>
        <w:numPr>
          <w:ilvl w:val="0"/>
          <w:numId w:val="0"/>
        </w:numPr>
        <w:ind w:left="360" w:leftChars="0" w:firstLine="1432" w:firstLineChars="0"/>
        <w:rPr>
          <w:rFonts w:hint="default"/>
          <w:b/>
          <w:bCs/>
          <w:sz w:val="32"/>
          <w:szCs w:val="32"/>
          <w:vertAlign w:val="baseline"/>
          <w:lang w:val="en-US"/>
        </w:rPr>
      </w:pPr>
    </w:p>
    <w:p>
      <w:pPr>
        <w:pStyle w:val="23"/>
        <w:numPr>
          <w:ilvl w:val="0"/>
          <w:numId w:val="0"/>
        </w:numPr>
        <w:ind w:left="360" w:leftChars="0"/>
        <w:rPr>
          <w:rFonts w:hint="default"/>
          <w:sz w:val="32"/>
          <w:szCs w:val="32"/>
          <w:lang w:val="en-US"/>
        </w:rPr>
      </w:pPr>
    </w:p>
    <w:p>
      <w:pPr>
        <w:pStyle w:val="23"/>
        <w:numPr>
          <w:ilvl w:val="0"/>
          <w:numId w:val="0"/>
        </w:numPr>
        <w:ind w:left="360" w:leftChars="0"/>
        <w:rPr>
          <w:rFonts w:hint="default"/>
          <w:sz w:val="32"/>
          <w:szCs w:val="32"/>
          <w:lang w:val="en-US"/>
        </w:rPr>
      </w:pPr>
    </w:p>
    <w:p>
      <w:pPr>
        <w:pStyle w:val="23"/>
        <w:numPr>
          <w:ilvl w:val="0"/>
          <w:numId w:val="0"/>
        </w:numPr>
        <w:ind w:left="360" w:leftChars="0"/>
        <w:rPr>
          <w:rFonts w:hint="default"/>
          <w:sz w:val="32"/>
          <w:szCs w:val="32"/>
          <w:lang w:val="en-US"/>
        </w:rPr>
      </w:pPr>
    </w:p>
    <w:p>
      <w:pPr>
        <w:pStyle w:val="23"/>
        <w:numPr>
          <w:ilvl w:val="0"/>
          <w:numId w:val="1"/>
        </w:numPr>
        <w:rPr>
          <w:rFonts w:hint="default"/>
          <w:sz w:val="32"/>
          <w:szCs w:val="32"/>
          <w:lang w:val="en-US"/>
        </w:rPr>
      </w:pPr>
      <w:r>
        <w:rPr>
          <w:rFonts w:hint="default"/>
          <w:sz w:val="32"/>
          <w:szCs w:val="32"/>
          <w:lang w:val="en-US"/>
        </w:rPr>
        <w:t>When the user selects any of the countries and then press one of the push button,</w:t>
      </w:r>
    </w:p>
    <w:p>
      <w:pPr>
        <w:pStyle w:val="23"/>
        <w:numPr>
          <w:ilvl w:val="0"/>
          <w:numId w:val="0"/>
        </w:numPr>
        <w:ind w:left="360" w:leftChars="0" w:firstLine="716" w:firstLineChars="0"/>
        <w:rPr>
          <w:rFonts w:hint="default"/>
          <w:sz w:val="32"/>
          <w:szCs w:val="32"/>
          <w:lang w:val="en-US"/>
        </w:rPr>
      </w:pPr>
      <w:r>
        <w:rPr>
          <w:rFonts w:hint="default"/>
          <w:sz w:val="32"/>
          <w:szCs w:val="32"/>
          <w:lang w:val="en-US"/>
        </w:rPr>
        <w:t>1</w:t>
      </w:r>
      <w:r>
        <w:rPr>
          <w:rFonts w:hint="default"/>
          <w:sz w:val="32"/>
          <w:szCs w:val="32"/>
          <w:vertAlign w:val="superscript"/>
          <w:lang w:val="en-US"/>
        </w:rPr>
        <w:t>st</w:t>
      </w:r>
      <w:r>
        <w:rPr>
          <w:rFonts w:hint="default"/>
          <w:sz w:val="32"/>
          <w:szCs w:val="32"/>
          <w:lang w:val="en-US"/>
        </w:rPr>
        <w:t xml:space="preserve"> will show a plot of confirmed cases </w:t>
      </w:r>
    </w:p>
    <w:p>
      <w:pPr>
        <w:pStyle w:val="23"/>
        <w:numPr>
          <w:ilvl w:val="0"/>
          <w:numId w:val="0"/>
        </w:numPr>
        <w:ind w:left="360" w:leftChars="0" w:firstLine="716" w:firstLineChars="0"/>
        <w:rPr>
          <w:rFonts w:hint="default"/>
          <w:sz w:val="32"/>
          <w:szCs w:val="32"/>
          <w:lang w:val="en-US"/>
        </w:rPr>
      </w:pPr>
      <w:r>
        <w:rPr>
          <w:rFonts w:hint="default"/>
          <w:sz w:val="32"/>
          <w:szCs w:val="32"/>
          <w:lang w:val="en-US"/>
        </w:rPr>
        <w:t>2</w:t>
      </w:r>
      <w:r>
        <w:rPr>
          <w:rFonts w:hint="default"/>
          <w:sz w:val="32"/>
          <w:szCs w:val="32"/>
          <w:vertAlign w:val="superscript"/>
          <w:lang w:val="en-US"/>
        </w:rPr>
        <w:t>nd</w:t>
      </w:r>
      <w:r>
        <w:rPr>
          <w:rFonts w:hint="default"/>
          <w:sz w:val="32"/>
          <w:szCs w:val="32"/>
          <w:lang w:val="en-US"/>
        </w:rPr>
        <w:t xml:space="preserve"> will show a plot of deceased </w:t>
      </w:r>
    </w:p>
    <w:p>
      <w:pPr>
        <w:pStyle w:val="23"/>
        <w:numPr>
          <w:ilvl w:val="0"/>
          <w:numId w:val="0"/>
        </w:numPr>
        <w:ind w:left="360" w:leftChars="0" w:firstLine="716" w:firstLineChars="0"/>
        <w:rPr>
          <w:rFonts w:hint="default"/>
          <w:sz w:val="32"/>
          <w:szCs w:val="32"/>
          <w:lang w:val="en-US"/>
        </w:rPr>
      </w:pPr>
      <w:r>
        <w:rPr>
          <w:rFonts w:hint="default"/>
          <w:sz w:val="32"/>
          <w:szCs w:val="32"/>
          <w:lang w:val="en-US"/>
        </w:rPr>
        <w:t>3</w:t>
      </w:r>
      <w:r>
        <w:rPr>
          <w:rFonts w:hint="default"/>
          <w:sz w:val="32"/>
          <w:szCs w:val="32"/>
          <w:vertAlign w:val="superscript"/>
          <w:lang w:val="en-US"/>
        </w:rPr>
        <w:t>rd</w:t>
      </w:r>
      <w:r>
        <w:rPr>
          <w:rFonts w:hint="default"/>
          <w:sz w:val="32"/>
          <w:szCs w:val="32"/>
          <w:lang w:val="en-US"/>
        </w:rPr>
        <w:t xml:space="preserve"> will show both</w:t>
      </w:r>
      <w:r>
        <w:rPr>
          <w:rFonts w:hint="default"/>
          <w:sz w:val="24"/>
          <w:szCs w:val="24"/>
          <w:lang w:val="en-US"/>
        </w:rPr>
        <w:t>(use subplot command)</w:t>
      </w:r>
    </w:p>
    <w:p>
      <w:pPr>
        <w:pStyle w:val="23"/>
        <w:numPr>
          <w:ilvl w:val="0"/>
          <w:numId w:val="0"/>
        </w:numPr>
        <w:ind w:left="360" w:leftChars="0" w:firstLine="716" w:firstLineChars="0"/>
        <w:rPr>
          <w:rFonts w:hint="default"/>
          <w:sz w:val="32"/>
          <w:szCs w:val="32"/>
          <w:lang w:val="en-US"/>
        </w:rPr>
      </w:pPr>
      <w:r>
        <w:rPr>
          <w:rFonts w:hint="default"/>
          <w:sz w:val="24"/>
          <w:szCs w:val="24"/>
          <w:lang w:val="en-US"/>
        </w:rPr>
        <w:t>*note:-for that country only*</w:t>
      </w:r>
      <w:r>
        <w:rPr>
          <w:rFonts w:hint="default"/>
          <w:sz w:val="32"/>
          <w:szCs w:val="32"/>
          <w:lang w:val="en-US"/>
        </w:rPr>
        <w:t xml:space="preserve"> </w:t>
      </w:r>
    </w:p>
    <w:p>
      <w:pPr>
        <w:pStyle w:val="23"/>
        <w:numPr>
          <w:ilvl w:val="0"/>
          <w:numId w:val="1"/>
        </w:numPr>
        <w:rPr>
          <w:szCs w:val="24"/>
        </w:rPr>
      </w:pPr>
      <w:r>
        <w:rPr>
          <w:rFonts w:hint="default"/>
          <w:sz w:val="32"/>
          <w:szCs w:val="32"/>
          <w:lang w:val="en-US"/>
        </w:rPr>
        <w:t>And the 2 texts boxes will show the total no of confirmed and total no of deceased.</w:t>
      </w:r>
    </w:p>
    <w:p>
      <w:pPr>
        <w:pStyle w:val="23"/>
        <w:numPr>
          <w:ilvl w:val="0"/>
          <w:numId w:val="0"/>
        </w:numPr>
        <w:ind w:left="360" w:leftChars="0" w:firstLine="716" w:firstLineChars="0"/>
        <w:rPr>
          <w:szCs w:val="24"/>
        </w:rPr>
      </w:pPr>
      <w:r>
        <w:rPr>
          <w:rFonts w:hint="default"/>
          <w:sz w:val="24"/>
          <w:szCs w:val="24"/>
          <w:lang w:val="en-US"/>
        </w:rPr>
        <w:t>*note:-for that country only*</w:t>
      </w:r>
    </w:p>
    <w:p>
      <w:pPr>
        <w:pStyle w:val="23"/>
        <w:numPr>
          <w:ilvl w:val="0"/>
          <w:numId w:val="1"/>
        </w:numPr>
        <w:rPr>
          <w:sz w:val="32"/>
          <w:szCs w:val="32"/>
        </w:rPr>
      </w:pPr>
      <w:r>
        <w:rPr>
          <w:rFonts w:hint="default"/>
          <w:sz w:val="32"/>
          <w:szCs w:val="32"/>
          <w:lang w:val="en-US"/>
        </w:rPr>
        <w:t>All the data required for plotting is provided in the form of excel sheet(data.xls)</w:t>
      </w:r>
      <w:bookmarkStart w:id="0" w:name="_GoBack"/>
      <w:bookmarkEnd w:id="0"/>
      <w:r>
        <w:rPr>
          <w:rFonts w:hint="default"/>
          <w:sz w:val="32"/>
          <w:szCs w:val="32"/>
          <w:lang w:val="en-US"/>
        </w:rPr>
        <w:t>.</w:t>
      </w:r>
    </w:p>
    <w:p>
      <w:pPr>
        <w:pStyle w:val="23"/>
        <w:numPr>
          <w:ilvl w:val="0"/>
          <w:numId w:val="1"/>
        </w:numPr>
        <w:rPr>
          <w:sz w:val="32"/>
          <w:szCs w:val="32"/>
        </w:rPr>
      </w:pPr>
      <w:r>
        <w:rPr>
          <w:rFonts w:hint="default"/>
          <w:sz w:val="32"/>
          <w:szCs w:val="32"/>
          <w:lang w:val="en-US"/>
        </w:rPr>
        <w:t xml:space="preserve">Import all the data required for the plotting from the excel sheet. </w:t>
      </w:r>
    </w:p>
    <w:p>
      <w:pPr>
        <w:pStyle w:val="23"/>
        <w:numPr>
          <w:ilvl w:val="0"/>
          <w:numId w:val="0"/>
        </w:numPr>
        <w:ind w:left="360" w:leftChars="0"/>
        <w:rPr>
          <w:szCs w:val="24"/>
        </w:rPr>
      </w:pPr>
    </w:p>
    <w:p>
      <w:pPr>
        <w:pStyle w:val="23"/>
        <w:rPr>
          <w:szCs w:val="24"/>
        </w:rPr>
      </w:pPr>
    </w:p>
    <w:p>
      <w:pPr>
        <w:pStyle w:val="23"/>
        <w:rPr>
          <w:b/>
          <w:bCs/>
          <w:sz w:val="32"/>
          <w:szCs w:val="32"/>
          <w:u w:val="single"/>
        </w:rPr>
      </w:pPr>
    </w:p>
    <w:p>
      <w:pPr>
        <w:pStyle w:val="23"/>
        <w:rPr>
          <w:b/>
          <w:bCs/>
          <w:color w:val="0070C0"/>
          <w:sz w:val="40"/>
          <w:szCs w:val="40"/>
        </w:rPr>
      </w:pPr>
      <w:r>
        <w:rPr>
          <w:b/>
          <w:bCs/>
          <w:color w:val="0070C0"/>
          <w:sz w:val="40"/>
          <w:szCs w:val="40"/>
        </w:rPr>
        <w:t>RESOURCES: -</w:t>
      </w:r>
    </w:p>
    <w:p>
      <w:pPr>
        <w:pStyle w:val="23"/>
        <w:ind w:firstLine="720" w:firstLineChars="0"/>
        <w:rPr>
          <w:bCs/>
          <w:sz w:val="32"/>
          <w:szCs w:val="32"/>
        </w:rPr>
      </w:pPr>
      <w:r>
        <w:rPr>
          <w:bCs/>
          <w:sz w:val="32"/>
          <w:szCs w:val="32"/>
        </w:rPr>
        <w:t>The resources provided here include both documentation and You</w:t>
      </w:r>
      <w:r>
        <w:rPr>
          <w:rFonts w:hint="default"/>
          <w:bCs/>
          <w:sz w:val="32"/>
          <w:szCs w:val="32"/>
          <w:lang w:val="en-US"/>
        </w:rPr>
        <w:t>T</w:t>
      </w:r>
      <w:r>
        <w:rPr>
          <w:bCs/>
          <w:sz w:val="32"/>
          <w:szCs w:val="32"/>
        </w:rPr>
        <w:t>ube tutorials for the above tasks. If any case of any confusion, do Google once and search around or ask in the forum, but do understand the concepts behind the functions properly.</w:t>
      </w:r>
    </w:p>
    <w:p>
      <w:pPr>
        <w:pStyle w:val="23"/>
        <w:rPr>
          <w:sz w:val="28"/>
          <w:szCs w:val="28"/>
        </w:rPr>
      </w:pPr>
    </w:p>
    <w:p>
      <w:pPr>
        <w:pStyle w:val="23"/>
        <w:numPr>
          <w:ilvl w:val="0"/>
          <w:numId w:val="0"/>
        </w:numPr>
        <w:ind w:leftChars="0" w:firstLine="720" w:firstLineChars="0"/>
        <w:rPr>
          <w:rFonts w:hint="default"/>
          <w:sz w:val="32"/>
          <w:szCs w:val="32"/>
          <w:lang w:val="en-US"/>
        </w:rPr>
      </w:pPr>
      <w:r>
        <w:rPr>
          <w:b/>
          <w:color w:val="000000" w:themeColor="text1"/>
          <w:sz w:val="32"/>
          <w:szCs w:val="32"/>
          <w14:textFill>
            <w14:solidFill>
              <w14:schemeClr w14:val="tx1"/>
            </w14:solidFill>
          </w14:textFill>
        </w:rPr>
        <w:t>(Documentation)</w:t>
      </w:r>
      <w:r>
        <w:rPr>
          <w:rFonts w:hint="default"/>
          <w:b/>
          <w:color w:val="000000" w:themeColor="text1"/>
          <w:sz w:val="32"/>
          <w:szCs w:val="32"/>
          <w:lang w:val="en-US"/>
          <w14:textFill>
            <w14:solidFill>
              <w14:schemeClr w14:val="tx1"/>
            </w14:solidFill>
          </w14:textFill>
        </w:rPr>
        <w:t>:-</w:t>
      </w:r>
      <w:r>
        <w:rPr>
          <w:b/>
          <w:color w:val="00B050"/>
          <w:sz w:val="32"/>
          <w:szCs w:val="32"/>
        </w:rPr>
        <w:br w:type="textWrapping"/>
      </w:r>
      <w:r>
        <w:rPr>
          <w:rFonts w:hint="default"/>
          <w:b/>
          <w:color w:val="00B050"/>
          <w:sz w:val="32"/>
          <w:szCs w:val="32"/>
          <w:lang w:val="en-US"/>
        </w:rPr>
        <w:tab/>
      </w:r>
      <w:r>
        <w:rPr>
          <w:rFonts w:hint="default"/>
          <w:b/>
          <w:color w:val="00B050"/>
          <w:sz w:val="32"/>
          <w:szCs w:val="32"/>
          <w:lang w:val="en-US"/>
        </w:rPr>
        <w:tab/>
      </w:r>
      <w:r>
        <w:rPr>
          <w:rFonts w:hint="default"/>
          <w:b/>
          <w:color w:val="00B050"/>
          <w:sz w:val="32"/>
          <w:szCs w:val="32"/>
          <w:lang w:val="en-US"/>
        </w:rPr>
        <w:tab/>
      </w:r>
      <w:r>
        <w:rPr>
          <w:sz w:val="28"/>
          <w:szCs w:val="28"/>
        </w:rPr>
        <w:fldChar w:fldCharType="begin"/>
      </w:r>
      <w:r>
        <w:rPr>
          <w:sz w:val="28"/>
          <w:szCs w:val="28"/>
        </w:rPr>
        <w:instrText xml:space="preserve"> HYPERLINK "https://numpy.org/doc/1.18/genindex.html" </w:instrText>
      </w:r>
      <w:r>
        <w:rPr>
          <w:sz w:val="28"/>
          <w:szCs w:val="28"/>
        </w:rPr>
        <w:fldChar w:fldCharType="separate"/>
      </w:r>
      <w:r>
        <w:rPr>
          <w:rStyle w:val="14"/>
          <w:sz w:val="28"/>
          <w:szCs w:val="28"/>
        </w:rPr>
        <w:t>https://</w:t>
      </w:r>
      <w:r>
        <w:rPr>
          <w:rFonts w:ascii="SimSun" w:hAnsi="SimSun" w:eastAsia="SimSun" w:cs="SimSun"/>
          <w:b/>
          <w:bCs/>
          <w:sz w:val="28"/>
          <w:szCs w:val="28"/>
        </w:rPr>
        <w:fldChar w:fldCharType="begin"/>
      </w:r>
      <w:r>
        <w:rPr>
          <w:rFonts w:ascii="SimSun" w:hAnsi="SimSun" w:eastAsia="SimSun" w:cs="SimSun"/>
          <w:b/>
          <w:bCs/>
          <w:sz w:val="28"/>
          <w:szCs w:val="28"/>
        </w:rPr>
        <w:instrText xml:space="preserve"> HYPERLINK "https://web.njit.edu/~ft54/4thEditionMatlab.pdf" </w:instrText>
      </w:r>
      <w:r>
        <w:rPr>
          <w:rFonts w:ascii="SimSun" w:hAnsi="SimSun" w:eastAsia="SimSun" w:cs="SimSun"/>
          <w:b/>
          <w:bCs/>
          <w:sz w:val="28"/>
          <w:szCs w:val="28"/>
        </w:rPr>
        <w:fldChar w:fldCharType="separate"/>
      </w:r>
      <w:r>
        <w:rPr>
          <w:rStyle w:val="14"/>
          <w:rFonts w:ascii="SimSun" w:hAnsi="SimSun" w:eastAsia="SimSun" w:cs="SimSun"/>
          <w:b/>
          <w:bCs/>
          <w:sz w:val="28"/>
          <w:szCs w:val="28"/>
        </w:rPr>
        <w:t>web.njit.edu/~ft54/4thEditionMatlab.pdf</w:t>
      </w:r>
      <w:r>
        <w:rPr>
          <w:rFonts w:ascii="SimSun" w:hAnsi="SimSun" w:eastAsia="SimSun" w:cs="SimSun"/>
          <w:b/>
          <w:bCs/>
          <w:sz w:val="28"/>
          <w:szCs w:val="28"/>
        </w:rPr>
        <w:fldChar w:fldCharType="end"/>
      </w:r>
      <w:r>
        <w:rPr>
          <w:rStyle w:val="14"/>
          <w:sz w:val="28"/>
          <w:szCs w:val="28"/>
        </w:rPr>
        <w:fldChar w:fldCharType="end"/>
      </w:r>
      <w:r>
        <w:rPr>
          <w:sz w:val="32"/>
          <w:szCs w:val="32"/>
        </w:rPr>
        <w:br w:type="textWrapping"/>
      </w:r>
      <w:r>
        <w:rPr>
          <w:rFonts w:hint="default"/>
          <w:sz w:val="32"/>
          <w:szCs w:val="32"/>
          <w:lang w:val="en-US"/>
        </w:rPr>
        <w:tab/>
      </w:r>
    </w:p>
    <w:p>
      <w:pPr>
        <w:pStyle w:val="23"/>
        <w:numPr>
          <w:ilvl w:val="0"/>
          <w:numId w:val="0"/>
        </w:numPr>
        <w:ind w:leftChars="0" w:firstLine="720" w:firstLineChars="0"/>
        <w:rPr>
          <w:rStyle w:val="14"/>
          <w:sz w:val="32"/>
          <w:szCs w:val="32"/>
        </w:rPr>
      </w:pPr>
      <w:r>
        <w:rPr>
          <w:rFonts w:hint="default"/>
          <w:szCs w:val="24"/>
          <w:lang w:val="en-US"/>
        </w:rPr>
        <w:drawing>
          <wp:anchor distT="0" distB="0" distL="114300" distR="114300" simplePos="0" relativeHeight="251666432" behindDoc="0" locked="0" layoutInCell="1" allowOverlap="1">
            <wp:simplePos x="0" y="0"/>
            <wp:positionH relativeFrom="column">
              <wp:posOffset>5202555</wp:posOffset>
            </wp:positionH>
            <wp:positionV relativeFrom="paragraph">
              <wp:posOffset>442595</wp:posOffset>
            </wp:positionV>
            <wp:extent cx="1256665" cy="1189355"/>
            <wp:effectExtent l="0" t="0" r="635" b="0"/>
            <wp:wrapNone/>
            <wp:docPr id="1" name="Picture 1" descr="icons8-matlab-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s8-matlab-512"/>
                    <pic:cNvPicPr>
                      <a:picLocks noChangeAspect="1"/>
                    </pic:cNvPicPr>
                  </pic:nvPicPr>
                  <pic:blipFill>
                    <a:blip r:embed="rId9"/>
                    <a:stretch>
                      <a:fillRect/>
                    </a:stretch>
                  </pic:blipFill>
                  <pic:spPr>
                    <a:xfrm>
                      <a:off x="0" y="0"/>
                      <a:ext cx="1256665" cy="1189355"/>
                    </a:xfrm>
                    <a:prstGeom prst="rect">
                      <a:avLst/>
                    </a:prstGeom>
                  </pic:spPr>
                </pic:pic>
              </a:graphicData>
            </a:graphic>
          </wp:anchor>
        </w:drawing>
      </w:r>
      <w:r>
        <w:rPr>
          <w:b/>
          <w:color w:val="000000" w:themeColor="text1"/>
          <w:sz w:val="32"/>
          <w:szCs w:val="32"/>
          <w14:textFill>
            <w14:solidFill>
              <w14:schemeClr w14:val="tx1"/>
            </w14:solidFill>
          </w14:textFill>
        </w:rPr>
        <w:t>(</w:t>
      </w:r>
      <w:r>
        <w:rPr>
          <w:rFonts w:hint="default"/>
          <w:b/>
          <w:color w:val="000000" w:themeColor="text1"/>
          <w:sz w:val="32"/>
          <w:szCs w:val="32"/>
          <w:lang w:val="en-US"/>
          <w14:textFill>
            <w14:solidFill>
              <w14:schemeClr w14:val="tx1"/>
            </w14:solidFill>
          </w14:textFill>
        </w:rPr>
        <w:t>GUI</w:t>
      </w:r>
      <w:r>
        <w:rPr>
          <w:b/>
          <w:color w:val="000000" w:themeColor="text1"/>
          <w:sz w:val="32"/>
          <w:szCs w:val="32"/>
          <w14:textFill>
            <w14:solidFill>
              <w14:schemeClr w14:val="tx1"/>
            </w14:solidFill>
          </w14:textFill>
        </w:rPr>
        <w:t xml:space="preserve"> Tutorial)</w:t>
      </w:r>
      <w:r>
        <w:rPr>
          <w:rFonts w:hint="default"/>
          <w:b/>
          <w:color w:val="000000" w:themeColor="text1"/>
          <w:sz w:val="32"/>
          <w:szCs w:val="32"/>
          <w:lang w:val="en-US"/>
          <w14:textFill>
            <w14:solidFill>
              <w14:schemeClr w14:val="tx1"/>
            </w14:solidFill>
          </w14:textFill>
        </w:rPr>
        <w:t>:-</w:t>
      </w:r>
      <w:r>
        <w:rPr>
          <w:sz w:val="32"/>
          <w:szCs w:val="32"/>
        </w:rPr>
        <w:br w:type="textWrapping"/>
      </w:r>
      <w:r>
        <w:rPr>
          <w:rFonts w:hint="default"/>
          <w:sz w:val="32"/>
          <w:szCs w:val="32"/>
          <w:lang w:val="en-US"/>
        </w:rPr>
        <w:tab/>
      </w:r>
      <w:r>
        <w:rPr>
          <w:rFonts w:hint="default"/>
          <w:sz w:val="32"/>
          <w:szCs w:val="32"/>
          <w:lang w:val="en-US"/>
        </w:rPr>
        <w:tab/>
      </w:r>
      <w:r>
        <w:rPr>
          <w:rFonts w:hint="default"/>
          <w:sz w:val="32"/>
          <w:szCs w:val="32"/>
          <w:lang w:val="en-US"/>
        </w:rPr>
        <w:tab/>
      </w:r>
      <w:r>
        <w:rPr>
          <w:rStyle w:val="14"/>
          <w:rFonts w:hint="default"/>
          <w:sz w:val="32"/>
          <w:szCs w:val="32"/>
        </w:rPr>
        <w:t>https://www.youtube.com/watch?v=Ta1uhGEJFBE</w:t>
      </w:r>
    </w:p>
    <w:p>
      <w:pPr>
        <w:pStyle w:val="23"/>
        <w:numPr>
          <w:ilvl w:val="0"/>
          <w:numId w:val="0"/>
        </w:numPr>
        <w:ind w:leftChars="0" w:firstLine="720" w:firstLineChars="0"/>
        <w:rPr>
          <w:rFonts w:hint="default" w:ascii="SimSun" w:hAnsi="SimSun" w:eastAsia="SimSun" w:cs="SimSun"/>
          <w:b/>
          <w:bCs/>
          <w:sz w:val="28"/>
          <w:szCs w:val="28"/>
          <w:lang w:val="en-US"/>
        </w:rPr>
      </w:pPr>
    </w:p>
    <w:p>
      <w:pPr>
        <w:pStyle w:val="23"/>
        <w:numPr>
          <w:ilvl w:val="0"/>
          <w:numId w:val="0"/>
        </w:numPr>
        <w:ind w:leftChars="0" w:firstLine="720" w:firstLineChars="0"/>
        <w:rPr>
          <w:rFonts w:hint="default" w:ascii="SimSun" w:hAnsi="SimSun" w:eastAsia="SimSun" w:cs="SimSun"/>
          <w:b/>
          <w:bCs/>
          <w:sz w:val="32"/>
          <w:szCs w:val="32"/>
          <w:lang w:val="en-US"/>
        </w:rPr>
      </w:pPr>
    </w:p>
    <w:p>
      <w:pPr>
        <w:pStyle w:val="23"/>
        <w:numPr>
          <w:ilvl w:val="0"/>
          <w:numId w:val="0"/>
        </w:numPr>
        <w:ind w:leftChars="0" w:firstLine="720" w:firstLineChars="0"/>
        <w:rPr>
          <w:rFonts w:hint="default" w:ascii="SimSun" w:hAnsi="SimSun" w:eastAsia="SimSun" w:cs="SimSun"/>
          <w:b/>
          <w:bCs/>
          <w:sz w:val="32"/>
          <w:szCs w:val="32"/>
          <w:lang w:val="en-US"/>
        </w:rPr>
      </w:pPr>
    </w:p>
    <w:p>
      <w:pPr>
        <w:pStyle w:val="23"/>
        <w:numPr>
          <w:ilvl w:val="0"/>
          <w:numId w:val="0"/>
        </w:numPr>
        <w:ind w:leftChars="0" w:firstLine="720" w:firstLineChars="0"/>
        <w:rPr>
          <w:rFonts w:hint="default" w:ascii="SimSun" w:hAnsi="SimSun" w:eastAsia="SimSun" w:cs="SimSun"/>
          <w:b/>
          <w:bCs/>
          <w:sz w:val="32"/>
          <w:szCs w:val="32"/>
          <w:lang w:val="en-US"/>
        </w:rPr>
      </w:pPr>
    </w:p>
    <w:p>
      <w:pPr>
        <w:pStyle w:val="23"/>
        <w:numPr>
          <w:ilvl w:val="0"/>
          <w:numId w:val="0"/>
        </w:numPr>
        <w:ind w:leftChars="0" w:firstLine="720" w:firstLineChars="0"/>
        <w:rPr>
          <w:rFonts w:hint="default" w:ascii="SimSun" w:hAnsi="SimSun" w:eastAsia="SimSun" w:cs="SimSun"/>
          <w:b/>
          <w:bCs/>
          <w:sz w:val="32"/>
          <w:szCs w:val="32"/>
          <w:lang w:val="en-US"/>
        </w:rPr>
      </w:pPr>
    </w:p>
    <w:p>
      <w:pPr>
        <w:pStyle w:val="23"/>
        <w:numPr>
          <w:ilvl w:val="0"/>
          <w:numId w:val="0"/>
        </w:numPr>
        <w:ind w:leftChars="0" w:firstLine="720" w:firstLineChars="0"/>
        <w:rPr>
          <w:rFonts w:hint="default" w:ascii="SimSun" w:hAnsi="SimSun" w:eastAsia="SimSun" w:cs="SimSun"/>
          <w:b/>
          <w:bCs/>
          <w:sz w:val="32"/>
          <w:szCs w:val="32"/>
          <w:lang w:val="en-US"/>
        </w:rPr>
      </w:pPr>
    </w:p>
    <w:p>
      <w:pPr>
        <w:pStyle w:val="23"/>
        <w:numPr>
          <w:ilvl w:val="0"/>
          <w:numId w:val="0"/>
        </w:numPr>
        <w:ind w:leftChars="0" w:firstLine="720" w:firstLineChars="0"/>
        <w:rPr>
          <w:rFonts w:hint="default" w:ascii="SimSun" w:hAnsi="SimSun" w:eastAsia="SimSun" w:cs="SimSun"/>
          <w:b/>
          <w:bCs/>
          <w:sz w:val="32"/>
          <w:szCs w:val="32"/>
          <w:lang w:val="en-US"/>
        </w:rPr>
      </w:pPr>
    </w:p>
    <w:p>
      <w:pPr>
        <w:pStyle w:val="23"/>
        <w:numPr>
          <w:ilvl w:val="0"/>
          <w:numId w:val="0"/>
        </w:numPr>
        <w:ind w:leftChars="0" w:firstLine="720" w:firstLineChars="0"/>
        <w:rPr>
          <w:rFonts w:hint="default" w:ascii="SimSun" w:hAnsi="SimSun" w:eastAsia="SimSun" w:cs="SimSun"/>
          <w:b/>
          <w:bCs/>
          <w:sz w:val="32"/>
          <w:szCs w:val="32"/>
          <w:lang w:val="en-US"/>
        </w:rPr>
      </w:pPr>
      <w:r>
        <w:rPr>
          <w:rFonts w:hint="default" w:ascii="SimSun" w:hAnsi="SimSun" w:eastAsia="SimSun" w:cs="SimSun"/>
          <w:b/>
          <w:bCs/>
          <w:sz w:val="32"/>
          <w:szCs w:val="32"/>
          <w:lang w:val="en-US"/>
        </w:rPr>
        <w:t>(Import Data):-</w:t>
      </w:r>
    </w:p>
    <w:p>
      <w:pPr>
        <w:pStyle w:val="23"/>
        <w:numPr>
          <w:ilvl w:val="0"/>
          <w:numId w:val="0"/>
        </w:numPr>
        <w:spacing w:before="0" w:after="0" w:line="288" w:lineRule="auto"/>
        <w:ind w:left="1440" w:leftChars="0" w:firstLine="720" w:firstLineChars="0"/>
        <w:rPr>
          <w:rFonts w:hint="default"/>
          <w:b/>
          <w:sz w:val="32"/>
          <w:szCs w:val="32"/>
          <w:lang w:val="en-US"/>
        </w:rPr>
      </w:pPr>
      <w:r>
        <w:rPr>
          <w:rFonts w:ascii="SimSun" w:hAnsi="SimSun" w:eastAsia="SimSun" w:cs="SimSun"/>
          <w:sz w:val="32"/>
          <w:szCs w:val="32"/>
        </w:rPr>
        <w:fldChar w:fldCharType="begin"/>
      </w:r>
      <w:r>
        <w:rPr>
          <w:rFonts w:ascii="SimSun" w:hAnsi="SimSun" w:eastAsia="SimSun" w:cs="SimSun"/>
          <w:sz w:val="32"/>
          <w:szCs w:val="32"/>
        </w:rPr>
        <w:instrText xml:space="preserve"> HYPERLINK "https://www.youtube.com/watch?v=0hArv-UBKQQ" </w:instrText>
      </w:r>
      <w:r>
        <w:rPr>
          <w:rFonts w:ascii="SimSun" w:hAnsi="SimSun" w:eastAsia="SimSun" w:cs="SimSun"/>
          <w:sz w:val="32"/>
          <w:szCs w:val="32"/>
        </w:rPr>
        <w:fldChar w:fldCharType="separate"/>
      </w:r>
      <w:r>
        <w:rPr>
          <w:rStyle w:val="14"/>
          <w:rFonts w:ascii="SimSun" w:hAnsi="SimSun" w:eastAsia="SimSun" w:cs="SimSun"/>
          <w:sz w:val="32"/>
          <w:szCs w:val="32"/>
        </w:rPr>
        <w:t>https://www.youtube.com/watch?v=0hArv-UBKQQ</w:t>
      </w:r>
      <w:r>
        <w:rPr>
          <w:rFonts w:ascii="SimSun" w:hAnsi="SimSun" w:eastAsia="SimSun" w:cs="SimSun"/>
          <w:sz w:val="32"/>
          <w:szCs w:val="32"/>
        </w:rPr>
        <w:fldChar w:fldCharType="end"/>
      </w:r>
      <w:r>
        <w:rPr>
          <w:rFonts w:hint="default"/>
          <w:b/>
          <w:sz w:val="32"/>
          <w:szCs w:val="32"/>
          <w:lang w:val="en-US"/>
        </w:rPr>
        <w:t xml:space="preserve">     </w:t>
      </w:r>
    </w:p>
    <w:p>
      <w:pPr>
        <w:pStyle w:val="23"/>
        <w:ind w:firstLine="720" w:firstLineChars="0"/>
        <w:rPr>
          <w:rFonts w:asciiTheme="minorHAnsi" w:hAnsiTheme="minorHAnsi" w:cstheme="minorHAnsi"/>
          <w:b w:val="0"/>
          <w:color w:val="000000" w:themeColor="text1"/>
          <w:sz w:val="32"/>
          <w:szCs w:val="32"/>
          <w14:textFill>
            <w14:solidFill>
              <w14:schemeClr w14:val="tx1"/>
            </w14:solidFill>
          </w14:textFill>
        </w:rPr>
      </w:pPr>
    </w:p>
    <w:p>
      <w:pPr>
        <w:pStyle w:val="23"/>
        <w:ind w:firstLine="720" w:firstLineChars="0"/>
        <w:rPr>
          <w:rFonts w:hint="default" w:asciiTheme="minorHAnsi" w:hAnsiTheme="minorHAnsi" w:cstheme="minorHAnsi"/>
          <w:b w:val="0"/>
          <w:color w:val="000000" w:themeColor="text1"/>
          <w:sz w:val="32"/>
          <w:szCs w:val="32"/>
          <w:lang w:val="en-US"/>
          <w14:textFill>
            <w14:solidFill>
              <w14:schemeClr w14:val="tx1"/>
            </w14:solidFill>
          </w14:textFill>
        </w:rPr>
      </w:pPr>
      <w:r>
        <w:rPr>
          <w:rFonts w:hint="default" w:cstheme="minorHAnsi"/>
          <w:b w:val="0"/>
          <w:color w:val="000000" w:themeColor="text1"/>
          <w:sz w:val="32"/>
          <w:szCs w:val="32"/>
          <w:lang w:val="en-US"/>
          <w14:textFill>
            <w14:solidFill>
              <w14:schemeClr w14:val="tx1"/>
            </w14:solidFill>
          </w14:textFill>
        </w:rPr>
        <w:t xml:space="preserve">Feel free to ask doubts </w:t>
      </w:r>
    </w:p>
    <w:p>
      <w:pPr>
        <w:pStyle w:val="23"/>
        <w:ind w:firstLine="720" w:firstLineChars="0"/>
        <w:rPr>
          <w:rFonts w:hint="default" w:asciiTheme="minorHAnsi" w:hAnsiTheme="minorHAnsi" w:cstheme="minorHAnsi"/>
          <w:b w:val="0"/>
          <w:color w:val="000000" w:themeColor="text1"/>
          <w:sz w:val="32"/>
          <w:szCs w:val="32"/>
          <w:lang w:val="en-US"/>
          <w14:textFill>
            <w14:solidFill>
              <w14:schemeClr w14:val="tx1"/>
            </w14:solidFill>
          </w14:textFill>
        </w:rPr>
      </w:pPr>
      <w:r>
        <w:rPr>
          <w:rFonts w:asciiTheme="minorHAnsi" w:hAnsiTheme="minorHAnsi" w:cstheme="minorHAnsi"/>
          <w:b w:val="0"/>
          <w:color w:val="000000" w:themeColor="text1"/>
          <w:sz w:val="32"/>
          <w:szCs w:val="32"/>
          <w14:textFill>
            <w14:solidFill>
              <w14:schemeClr w14:val="tx1"/>
            </w14:solidFill>
          </w14:textFill>
        </w:rPr>
        <w:t xml:space="preserve">That’s it for now, hope you weave a really good story at the end of this internship. </w:t>
      </w:r>
    </w:p>
    <w:p>
      <w:pPr>
        <w:pStyle w:val="23"/>
        <w:rPr>
          <w:sz w:val="32"/>
          <w:szCs w:val="32"/>
        </w:rPr>
      </w:pPr>
    </w:p>
    <w:p>
      <w:pPr>
        <w:pStyle w:val="23"/>
        <w:rPr>
          <w:sz w:val="32"/>
          <w:szCs w:val="32"/>
        </w:rPr>
      </w:pPr>
    </w:p>
    <w:p>
      <w:pPr>
        <w:pStyle w:val="23"/>
        <w:rPr>
          <w:sz w:val="32"/>
          <w:szCs w:val="32"/>
        </w:rPr>
      </w:pPr>
    </w:p>
    <w:p>
      <w:pPr>
        <w:pStyle w:val="23"/>
        <w:rPr>
          <w:sz w:val="32"/>
          <w:szCs w:val="32"/>
        </w:rPr>
      </w:pPr>
      <w:r>
        <w:rPr>
          <w:sz w:val="36"/>
          <w:szCs w:val="36"/>
        </w:rPr>
        <w:t>Good luck!</w:t>
      </w:r>
    </w:p>
    <w:p>
      <w:pPr>
        <w:pStyle w:val="23"/>
        <w:rPr>
          <w:sz w:val="40"/>
          <w:szCs w:val="40"/>
        </w:rPr>
      </w:pPr>
      <w:r>
        <w:rPr>
          <w:rFonts w:hint="default"/>
          <w:szCs w:val="24"/>
          <w:lang w:val="en-US"/>
        </w:rPr>
        <w:drawing>
          <wp:anchor distT="0" distB="0" distL="114300" distR="114300" simplePos="0" relativeHeight="251664384" behindDoc="1" locked="0" layoutInCell="1" allowOverlap="1">
            <wp:simplePos x="0" y="0"/>
            <wp:positionH relativeFrom="column">
              <wp:posOffset>1647825</wp:posOffset>
            </wp:positionH>
            <wp:positionV relativeFrom="paragraph">
              <wp:posOffset>219075</wp:posOffset>
            </wp:positionV>
            <wp:extent cx="2772410" cy="2227580"/>
            <wp:effectExtent l="0" t="0" r="0" b="0"/>
            <wp:wrapNone/>
            <wp:docPr id="30" name="Picture 30" descr="5e971c2b4a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5e971c2b4a944"/>
                    <pic:cNvPicPr>
                      <a:picLocks noChangeAspect="1"/>
                    </pic:cNvPicPr>
                  </pic:nvPicPr>
                  <pic:blipFill>
                    <a:blip r:embed="rId10"/>
                    <a:stretch>
                      <a:fillRect/>
                    </a:stretch>
                  </pic:blipFill>
                  <pic:spPr>
                    <a:xfrm>
                      <a:off x="0" y="0"/>
                      <a:ext cx="2772410" cy="2227580"/>
                    </a:xfrm>
                    <a:prstGeom prst="rect">
                      <a:avLst/>
                    </a:prstGeom>
                  </pic:spPr>
                </pic:pic>
              </a:graphicData>
            </a:graphic>
          </wp:anchor>
        </w:drawing>
      </w:r>
    </w:p>
    <w:p>
      <w:pPr>
        <w:pStyle w:val="23"/>
        <w:rPr>
          <w:sz w:val="40"/>
          <w:szCs w:val="40"/>
        </w:rPr>
      </w:pPr>
    </w:p>
    <w:p>
      <w:pPr>
        <w:pStyle w:val="23"/>
        <w:rPr>
          <w:sz w:val="40"/>
          <w:szCs w:val="40"/>
        </w:rPr>
      </w:pPr>
    </w:p>
    <w:p>
      <w:pPr>
        <w:pStyle w:val="23"/>
        <w:rPr>
          <w:sz w:val="40"/>
          <w:szCs w:val="40"/>
        </w:rPr>
      </w:pPr>
    </w:p>
    <w:p>
      <w:pPr>
        <w:pStyle w:val="23"/>
        <w:rPr>
          <w:sz w:val="40"/>
          <w:szCs w:val="40"/>
        </w:rPr>
      </w:pPr>
    </w:p>
    <w:p>
      <w:pPr>
        <w:pStyle w:val="23"/>
        <w:rPr>
          <w:sz w:val="40"/>
          <w:szCs w:val="40"/>
        </w:rPr>
      </w:pPr>
    </w:p>
    <w:p>
      <w:pPr>
        <w:pStyle w:val="23"/>
        <w:rPr>
          <w:sz w:val="40"/>
          <w:szCs w:val="40"/>
        </w:rPr>
      </w:pPr>
    </w:p>
    <w:p>
      <w:pPr>
        <w:pStyle w:val="23"/>
        <w:rPr>
          <w:sz w:val="40"/>
          <w:szCs w:val="40"/>
        </w:rPr>
      </w:pPr>
    </w:p>
    <w:p>
      <w:pPr>
        <w:pStyle w:val="23"/>
        <w:rPr>
          <w:sz w:val="40"/>
          <w:szCs w:val="40"/>
        </w:rPr>
      </w:pPr>
      <w:r>
        <w:rPr>
          <w:sz w:val="40"/>
          <w:szCs w:val="40"/>
        </w:rPr>
        <w:t>WARM REGARDS,</w:t>
      </w:r>
    </w:p>
    <w:p>
      <w:pPr>
        <w:pStyle w:val="23"/>
        <w:rPr>
          <w:b/>
          <w:bCs/>
          <w:sz w:val="40"/>
          <w:szCs w:val="40"/>
        </w:rPr>
      </w:pPr>
      <w:r>
        <w:rPr>
          <w:rFonts w:hint="default"/>
          <w:szCs w:val="24"/>
          <w:lang w:val="en-US"/>
        </w:rPr>
        <w:drawing>
          <wp:anchor distT="0" distB="0" distL="114300" distR="114300" simplePos="0" relativeHeight="251661312" behindDoc="0" locked="0" layoutInCell="1" allowOverlap="1">
            <wp:simplePos x="0" y="0"/>
            <wp:positionH relativeFrom="column">
              <wp:posOffset>5183505</wp:posOffset>
            </wp:positionH>
            <wp:positionV relativeFrom="paragraph">
              <wp:posOffset>240030</wp:posOffset>
            </wp:positionV>
            <wp:extent cx="1256665" cy="1189355"/>
            <wp:effectExtent l="0" t="0" r="635" b="0"/>
            <wp:wrapNone/>
            <wp:docPr id="23" name="Picture 23" descr="icons8-matlab-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s8-matlab-512"/>
                    <pic:cNvPicPr>
                      <a:picLocks noChangeAspect="1"/>
                    </pic:cNvPicPr>
                  </pic:nvPicPr>
                  <pic:blipFill>
                    <a:blip r:embed="rId9"/>
                    <a:stretch>
                      <a:fillRect/>
                    </a:stretch>
                  </pic:blipFill>
                  <pic:spPr>
                    <a:xfrm>
                      <a:off x="0" y="0"/>
                      <a:ext cx="1256665" cy="1189355"/>
                    </a:xfrm>
                    <a:prstGeom prst="rect">
                      <a:avLst/>
                    </a:prstGeom>
                  </pic:spPr>
                </pic:pic>
              </a:graphicData>
            </a:graphic>
          </wp:anchor>
        </w:drawing>
      </w:r>
      <w:r>
        <w:rPr>
          <w:b/>
          <w:bCs/>
          <w:sz w:val="40"/>
          <w:szCs w:val="40"/>
        </w:rPr>
        <w:t>SPECTRUM, CET-B</w:t>
      </w:r>
    </w:p>
    <w:p>
      <w:pPr>
        <w:pStyle w:val="23"/>
        <w:rPr>
          <w:b/>
          <w:szCs w:val="24"/>
        </w:rPr>
      </w:pPr>
    </w:p>
    <w:sectPr>
      <w:headerReference r:id="rId5" w:type="first"/>
      <w:footerReference r:id="rId7" w:type="first"/>
      <w:headerReference r:id="rId3" w:type="default"/>
      <w:headerReference r:id="rId4" w:type="even"/>
      <w:footerReference r:id="rId6" w:type="even"/>
      <w:pgSz w:w="12240" w:h="15840"/>
      <w:pgMar w:top="720" w:right="1440" w:bottom="72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orbel">
    <w:panose1 w:val="020B0503020204020204"/>
    <w:charset w:val="00"/>
    <w:family w:val="swiss"/>
    <w:pitch w:val="default"/>
    <w:sig w:usb0="A00002EF" w:usb1="4000A44B" w:usb2="00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color w:val="000000" w:themeColor="text1"/>
        <w:lang w:eastAsia="en-US"/>
        <w14:textFill>
          <w14:solidFill>
            <w14:schemeClr w14:val="tx1"/>
          </w14:solidFill>
        </w14:textFill>
      </w:rPr>
      <w:drawing>
        <wp:anchor distT="0" distB="0" distL="114300" distR="114300" simplePos="0" relativeHeight="251663360" behindDoc="0" locked="0" layoutInCell="1" allowOverlap="1">
          <wp:simplePos x="0" y="0"/>
          <wp:positionH relativeFrom="column">
            <wp:posOffset>4061460</wp:posOffset>
          </wp:positionH>
          <wp:positionV relativeFrom="paragraph">
            <wp:posOffset>-457200</wp:posOffset>
          </wp:positionV>
          <wp:extent cx="1424940" cy="1424940"/>
          <wp:effectExtent l="0" t="0" r="381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 cstate="print">
                    <a:extLst>
                      <a:ext uri="{28A0092B-C50C-407E-A947-70E740481C1C}">
                        <a14:useLocalDpi xmlns:a14="http://schemas.microsoft.com/office/drawing/2010/main" val="0"/>
                      </a:ext>
                    </a:extLst>
                  </a:blip>
                  <a:srcRect l="25897" t="20769" r="27436" b="32564"/>
                  <a:stretch>
                    <a:fillRect/>
                  </a:stretch>
                </pic:blipFill>
                <pic:spPr>
                  <a:xfrm>
                    <a:off x="0" y="0"/>
                    <a:ext cx="1424940" cy="1424940"/>
                  </a:xfrm>
                  <a:prstGeom prst="rect">
                    <a:avLst/>
                  </a:prstGeom>
                  <a:ln>
                    <a:noFill/>
                  </a:ln>
                </pic:spPr>
              </pic:pic>
            </a:graphicData>
          </a:graphic>
        </wp:anchor>
      </w:drawing>
    </w:r>
    <w:r>
      <w:rPr>
        <w:rFonts w:ascii="Corbel" w:hAnsi="Corbel"/>
        <w:sz w:val="40"/>
        <w:lang w:eastAsia="en-US"/>
      </w:rPr>
      <mc:AlternateContent>
        <mc:Choice Requires="wpg">
          <w:drawing>
            <wp:anchor distT="0" distB="0" distL="114300" distR="114300" simplePos="0" relativeHeight="251665408" behindDoc="1" locked="0" layoutInCell="1" allowOverlap="1">
              <wp:simplePos x="0" y="0"/>
              <wp:positionH relativeFrom="page">
                <wp:posOffset>-123825</wp:posOffset>
              </wp:positionH>
              <wp:positionV relativeFrom="page">
                <wp:posOffset>-1228725</wp:posOffset>
              </wp:positionV>
              <wp:extent cx="8185785" cy="12230100"/>
              <wp:effectExtent l="0" t="0" r="5715" b="0"/>
              <wp:wrapNone/>
              <wp:docPr id="12" name="Group 3"/>
              <wp:cNvGraphicFramePr/>
              <a:graphic xmlns:a="http://schemas.openxmlformats.org/drawingml/2006/main">
                <a:graphicData uri="http://schemas.microsoft.com/office/word/2010/wordprocessingGroup">
                  <wpg:wgp>
                    <wpg:cNvGrpSpPr/>
                    <wpg:grpSpPr>
                      <a:xfrm>
                        <a:off x="0" y="0"/>
                        <a:ext cx="8185785" cy="12230100"/>
                        <a:chOff x="0" y="0"/>
                        <a:chExt cx="81855" cy="122301"/>
                      </a:xfrm>
                    </wpg:grpSpPr>
                    <wps:wsp>
                      <wps:cNvPr id="2" name="Freeform: Shape 10"/>
                      <wps:cNvSpPr/>
                      <wps:spPr>
                        <a:xfrm rot="-10800000" flipH="1">
                          <a:off x="39200" y="0"/>
                          <a:ext cx="40635" cy="40101"/>
                        </a:xfrm>
                        <a:custGeom>
                          <a:avLst/>
                          <a:gdLst>
                            <a:gd name="A1" fmla="val 0"/>
                            <a:gd name="A2" fmla="val 0"/>
                            <a:gd name="A3" fmla="val 0"/>
                          </a:gdLst>
                          <a:ahLst/>
                          <a:cxnLst>
                            <a:cxn ang="0">
                              <a:pos x="2209188" y="3988366"/>
                            </a:cxn>
                            <a:cxn ang="0">
                              <a:pos x="2190197" y="3998591"/>
                            </a:cxn>
                            <a:cxn ang="0">
                              <a:pos x="2191335" y="3999079"/>
                            </a:cxn>
                            <a:cxn ang="0">
                              <a:pos x="2367090" y="3884555"/>
                            </a:cxn>
                            <a:cxn ang="0">
                              <a:pos x="2305689" y="3899175"/>
                            </a:cxn>
                            <a:cxn ang="0">
                              <a:pos x="2213588" y="3910871"/>
                            </a:cxn>
                            <a:cxn ang="0">
                              <a:pos x="2209203" y="3899175"/>
                            </a:cxn>
                            <a:cxn ang="0">
                              <a:pos x="2273527" y="3893327"/>
                            </a:cxn>
                            <a:cxn ang="0">
                              <a:pos x="2367090" y="3884555"/>
                            </a:cxn>
                            <a:cxn ang="0">
                              <a:pos x="2526804" y="3869250"/>
                            </a:cxn>
                            <a:cxn ang="0">
                              <a:pos x="2523053" y="3870309"/>
                            </a:cxn>
                            <a:cxn ang="0">
                              <a:pos x="2524976" y="3869935"/>
                            </a:cxn>
                            <a:cxn ang="0">
                              <a:pos x="1381029" y="3847273"/>
                            </a:cxn>
                            <a:cxn ang="0">
                              <a:pos x="1446083" y="3864087"/>
                            </a:cxn>
                            <a:cxn ang="0">
                              <a:pos x="1473861" y="3865548"/>
                            </a:cxn>
                            <a:cxn ang="0">
                              <a:pos x="1551341" y="3903562"/>
                            </a:cxn>
                            <a:cxn ang="0">
                              <a:pos x="1586427" y="3910871"/>
                            </a:cxn>
                            <a:cxn ang="0">
                              <a:pos x="1588622" y="3911603"/>
                            </a:cxn>
                            <a:cxn ang="0">
                              <a:pos x="1596661" y="3903562"/>
                            </a:cxn>
                            <a:cxn ang="0">
                              <a:pos x="1627361" y="3912334"/>
                            </a:cxn>
                            <a:cxn ang="0">
                              <a:pos x="1658062" y="3919643"/>
                            </a:cxn>
                            <a:cxn ang="0">
                              <a:pos x="1718553" y="3933712"/>
                            </a:cxn>
                            <a:cxn ang="0">
                              <a:pos x="1719462" y="3932802"/>
                            </a:cxn>
                            <a:cxn ang="0">
                              <a:pos x="1789634" y="3944498"/>
                            </a:cxn>
                            <a:cxn ang="0">
                              <a:pos x="1823257" y="3950346"/>
                            </a:cxn>
                            <a:cxn ang="0">
                              <a:pos x="1856882" y="3953270"/>
                            </a:cxn>
                            <a:cxn ang="0">
                              <a:pos x="1925591" y="3956194"/>
                            </a:cxn>
                            <a:cxn ang="0">
                              <a:pos x="2019153" y="3954731"/>
                            </a:cxn>
                            <a:cxn ang="0">
                              <a:pos x="2023214" y="3954731"/>
                            </a:cxn>
                            <a:cxn ang="0">
                              <a:pos x="2032311" y="3949614"/>
                            </a:cxn>
                            <a:cxn ang="0">
                              <a:pos x="2052778" y="3943035"/>
                            </a:cxn>
                            <a:cxn ang="0">
                              <a:pos x="2073610" y="3942670"/>
                            </a:cxn>
                            <a:cxn ang="0">
                              <a:pos x="2087864" y="3944496"/>
                            </a:cxn>
                            <a:cxn ang="0">
                              <a:pos x="2091701" y="3954731"/>
                            </a:cxn>
                            <a:cxn ang="0">
                              <a:pos x="2124411" y="3954731"/>
                            </a:cxn>
                            <a:cxn ang="0">
                              <a:pos x="2114178" y="3969351"/>
                            </a:cxn>
                            <a:cxn ang="0">
                              <a:pos x="2108330" y="3976662"/>
                            </a:cxn>
                            <a:cxn ang="0">
                              <a:pos x="2089325" y="3985434"/>
                            </a:cxn>
                            <a:cxn ang="0">
                              <a:pos x="2054239" y="3985434"/>
                            </a:cxn>
                            <a:cxn ang="0">
                              <a:pos x="2008920" y="3982510"/>
                            </a:cxn>
                            <a:cxn ang="0">
                              <a:pos x="1910972" y="3979586"/>
                            </a:cxn>
                            <a:cxn ang="0">
                              <a:pos x="1837876" y="3973738"/>
                            </a:cxn>
                            <a:cxn ang="0">
                              <a:pos x="1773552" y="3964966"/>
                            </a:cxn>
                            <a:cxn ang="0">
                              <a:pos x="1709228" y="3954731"/>
                            </a:cxn>
                            <a:cxn ang="0">
                              <a:pos x="1611280" y="3940111"/>
                            </a:cxn>
                            <a:cxn ang="0">
                              <a:pos x="1535261" y="3915258"/>
                            </a:cxn>
                            <a:cxn ang="0">
                              <a:pos x="1536140" y="3914619"/>
                            </a:cxn>
                            <a:cxn ang="0">
                              <a:pos x="1491404" y="3900638"/>
                            </a:cxn>
                            <a:cxn ang="0">
                              <a:pos x="1451931" y="3883094"/>
                            </a:cxn>
                            <a:cxn ang="0">
                              <a:pos x="1406613" y="3868473"/>
                            </a:cxn>
                            <a:cxn ang="0">
                              <a:pos x="1359831" y="3852391"/>
                            </a:cxn>
                            <a:cxn ang="0">
                              <a:pos x="1381029" y="3847273"/>
                            </a:cxn>
                            <a:cxn ang="0">
                              <a:pos x="2241586" y="3815929"/>
                            </a:cxn>
                            <a:cxn ang="0">
                              <a:pos x="2219250" y="3819338"/>
                            </a:cxn>
                            <a:cxn ang="0">
                              <a:pos x="2064777" y="3827138"/>
                            </a:cxn>
                            <a:cxn ang="0">
                              <a:pos x="2115639" y="3833384"/>
                            </a:cxn>
                            <a:cxn ang="0">
                              <a:pos x="2128797" y="3830460"/>
                            </a:cxn>
                            <a:cxn ang="0">
                              <a:pos x="2219436" y="3820226"/>
                            </a:cxn>
                            <a:cxn ang="0">
                              <a:pos x="2234351" y="3817325"/>
                            </a:cxn>
                            <a:cxn ang="0">
                              <a:pos x="2380373" y="3794745"/>
                            </a:cxn>
                            <a:cxn ang="0">
                              <a:pos x="2304508" y="3806325"/>
                            </a:cxn>
                            <a:cxn ang="0">
                              <a:pos x="2330541" y="3807068"/>
                            </a:cxn>
                            <a:cxn ang="0">
                              <a:pos x="2368003" y="3800124"/>
                            </a:cxn>
                            <a:cxn ang="0">
                              <a:pos x="2657311" y="3791364"/>
                            </a:cxn>
                            <a:cxn ang="0">
                              <a:pos x="2419365" y="3854734"/>
                            </a:cxn>
                            <a:cxn ang="0">
                              <a:pos x="2539778" y="3827903"/>
                            </a:cxn>
                            <a:cxn ang="0">
                              <a:pos x="1131773" y="3761746"/>
                            </a:cxn>
                            <a:cxn ang="0">
                              <a:pos x="1299892" y="3833384"/>
                            </a:cxn>
                            <a:cxn ang="0">
                              <a:pos x="1359831" y="3852391"/>
                            </a:cxn>
                            <a:cxn ang="0">
                              <a:pos x="1405150" y="3868472"/>
                            </a:cxn>
                            <a:cxn ang="0">
                              <a:pos x="1450470" y="3883092"/>
                            </a:cxn>
                            <a:cxn ang="0">
                              <a:pos x="1489941" y="3900636"/>
                            </a:cxn>
                            <a:cxn ang="0">
                              <a:pos x="1481169" y="3907947"/>
                            </a:cxn>
                            <a:cxn ang="0">
                              <a:pos x="1457779" y="3903560"/>
                            </a:cxn>
                            <a:cxn ang="0">
                              <a:pos x="1374451" y="3872859"/>
                            </a:cxn>
                            <a:cxn ang="0">
                              <a:pos x="1333517" y="3856776"/>
                            </a:cxn>
                            <a:cxn ang="0">
                              <a:pos x="1292583" y="3839232"/>
                            </a:cxn>
                            <a:cxn ang="0">
                              <a:pos x="1238492" y="3820226"/>
                            </a:cxn>
                            <a:cxn ang="0">
                              <a:pos x="1191711" y="3799758"/>
                            </a:cxn>
                            <a:cxn ang="0">
                              <a:pos x="1155164" y="3780751"/>
                            </a:cxn>
                            <a:cxn ang="0">
                              <a:pos x="1131773" y="3761746"/>
                            </a:cxn>
                            <a:cxn ang="0">
                              <a:pos x="1200484" y="3725197"/>
                            </a:cxn>
                            <a:cxn ang="0">
                              <a:pos x="1280888" y="3766133"/>
                            </a:cxn>
                            <a:cxn ang="0">
                              <a:pos x="1270656" y="3771981"/>
                            </a:cxn>
                            <a:cxn ang="0">
                              <a:pos x="1177093" y="3726658"/>
                            </a:cxn>
                            <a:cxn ang="0">
                              <a:pos x="1200484" y="3725197"/>
                            </a:cxn>
                            <a:cxn ang="0">
                              <a:pos x="903715" y="3625780"/>
                            </a:cxn>
                            <a:cxn ang="0">
                              <a:pos x="1003125" y="3681336"/>
                            </a:cxn>
                            <a:cxn ang="0">
                              <a:pos x="1023592" y="3704729"/>
                            </a:cxn>
                            <a:cxn ang="0">
                              <a:pos x="976810" y="3679874"/>
                            </a:cxn>
                            <a:cxn ang="0">
                              <a:pos x="941725" y="3657944"/>
                            </a:cxn>
                            <a:cxn ang="0">
                              <a:pos x="903715" y="3625780"/>
                            </a:cxn>
                            <a:cxn ang="0">
                              <a:pos x="1078035" y="3588265"/>
                            </a:cxn>
                            <a:cxn ang="0">
                              <a:pos x="1078048" y="3588681"/>
                            </a:cxn>
                            <a:cxn ang="0">
                              <a:pos x="1082986" y="3594658"/>
                            </a:cxn>
                            <a:cxn ang="0">
                              <a:pos x="1083529" y="3592153"/>
                            </a:cxn>
                            <a:cxn ang="0">
                              <a:pos x="3212997" y="3492295"/>
                            </a:cxn>
                            <a:cxn ang="0">
                              <a:pos x="3207688" y="3492737"/>
                            </a:cxn>
                            <a:cxn ang="0">
                              <a:pos x="3119974" y="3555604"/>
                            </a:cxn>
                            <a:cxn ang="0">
                              <a:pos x="3033720" y="3602388"/>
                            </a:cxn>
                            <a:cxn ang="0">
                              <a:pos x="2972320" y="3638937"/>
                            </a:cxn>
                            <a:cxn ang="0">
                              <a:pos x="2938696" y="3653557"/>
                            </a:cxn>
                            <a:cxn ang="0">
                              <a:pos x="2903611" y="3668178"/>
                            </a:cxn>
                            <a:cxn ang="0">
                              <a:pos x="2861214" y="3690108"/>
                            </a:cxn>
                            <a:cxn ang="0">
                              <a:pos x="2829052" y="3709114"/>
                            </a:cxn>
                            <a:cxn ang="0">
                              <a:pos x="2782271" y="3728121"/>
                            </a:cxn>
                            <a:cxn ang="0">
                              <a:pos x="2734029" y="3745665"/>
                            </a:cxn>
                            <a:cxn ang="0">
                              <a:pos x="2720871" y="3758822"/>
                            </a:cxn>
                            <a:cxn ang="0">
                              <a:pos x="2700404" y="3766133"/>
                            </a:cxn>
                            <a:cxn ang="0">
                              <a:pos x="2649238" y="3774905"/>
                            </a:cxn>
                            <a:cxn ang="0">
                              <a:pos x="2583451" y="3795373"/>
                            </a:cxn>
                            <a:cxn ang="0">
                              <a:pos x="2523513" y="3814378"/>
                            </a:cxn>
                            <a:cxn ang="0">
                              <a:pos x="2457727" y="3833385"/>
                            </a:cxn>
                            <a:cxn ang="0">
                              <a:pos x="2375860" y="3853853"/>
                            </a:cxn>
                            <a:cxn ang="0">
                              <a:pos x="2260369" y="3872859"/>
                            </a:cxn>
                            <a:cxn ang="0">
                              <a:pos x="2257445" y="3877245"/>
                            </a:cxn>
                            <a:cxn ang="0">
                              <a:pos x="2201917" y="3891129"/>
                            </a:cxn>
                            <a:cxn ang="0">
                              <a:pos x="2203355" y="3891866"/>
                            </a:cxn>
                            <a:cxn ang="0">
                              <a:pos x="2265021" y="3876447"/>
                            </a:cxn>
                            <a:cxn ang="0">
                              <a:pos x="2266217" y="3872859"/>
                            </a:cxn>
                            <a:cxn ang="0">
                              <a:pos x="2381709" y="3853853"/>
                            </a:cxn>
                            <a:cxn ang="0">
                              <a:pos x="2463576" y="3833385"/>
                            </a:cxn>
                            <a:cxn ang="0">
                              <a:pos x="2529361" y="3814378"/>
                            </a:cxn>
                            <a:cxn ang="0">
                              <a:pos x="2589300" y="3795373"/>
                            </a:cxn>
                            <a:cxn ang="0">
                              <a:pos x="2655086" y="3774905"/>
                            </a:cxn>
                            <a:cxn ang="0">
                              <a:pos x="2706253" y="3766133"/>
                            </a:cxn>
                            <a:cxn ang="0">
                              <a:pos x="2671615" y="3786917"/>
                            </a:cxn>
                            <a:cxn ang="0">
                              <a:pos x="2672628" y="3786601"/>
                            </a:cxn>
                            <a:cxn ang="0">
                              <a:pos x="2709177" y="3764670"/>
                            </a:cxn>
                            <a:cxn ang="0">
                              <a:pos x="2729644" y="3757361"/>
                            </a:cxn>
                            <a:cxn ang="0">
                              <a:pos x="2731007" y="3756983"/>
                            </a:cxn>
                            <a:cxn ang="0">
                              <a:pos x="2739876" y="3747126"/>
                            </a:cxn>
                            <a:cxn ang="0">
                              <a:pos x="2788120" y="3729582"/>
                            </a:cxn>
                            <a:cxn ang="0">
                              <a:pos x="2834901" y="3710577"/>
                            </a:cxn>
                            <a:cxn ang="0">
                              <a:pos x="2867064" y="3691570"/>
                            </a:cxn>
                            <a:cxn ang="0">
                              <a:pos x="2909458" y="3669640"/>
                            </a:cxn>
                            <a:cxn ang="0">
                              <a:pos x="2944544" y="3655020"/>
                            </a:cxn>
                            <a:cxn ang="0">
                              <a:pos x="2968604" y="3644560"/>
                            </a:cxn>
                            <a:cxn ang="0">
                              <a:pos x="2981093" y="3636013"/>
                            </a:cxn>
                            <a:cxn ang="0">
                              <a:pos x="3042493" y="3599464"/>
                            </a:cxn>
                            <a:cxn ang="0">
                              <a:pos x="3128745" y="3552680"/>
                            </a:cxn>
                            <a:cxn ang="0">
                              <a:pos x="706107" y="3472077"/>
                            </a:cxn>
                            <a:cxn ang="0">
                              <a:pos x="711657" y="3476838"/>
                            </a:cxn>
                            <a:cxn ang="0">
                              <a:pos x="713553" y="3477803"/>
                            </a:cxn>
                            <a:cxn ang="0">
                              <a:pos x="3222809" y="3433911"/>
                            </a:cxn>
                            <a:cxn ang="0">
                              <a:pos x="3222307" y="3434256"/>
                            </a:cxn>
                            <a:cxn ang="0">
                              <a:pos x="3222307" y="3434674"/>
                            </a:cxn>
                            <a:cxn ang="0">
                              <a:pos x="3224631" y="3435005"/>
                            </a:cxn>
                            <a:cxn ang="0">
                              <a:pos x="3225231" y="3434256"/>
                            </a:cxn>
                            <a:cxn ang="0">
                              <a:pos x="3254393" y="3412087"/>
                            </a:cxn>
                            <a:cxn ang="0">
                              <a:pos x="3245761" y="3418051"/>
                            </a:cxn>
                            <a:cxn ang="0">
                              <a:pos x="3244235" y="3419636"/>
                            </a:cxn>
                            <a:cxn ang="0">
                              <a:pos x="3250154" y="3415848"/>
                            </a:cxn>
                            <a:cxn ang="0">
                              <a:pos x="586740" y="3338447"/>
                            </a:cxn>
                            <a:cxn ang="0">
                              <a:pos x="641954" y="3403460"/>
                            </a:cxn>
                            <a:cxn ang="0">
                              <a:pos x="598175" y="3350921"/>
                            </a:cxn>
                            <a:cxn ang="0">
                              <a:pos x="3357901" y="3338404"/>
                            </a:cxn>
                            <a:cxn ang="0">
                              <a:pos x="3357770" y="3338450"/>
                            </a:cxn>
                            <a:cxn ang="0">
                              <a:pos x="3356803" y="3345075"/>
                            </a:cxn>
                            <a:cxn ang="0">
                              <a:pos x="3333413" y="3371391"/>
                            </a:cxn>
                            <a:cxn ang="0">
                              <a:pos x="3305636" y="3402092"/>
                            </a:cxn>
                            <a:cxn ang="0">
                              <a:pos x="3307310" y="3401707"/>
                            </a:cxn>
                            <a:cxn ang="0">
                              <a:pos x="3333413" y="3372852"/>
                            </a:cxn>
                            <a:cxn ang="0">
                              <a:pos x="3356803" y="3346536"/>
                            </a:cxn>
                            <a:cxn ang="0">
                              <a:pos x="3357901" y="3338404"/>
                            </a:cxn>
                            <a:cxn ang="0">
                              <a:pos x="729630" y="3305481"/>
                            </a:cxn>
                            <a:cxn ang="0">
                              <a:pos x="732525" y="3309007"/>
                            </a:cxn>
                            <a:cxn ang="0">
                              <a:pos x="732670" y="3308524"/>
                            </a:cxn>
                            <a:cxn ang="0">
                              <a:pos x="513385" y="3271973"/>
                            </a:cxn>
                            <a:cxn ang="0">
                              <a:pos x="551395" y="3296827"/>
                            </a:cxn>
                            <a:cxn ang="0">
                              <a:pos x="553261" y="3299025"/>
                            </a:cxn>
                            <a:cxn ang="0">
                              <a:pos x="570582" y="3302858"/>
                            </a:cxn>
                            <a:cxn ang="0">
                              <a:pos x="609870" y="3339225"/>
                            </a:cxn>
                            <a:cxn ang="0">
                              <a:pos x="663961" y="3383085"/>
                            </a:cxn>
                            <a:cxn ang="0">
                              <a:pos x="687352" y="3415249"/>
                            </a:cxn>
                            <a:cxn ang="0">
                              <a:pos x="700508" y="3431332"/>
                            </a:cxn>
                            <a:cxn ang="0">
                              <a:pos x="756061" y="3478116"/>
                            </a:cxn>
                            <a:cxn ang="0">
                              <a:pos x="739981" y="3491274"/>
                            </a:cxn>
                            <a:cxn ang="0">
                              <a:pos x="688245" y="3433785"/>
                            </a:cxn>
                            <a:cxn ang="0">
                              <a:pos x="685891" y="3434256"/>
                            </a:cxn>
                            <a:cxn ang="0">
                              <a:pos x="734850" y="3488658"/>
                            </a:cxn>
                            <a:cxn ang="0">
                              <a:pos x="739981" y="3491274"/>
                            </a:cxn>
                            <a:cxn ang="0">
                              <a:pos x="756063" y="3478116"/>
                            </a:cxn>
                            <a:cxn ang="0">
                              <a:pos x="894943" y="3587766"/>
                            </a:cxn>
                            <a:cxn ang="0">
                              <a:pos x="867168" y="3596538"/>
                            </a:cxn>
                            <a:cxn ang="0">
                              <a:pos x="877400" y="3603849"/>
                            </a:cxn>
                            <a:cxn ang="0">
                              <a:pos x="836467" y="3605310"/>
                            </a:cxn>
                            <a:cxn ang="0">
                              <a:pos x="810153" y="3587766"/>
                            </a:cxn>
                            <a:cxn ang="0">
                              <a:pos x="785301" y="3568761"/>
                            </a:cxn>
                            <a:cxn ang="0">
                              <a:pos x="723900" y="3517590"/>
                            </a:cxn>
                            <a:cxn ang="0">
                              <a:pos x="666885" y="3466420"/>
                            </a:cxn>
                            <a:cxn ang="0">
                              <a:pos x="614256" y="3415249"/>
                            </a:cxn>
                            <a:cxn ang="0">
                              <a:pos x="589405" y="3390396"/>
                            </a:cxn>
                            <a:cxn ang="0">
                              <a:pos x="566014" y="3364080"/>
                            </a:cxn>
                            <a:cxn ang="0">
                              <a:pos x="574785" y="3352384"/>
                            </a:cxn>
                            <a:cxn ang="0">
                              <a:pos x="604024" y="3378700"/>
                            </a:cxn>
                            <a:cxn ang="0">
                              <a:pos x="636186" y="3403553"/>
                            </a:cxn>
                            <a:cxn ang="0">
                              <a:pos x="675657" y="3445952"/>
                            </a:cxn>
                            <a:cxn ang="0">
                              <a:pos x="679012" y="3448830"/>
                            </a:cxn>
                            <a:cxn ang="0">
                              <a:pos x="636186" y="3403553"/>
                            </a:cxn>
                            <a:cxn ang="0">
                              <a:pos x="605485" y="3378700"/>
                            </a:cxn>
                            <a:cxn ang="0">
                              <a:pos x="576247" y="3352384"/>
                            </a:cxn>
                            <a:cxn ang="0">
                              <a:pos x="544085" y="3312909"/>
                            </a:cxn>
                            <a:cxn ang="0">
                              <a:pos x="513385" y="3271973"/>
                            </a:cxn>
                            <a:cxn ang="0">
                              <a:pos x="3733977" y="3039514"/>
                            </a:cxn>
                            <a:cxn ang="0">
                              <a:pos x="3733235" y="3039832"/>
                            </a:cxn>
                            <a:cxn ang="0">
                              <a:pos x="3717269" y="3078156"/>
                            </a:cxn>
                            <a:cxn ang="0">
                              <a:pos x="3718628" y="2856354"/>
                            </a:cxn>
                            <a:cxn ang="0">
                              <a:pos x="3679887" y="2912319"/>
                            </a:cxn>
                            <a:cxn ang="0">
                              <a:pos x="3660881" y="2947407"/>
                            </a:cxn>
                            <a:cxn ang="0">
                              <a:pos x="3641877" y="2979571"/>
                            </a:cxn>
                            <a:cxn ang="0">
                              <a:pos x="3596557" y="3039514"/>
                            </a:cxn>
                            <a:cxn ang="0">
                              <a:pos x="3557086" y="3099456"/>
                            </a:cxn>
                            <a:cxn ang="0">
                              <a:pos x="3522000" y="3147703"/>
                            </a:cxn>
                            <a:cxn ang="0">
                              <a:pos x="3519075" y="3149491"/>
                            </a:cxn>
                            <a:cxn ang="0">
                              <a:pos x="3516680" y="3153038"/>
                            </a:cxn>
                            <a:cxn ang="0">
                              <a:pos x="3520537" y="3150627"/>
                            </a:cxn>
                            <a:cxn ang="0">
                              <a:pos x="3555623" y="3102381"/>
                            </a:cxn>
                            <a:cxn ang="0">
                              <a:pos x="3595096" y="3042438"/>
                            </a:cxn>
                            <a:cxn ang="0">
                              <a:pos x="3640414" y="2982497"/>
                            </a:cxn>
                            <a:cxn ang="0">
                              <a:pos x="3659420" y="2950332"/>
                            </a:cxn>
                            <a:cxn ang="0">
                              <a:pos x="3678424" y="2915244"/>
                            </a:cxn>
                            <a:cxn ang="0">
                              <a:pos x="3717896" y="2858225"/>
                            </a:cxn>
                            <a:cxn ang="0">
                              <a:pos x="3869935" y="2836296"/>
                            </a:cxn>
                            <a:cxn ang="0">
                              <a:pos x="3850930" y="2893313"/>
                            </a:cxn>
                            <a:cxn ang="0">
                              <a:pos x="3817306" y="2954718"/>
                            </a:cxn>
                            <a:cxn ang="0">
                              <a:pos x="3783682" y="3017585"/>
                            </a:cxn>
                            <a:cxn ang="0">
                              <a:pos x="3752982" y="3057058"/>
                            </a:cxn>
                            <a:cxn ang="0">
                              <a:pos x="3773449" y="3016122"/>
                            </a:cxn>
                            <a:cxn ang="0">
                              <a:pos x="3790992" y="2975186"/>
                            </a:cxn>
                            <a:cxn ang="0">
                              <a:pos x="3804148" y="2953256"/>
                            </a:cxn>
                            <a:cxn ang="0">
                              <a:pos x="3821691" y="2924016"/>
                            </a:cxn>
                            <a:cxn ang="0">
                              <a:pos x="3837773" y="2894776"/>
                            </a:cxn>
                            <a:cxn ang="0">
                              <a:pos x="3869935" y="2836296"/>
                            </a:cxn>
                            <a:cxn ang="0">
                              <a:pos x="3775309" y="2710973"/>
                            </a:cxn>
                            <a:cxn ang="0">
                              <a:pos x="3739824" y="2773429"/>
                            </a:cxn>
                            <a:cxn ang="0">
                              <a:pos x="3739172" y="2774930"/>
                            </a:cxn>
                            <a:cxn ang="0">
                              <a:pos x="3774910" y="2712024"/>
                            </a:cxn>
                            <a:cxn ang="0">
                              <a:pos x="3794771" y="2569516"/>
                            </a:cxn>
                            <a:cxn ang="0">
                              <a:pos x="3752121" y="2686050"/>
                            </a:cxn>
                            <a:cxn ang="0">
                              <a:pos x="3662405" y="2869448"/>
                            </a:cxn>
                            <a:cxn ang="0">
                              <a:pos x="3649270" y="2890217"/>
                            </a:cxn>
                            <a:cxn ang="0">
                              <a:pos x="3649186" y="2890389"/>
                            </a:cxn>
                            <a:cxn ang="0">
                              <a:pos x="3618485" y="2943022"/>
                            </a:cxn>
                            <a:cxn ang="0">
                              <a:pos x="3587785" y="3000041"/>
                            </a:cxn>
                            <a:cxn ang="0">
                              <a:pos x="3552700" y="3043901"/>
                            </a:cxn>
                            <a:cxn ang="0">
                              <a:pos x="3523461" y="3093609"/>
                            </a:cxn>
                            <a:cxn ang="0">
                              <a:pos x="3350956" y="3288055"/>
                            </a:cxn>
                            <a:cxn ang="0">
                              <a:pos x="3293940" y="3336302"/>
                            </a:cxn>
                            <a:cxn ang="0">
                              <a:pos x="3288470" y="3340462"/>
                            </a:cxn>
                            <a:cxn ang="0">
                              <a:pos x="3286111" y="3342850"/>
                            </a:cxn>
                            <a:cxn ang="0">
                              <a:pos x="3262269" y="3362287"/>
                            </a:cxn>
                            <a:cxn ang="0">
                              <a:pos x="3242774" y="3384548"/>
                            </a:cxn>
                            <a:cxn ang="0">
                              <a:pos x="3171140" y="3438643"/>
                            </a:cxn>
                            <a:cxn ang="0">
                              <a:pos x="3159916" y="3445734"/>
                            </a:cxn>
                            <a:cxn ang="0">
                              <a:pos x="3129428" y="3470589"/>
                            </a:cxn>
                            <a:cxn ang="0">
                              <a:pos x="3125026" y="3473449"/>
                            </a:cxn>
                            <a:cxn ang="0">
                              <a:pos x="3118511" y="3479579"/>
                            </a:cxn>
                            <a:cxn ang="0">
                              <a:pos x="3061497" y="3517591"/>
                            </a:cxn>
                            <a:cxn ang="0">
                              <a:pos x="3004482" y="3552680"/>
                            </a:cxn>
                            <a:cxn ang="0">
                              <a:pos x="2997956" y="3555987"/>
                            </a:cxn>
                            <a:cxn ang="0">
                              <a:pos x="2959352" y="3581063"/>
                            </a:cxn>
                            <a:cxn ang="0">
                              <a:pos x="2947385" y="3587100"/>
                            </a:cxn>
                            <a:cxn ang="0">
                              <a:pos x="2935773" y="3595077"/>
                            </a:cxn>
                            <a:cxn ang="0">
                              <a:pos x="2896300" y="3617008"/>
                            </a:cxn>
                            <a:cxn ang="0">
                              <a:pos x="2859420" y="3631473"/>
                            </a:cxn>
                            <a:cxn ang="0">
                              <a:pos x="2777223" y="3672936"/>
                            </a:cxn>
                            <a:cxn ang="0">
                              <a:pos x="2584378" y="3744865"/>
                            </a:cxn>
                            <a:cxn ang="0">
                              <a:pos x="2449996" y="3779421"/>
                            </a:cxn>
                            <a:cxn ang="0">
                              <a:pos x="2558599" y="3758822"/>
                            </a:cxn>
                            <a:cxn ang="0">
                              <a:pos x="2579066" y="3754435"/>
                            </a:cxn>
                            <a:cxn ang="0">
                              <a:pos x="2644851" y="3731043"/>
                            </a:cxn>
                            <a:cxn ang="0">
                              <a:pos x="2685785" y="3717886"/>
                            </a:cxn>
                            <a:cxn ang="0">
                              <a:pos x="2751572" y="3684259"/>
                            </a:cxn>
                            <a:cxn ang="0">
                              <a:pos x="2826128" y="3657943"/>
                            </a:cxn>
                            <a:cxn ang="0">
                              <a:pos x="2873897" y="3639209"/>
                            </a:cxn>
                            <a:cxn ang="0">
                              <a:pos x="2894839" y="3627241"/>
                            </a:cxn>
                            <a:cxn ang="0">
                              <a:pos x="2913842" y="3621395"/>
                            </a:cxn>
                            <a:cxn ang="0">
                              <a:pos x="2940158" y="3606773"/>
                            </a:cxn>
                            <a:cxn ang="0">
                              <a:pos x="2947072" y="3601967"/>
                            </a:cxn>
                            <a:cxn ang="0">
                              <a:pos x="2965011" y="3584844"/>
                            </a:cxn>
                            <a:cxn ang="0">
                              <a:pos x="3004482" y="3561452"/>
                            </a:cxn>
                            <a:cxn ang="0">
                              <a:pos x="3049387" y="3539438"/>
                            </a:cxn>
                            <a:cxn ang="0">
                              <a:pos x="3065882" y="3529286"/>
                            </a:cxn>
                            <a:cxn ang="0">
                              <a:pos x="3122897" y="3491274"/>
                            </a:cxn>
                            <a:cxn ang="0">
                              <a:pos x="3147749" y="3467882"/>
                            </a:cxn>
                            <a:cxn ang="0">
                              <a:pos x="3175526" y="3450338"/>
                            </a:cxn>
                            <a:cxn ang="0">
                              <a:pos x="3247159" y="3396244"/>
                            </a:cxn>
                            <a:cxn ang="0">
                              <a:pos x="3298327" y="3347997"/>
                            </a:cxn>
                            <a:cxn ang="0">
                              <a:pos x="3355341" y="3299752"/>
                            </a:cxn>
                            <a:cxn ang="0">
                              <a:pos x="3527846" y="3105304"/>
                            </a:cxn>
                            <a:cxn ang="0">
                              <a:pos x="3551587" y="3064943"/>
                            </a:cxn>
                            <a:cxn ang="0">
                              <a:pos x="3552700" y="3061443"/>
                            </a:cxn>
                            <a:cxn ang="0">
                              <a:pos x="3590709" y="3002963"/>
                            </a:cxn>
                            <a:cxn ang="0">
                              <a:pos x="3602405" y="2985419"/>
                            </a:cxn>
                            <a:cxn ang="0">
                              <a:pos x="3617955" y="2963849"/>
                            </a:cxn>
                            <a:cxn ang="0">
                              <a:pos x="3622871" y="2954718"/>
                            </a:cxn>
                            <a:cxn ang="0">
                              <a:pos x="3653571" y="2902085"/>
                            </a:cxn>
                            <a:cxn ang="0">
                              <a:pos x="3713510" y="2777814"/>
                            </a:cxn>
                            <a:cxn ang="0">
                              <a:pos x="3771986" y="2644772"/>
                            </a:cxn>
                            <a:cxn ang="0">
                              <a:pos x="3789164" y="2590677"/>
                            </a:cxn>
                            <a:cxn ang="0">
                              <a:pos x="3954725" y="2440091"/>
                            </a:cxn>
                            <a:cxn ang="0">
                              <a:pos x="3950340" y="2443015"/>
                            </a:cxn>
                            <a:cxn ang="0">
                              <a:pos x="3950340" y="2443015"/>
                            </a:cxn>
                            <a:cxn ang="0">
                              <a:pos x="3968533" y="2353443"/>
                            </a:cxn>
                            <a:cxn ang="0">
                              <a:pos x="3968008" y="2356030"/>
                            </a:cxn>
                            <a:cxn ang="0">
                              <a:pos x="3972268" y="2361142"/>
                            </a:cxn>
                            <a:cxn ang="0">
                              <a:pos x="3985425" y="2375762"/>
                            </a:cxn>
                            <a:cxn ang="0">
                              <a:pos x="3994197" y="2369914"/>
                            </a:cxn>
                            <a:cxn ang="0">
                              <a:pos x="3994418" y="2368792"/>
                            </a:cxn>
                            <a:cxn ang="0">
                              <a:pos x="3988349" y="2372838"/>
                            </a:cxn>
                            <a:cxn ang="0">
                              <a:pos x="3973730" y="2359680"/>
                            </a:cxn>
                            <a:cxn ang="0">
                              <a:pos x="3955503" y="2187364"/>
                            </a:cxn>
                            <a:cxn ang="0">
                              <a:pos x="3954482" y="2187420"/>
                            </a:cxn>
                            <a:cxn ang="0">
                              <a:pos x="3952633" y="2187523"/>
                            </a:cxn>
                            <a:cxn ang="0">
                              <a:pos x="3953263" y="2194473"/>
                            </a:cxn>
                            <a:cxn ang="0">
                              <a:pos x="3951802" y="2231024"/>
                            </a:cxn>
                            <a:cxn ang="0">
                              <a:pos x="3945955" y="2252954"/>
                            </a:cxn>
                            <a:cxn ang="0">
                              <a:pos x="3910869" y="2308510"/>
                            </a:cxn>
                            <a:cxn ang="0">
                              <a:pos x="3902097" y="2356757"/>
                            </a:cxn>
                            <a:cxn ang="0">
                              <a:pos x="3893326" y="2372838"/>
                            </a:cxn>
                            <a:cxn ang="0">
                              <a:pos x="3878707" y="2443015"/>
                            </a:cxn>
                            <a:cxn ang="0">
                              <a:pos x="3862625" y="2498571"/>
                            </a:cxn>
                            <a:cxn ang="0">
                              <a:pos x="3845082" y="2552666"/>
                            </a:cxn>
                            <a:cxn ang="0">
                              <a:pos x="3834849" y="2595064"/>
                            </a:cxn>
                            <a:cxn ang="0">
                              <a:pos x="3823154" y="2638924"/>
                            </a:cxn>
                            <a:cxn ang="0">
                              <a:pos x="3832481" y="2624416"/>
                            </a:cxn>
                            <a:cxn ang="0">
                              <a:pos x="3840697" y="2593601"/>
                            </a:cxn>
                            <a:cxn ang="0">
                              <a:pos x="3848006" y="2549741"/>
                            </a:cxn>
                            <a:cxn ang="0">
                              <a:pos x="3865549" y="2495647"/>
                            </a:cxn>
                            <a:cxn ang="0">
                              <a:pos x="3881631" y="2440091"/>
                            </a:cxn>
                            <a:cxn ang="0">
                              <a:pos x="3896250" y="2369914"/>
                            </a:cxn>
                            <a:cxn ang="0">
                              <a:pos x="3905021" y="2353832"/>
                            </a:cxn>
                            <a:cxn ang="0">
                              <a:pos x="3913793" y="2305586"/>
                            </a:cxn>
                            <a:cxn ang="0">
                              <a:pos x="3948878" y="2250030"/>
                            </a:cxn>
                            <a:cxn ang="0">
                              <a:pos x="3925488" y="2362604"/>
                            </a:cxn>
                            <a:cxn ang="0">
                              <a:pos x="3907945" y="2456172"/>
                            </a:cxn>
                            <a:cxn ang="0">
                              <a:pos x="3868473" y="2576057"/>
                            </a:cxn>
                            <a:cxn ang="0">
                              <a:pos x="3860665" y="2588204"/>
                            </a:cxn>
                            <a:cxn ang="0">
                              <a:pos x="3857327" y="2606394"/>
                            </a:cxn>
                            <a:cxn ang="0">
                              <a:pos x="3846545" y="2637463"/>
                            </a:cxn>
                            <a:cxn ang="0">
                              <a:pos x="3805611" y="2726644"/>
                            </a:cxn>
                            <a:cxn ang="0">
                              <a:pos x="3786605" y="2773429"/>
                            </a:cxn>
                            <a:cxn ang="0">
                              <a:pos x="3774910" y="2798283"/>
                            </a:cxn>
                            <a:cxn ang="0">
                              <a:pos x="3760291" y="2824600"/>
                            </a:cxn>
                            <a:cxn ang="0">
                              <a:pos x="3720820" y="2894776"/>
                            </a:cxn>
                            <a:cxn ang="0">
                              <a:pos x="3678424" y="2963490"/>
                            </a:cxn>
                            <a:cxn ang="0">
                              <a:pos x="3624334" y="3055597"/>
                            </a:cxn>
                            <a:cxn ang="0">
                              <a:pos x="3564395" y="3146241"/>
                            </a:cxn>
                            <a:cxn ang="0">
                              <a:pos x="3524924" y="3197411"/>
                            </a:cxn>
                            <a:cxn ang="0">
                              <a:pos x="3482528" y="3247119"/>
                            </a:cxn>
                            <a:cxn ang="0">
                              <a:pos x="3467909" y="3267587"/>
                            </a:cxn>
                            <a:cxn ang="0">
                              <a:pos x="3451828" y="3288055"/>
                            </a:cxn>
                            <a:cxn ang="0">
                              <a:pos x="3426975" y="3308524"/>
                            </a:cxn>
                            <a:cxn ang="0">
                              <a:pos x="3386329" y="3353530"/>
                            </a:cxn>
                            <a:cxn ang="0">
                              <a:pos x="3387503" y="3358232"/>
                            </a:cxn>
                            <a:cxn ang="0">
                              <a:pos x="3345108" y="3402092"/>
                            </a:cxn>
                            <a:cxn ang="0">
                              <a:pos x="3299788" y="3434256"/>
                            </a:cxn>
                            <a:cxn ang="0">
                              <a:pos x="3263241" y="3463496"/>
                            </a:cxn>
                            <a:cxn ang="0">
                              <a:pos x="3228619" y="3488800"/>
                            </a:cxn>
                            <a:cxn ang="0">
                              <a:pos x="3234003" y="3488351"/>
                            </a:cxn>
                            <a:cxn ang="0">
                              <a:pos x="3272012" y="3460572"/>
                            </a:cxn>
                            <a:cxn ang="0">
                              <a:pos x="3308561" y="3431332"/>
                            </a:cxn>
                            <a:cxn ang="0">
                              <a:pos x="3353879" y="3399168"/>
                            </a:cxn>
                            <a:cxn ang="0">
                              <a:pos x="3396276" y="3355308"/>
                            </a:cxn>
                            <a:cxn ang="0">
                              <a:pos x="3394813" y="3349460"/>
                            </a:cxn>
                            <a:cxn ang="0">
                              <a:pos x="3435747" y="3304138"/>
                            </a:cxn>
                            <a:cxn ang="0">
                              <a:pos x="3460600" y="3283670"/>
                            </a:cxn>
                            <a:cxn ang="0">
                              <a:pos x="3476680" y="3263202"/>
                            </a:cxn>
                            <a:cxn ang="0">
                              <a:pos x="3491299" y="3242734"/>
                            </a:cxn>
                            <a:cxn ang="0">
                              <a:pos x="3533695" y="3193026"/>
                            </a:cxn>
                            <a:cxn ang="0">
                              <a:pos x="3573166" y="3141855"/>
                            </a:cxn>
                            <a:cxn ang="0">
                              <a:pos x="3633105" y="3051210"/>
                            </a:cxn>
                            <a:cxn ang="0">
                              <a:pos x="3687195" y="2959104"/>
                            </a:cxn>
                            <a:cxn ang="0">
                              <a:pos x="3729592" y="2890389"/>
                            </a:cxn>
                            <a:cxn ang="0">
                              <a:pos x="3769063" y="2820213"/>
                            </a:cxn>
                            <a:cxn ang="0">
                              <a:pos x="3783682" y="2793897"/>
                            </a:cxn>
                            <a:cxn ang="0">
                              <a:pos x="3795377" y="2769043"/>
                            </a:cxn>
                            <a:cxn ang="0">
                              <a:pos x="3814383" y="2722259"/>
                            </a:cxn>
                            <a:cxn ang="0">
                              <a:pos x="3855316" y="2633076"/>
                            </a:cxn>
                            <a:cxn ang="0">
                              <a:pos x="3871396" y="2573134"/>
                            </a:cxn>
                            <a:cxn ang="0">
                              <a:pos x="3910869" y="2453250"/>
                            </a:cxn>
                            <a:cxn ang="0">
                              <a:pos x="3928412" y="2359681"/>
                            </a:cxn>
                            <a:cxn ang="0">
                              <a:pos x="3951802" y="2247106"/>
                            </a:cxn>
                            <a:cxn ang="0">
                              <a:pos x="3957076" y="2227331"/>
                            </a:cxn>
                            <a:cxn ang="0">
                              <a:pos x="3953263" y="2226638"/>
                            </a:cxn>
                            <a:cxn ang="0">
                              <a:pos x="3954725" y="2190088"/>
                            </a:cxn>
                            <a:cxn ang="0">
                              <a:pos x="3986887" y="2156461"/>
                            </a:cxn>
                            <a:cxn ang="0">
                              <a:pos x="3969864" y="2227397"/>
                            </a:cxn>
                            <a:cxn ang="0">
                              <a:pos x="3969866" y="2227397"/>
                            </a:cxn>
                            <a:cxn ang="0">
                              <a:pos x="3986888" y="2156463"/>
                            </a:cxn>
                            <a:cxn ang="0">
                              <a:pos x="4000045" y="2141841"/>
                            </a:cxn>
                            <a:cxn ang="0">
                              <a:pos x="3991273" y="2160848"/>
                            </a:cxn>
                            <a:cxn ang="0">
                              <a:pos x="3989264" y="2200687"/>
                            </a:cxn>
                            <a:cxn ang="0">
                              <a:pos x="3988349" y="2238334"/>
                            </a:cxn>
                            <a:cxn ang="0">
                              <a:pos x="3973730" y="2283321"/>
                            </a:cxn>
                            <a:cxn ang="0">
                              <a:pos x="3973730" y="2288459"/>
                            </a:cxn>
                            <a:cxn ang="0">
                              <a:pos x="3991273" y="2238334"/>
                            </a:cxn>
                            <a:cxn ang="0">
                              <a:pos x="3994197" y="2160846"/>
                            </a:cxn>
                            <a:cxn ang="0">
                              <a:pos x="4001013" y="2146079"/>
                            </a:cxn>
                            <a:cxn ang="0">
                              <a:pos x="3937182" y="2078974"/>
                            </a:cxn>
                            <a:cxn ang="0">
                              <a:pos x="3927603" y="2101619"/>
                            </a:cxn>
                            <a:cxn ang="0">
                              <a:pos x="3924025" y="2134532"/>
                            </a:cxn>
                            <a:cxn ang="0">
                              <a:pos x="3919413" y="2119157"/>
                            </a:cxn>
                            <a:cxn ang="0">
                              <a:pos x="3917726" y="2121327"/>
                            </a:cxn>
                            <a:cxn ang="0">
                              <a:pos x="3922564" y="2137456"/>
                            </a:cxn>
                            <a:cxn ang="0">
                              <a:pos x="3919640" y="2160848"/>
                            </a:cxn>
                            <a:cxn ang="0">
                              <a:pos x="3925488" y="2179853"/>
                            </a:cxn>
                            <a:cxn ang="0">
                              <a:pos x="3930020" y="2179602"/>
                            </a:cxn>
                            <a:cxn ang="0">
                              <a:pos x="3926949" y="2169618"/>
                            </a:cxn>
                            <a:cxn ang="0">
                              <a:pos x="3929873" y="2146226"/>
                            </a:cxn>
                            <a:cxn ang="0">
                              <a:pos x="3937182" y="2078974"/>
                            </a:cxn>
                            <a:cxn ang="0">
                              <a:pos x="4059984" y="2039501"/>
                            </a:cxn>
                            <a:cxn ang="0">
                              <a:pos x="4062908" y="2040962"/>
                            </a:cxn>
                            <a:cxn ang="0">
                              <a:pos x="4061445" y="2102366"/>
                            </a:cxn>
                            <a:cxn ang="0">
                              <a:pos x="4062908" y="2144765"/>
                            </a:cxn>
                            <a:cxn ang="0">
                              <a:pos x="4058521" y="2222251"/>
                            </a:cxn>
                            <a:cxn ang="0">
                              <a:pos x="4054136" y="2266111"/>
                            </a:cxn>
                            <a:cxn ang="0">
                              <a:pos x="4040978" y="2330439"/>
                            </a:cxn>
                            <a:cxn ang="0">
                              <a:pos x="4036593" y="2384534"/>
                            </a:cxn>
                            <a:cxn ang="0">
                              <a:pos x="4014664" y="2483951"/>
                            </a:cxn>
                            <a:cxn ang="0">
                              <a:pos x="3994197" y="2570209"/>
                            </a:cxn>
                            <a:cxn ang="0">
                              <a:pos x="3957650" y="2586292"/>
                            </a:cxn>
                            <a:cxn ang="0">
                              <a:pos x="3960574" y="2577520"/>
                            </a:cxn>
                            <a:cxn ang="0">
                              <a:pos x="3966421" y="2516115"/>
                            </a:cxn>
                            <a:cxn ang="0">
                              <a:pos x="3988349" y="2451787"/>
                            </a:cxn>
                            <a:cxn ang="0">
                              <a:pos x="4005892" y="2441554"/>
                            </a:cxn>
                            <a:cxn ang="0">
                              <a:pos x="4005892" y="2441552"/>
                            </a:cxn>
                            <a:cxn ang="0">
                              <a:pos x="4024898" y="2330439"/>
                            </a:cxn>
                            <a:cxn ang="0">
                              <a:pos x="4035131" y="2277807"/>
                            </a:cxn>
                            <a:cxn ang="0">
                              <a:pos x="4043902" y="2223714"/>
                            </a:cxn>
                            <a:cxn ang="0">
                              <a:pos x="4051212" y="2172542"/>
                            </a:cxn>
                            <a:cxn ang="0">
                              <a:pos x="4054136" y="2124297"/>
                            </a:cxn>
                            <a:cxn ang="0">
                              <a:pos x="4055597" y="2083361"/>
                            </a:cxn>
                            <a:cxn ang="0">
                              <a:pos x="4058521" y="2061430"/>
                            </a:cxn>
                            <a:cxn ang="0">
                              <a:pos x="4059984" y="2039501"/>
                            </a:cxn>
                            <a:cxn ang="0">
                              <a:pos x="205897" y="1361617"/>
                            </a:cxn>
                            <a:cxn ang="0">
                              <a:pos x="206625" y="1361981"/>
                            </a:cxn>
                            <a:cxn ang="0">
                              <a:pos x="206694" y="1361777"/>
                            </a:cxn>
                            <a:cxn ang="0">
                              <a:pos x="294098" y="1152062"/>
                            </a:cxn>
                            <a:cxn ang="0">
                              <a:pos x="261936" y="1212004"/>
                            </a:cxn>
                            <a:cxn ang="0">
                              <a:pos x="235622" y="1233935"/>
                            </a:cxn>
                            <a:cxn ang="0">
                              <a:pos x="235559" y="1235335"/>
                            </a:cxn>
                            <a:cxn ang="0">
                              <a:pos x="233014" y="1291304"/>
                            </a:cxn>
                            <a:cxn ang="0">
                              <a:pos x="233088" y="1291170"/>
                            </a:cxn>
                            <a:cxn ang="0">
                              <a:pos x="235622" y="1235396"/>
                            </a:cxn>
                            <a:cxn ang="0">
                              <a:pos x="261936" y="1213465"/>
                            </a:cxn>
                            <a:cxn ang="0">
                              <a:pos x="294098" y="1153524"/>
                            </a:cxn>
                            <a:cxn ang="0">
                              <a:pos x="295194" y="1154254"/>
                            </a:cxn>
                            <a:cxn ang="0">
                              <a:pos x="295742" y="1153158"/>
                            </a:cxn>
                            <a:cxn ang="0">
                              <a:pos x="311640" y="1024867"/>
                            </a:cxn>
                            <a:cxn ang="0">
                              <a:pos x="291173" y="1039487"/>
                            </a:cxn>
                            <a:cxn ang="0">
                              <a:pos x="260474" y="1103815"/>
                            </a:cxn>
                            <a:cxn ang="0">
                              <a:pos x="267497" y="1109435"/>
                            </a:cxn>
                            <a:cxn ang="0">
                              <a:pos x="267726" y="1108448"/>
                            </a:cxn>
                            <a:cxn ang="0">
                              <a:pos x="261936" y="1103815"/>
                            </a:cxn>
                            <a:cxn ang="0">
                              <a:pos x="292636" y="1039487"/>
                            </a:cxn>
                            <a:cxn ang="0">
                              <a:pos x="310759" y="1026542"/>
                            </a:cxn>
                            <a:cxn ang="0">
                              <a:pos x="424208" y="941533"/>
                            </a:cxn>
                            <a:cxn ang="0">
                              <a:pos x="422361" y="943011"/>
                            </a:cxn>
                            <a:cxn ang="0">
                              <a:pos x="414523" y="973149"/>
                            </a:cxn>
                            <a:cxn ang="0">
                              <a:pos x="409589" y="988317"/>
                            </a:cxn>
                            <a:cxn ang="0">
                              <a:pos x="275093" y="1233935"/>
                            </a:cxn>
                            <a:cxn ang="0">
                              <a:pos x="256087" y="1293876"/>
                            </a:cxn>
                            <a:cxn ang="0">
                              <a:pos x="238544" y="1355281"/>
                            </a:cxn>
                            <a:cxn ang="0">
                              <a:pos x="200534" y="1483937"/>
                            </a:cxn>
                            <a:cxn ang="0">
                              <a:pos x="175683" y="1571658"/>
                            </a:cxn>
                            <a:cxn ang="0">
                              <a:pos x="163987" y="1637449"/>
                            </a:cxn>
                            <a:cxn ang="0">
                              <a:pos x="158140" y="1671074"/>
                            </a:cxn>
                            <a:cxn ang="0">
                              <a:pos x="153753" y="1704701"/>
                            </a:cxn>
                            <a:cxn ang="0">
                              <a:pos x="140597" y="1795346"/>
                            </a:cxn>
                            <a:cxn ang="0">
                              <a:pos x="136210" y="1850902"/>
                            </a:cxn>
                            <a:cxn ang="0">
                              <a:pos x="143521" y="1909383"/>
                            </a:cxn>
                            <a:cxn ang="0">
                              <a:pos x="146946" y="1877518"/>
                            </a:cxn>
                            <a:cxn ang="0">
                              <a:pos x="146444" y="1866984"/>
                            </a:cxn>
                            <a:cxn ang="0">
                              <a:pos x="152292" y="1805579"/>
                            </a:cxn>
                            <a:cxn ang="0">
                              <a:pos x="165449" y="1714935"/>
                            </a:cxn>
                            <a:cxn ang="0">
                              <a:pos x="175884" y="1702411"/>
                            </a:cxn>
                            <a:cxn ang="0">
                              <a:pos x="191037" y="1600996"/>
                            </a:cxn>
                            <a:cxn ang="0">
                              <a:pos x="190302" y="1583354"/>
                            </a:cxn>
                            <a:cxn ang="0">
                              <a:pos x="204744" y="1541947"/>
                            </a:cxn>
                            <a:cxn ang="0">
                              <a:pos x="213338" y="1507182"/>
                            </a:cxn>
                            <a:cxn ang="0">
                              <a:pos x="210769" y="1513178"/>
                            </a:cxn>
                            <a:cxn ang="0">
                              <a:pos x="201997" y="1510254"/>
                            </a:cxn>
                            <a:cxn ang="0">
                              <a:pos x="180068" y="1573121"/>
                            </a:cxn>
                            <a:cxn ang="0">
                              <a:pos x="181530" y="1608209"/>
                            </a:cxn>
                            <a:cxn ang="0">
                              <a:pos x="171296" y="1675461"/>
                            </a:cxn>
                            <a:cxn ang="0">
                              <a:pos x="169835" y="1687157"/>
                            </a:cxn>
                            <a:cxn ang="0">
                              <a:pos x="155216" y="1704701"/>
                            </a:cxn>
                            <a:cxn ang="0">
                              <a:pos x="159601" y="1671074"/>
                            </a:cxn>
                            <a:cxn ang="0">
                              <a:pos x="165449" y="1637449"/>
                            </a:cxn>
                            <a:cxn ang="0">
                              <a:pos x="177144" y="1571658"/>
                            </a:cxn>
                            <a:cxn ang="0">
                              <a:pos x="201997" y="1483937"/>
                            </a:cxn>
                            <a:cxn ang="0">
                              <a:pos x="240007" y="1355281"/>
                            </a:cxn>
                            <a:cxn ang="0">
                              <a:pos x="257550" y="1293876"/>
                            </a:cxn>
                            <a:cxn ang="0">
                              <a:pos x="276554" y="1233935"/>
                            </a:cxn>
                            <a:cxn ang="0">
                              <a:pos x="411050" y="988317"/>
                            </a:cxn>
                            <a:cxn ang="0">
                              <a:pos x="424208" y="941533"/>
                            </a:cxn>
                            <a:cxn ang="0">
                              <a:pos x="450524" y="795332"/>
                            </a:cxn>
                            <a:cxn ang="0">
                              <a:pos x="450522" y="795332"/>
                            </a:cxn>
                            <a:cxn ang="0">
                              <a:pos x="457831" y="801180"/>
                            </a:cxn>
                            <a:cxn ang="0">
                              <a:pos x="457831" y="801179"/>
                            </a:cxn>
                            <a:cxn ang="0">
                              <a:pos x="713949" y="587182"/>
                            </a:cxn>
                            <a:cxn ang="0">
                              <a:pos x="713668" y="587406"/>
                            </a:cxn>
                            <a:cxn ang="0">
                              <a:pos x="712815" y="588372"/>
                            </a:cxn>
                            <a:cxn ang="0">
                              <a:pos x="700875" y="600885"/>
                            </a:cxn>
                            <a:cxn ang="0">
                              <a:pos x="697856" y="605276"/>
                            </a:cxn>
                            <a:cxn ang="0">
                              <a:pos x="695884" y="607505"/>
                            </a:cxn>
                            <a:cxn ang="0">
                              <a:pos x="687352" y="619891"/>
                            </a:cxn>
                            <a:cxn ang="0">
                              <a:pos x="598176" y="725156"/>
                            </a:cxn>
                            <a:cxn ang="0">
                              <a:pos x="573323" y="754396"/>
                            </a:cxn>
                            <a:cxn ang="0">
                              <a:pos x="548471" y="785098"/>
                            </a:cxn>
                            <a:cxn ang="0">
                              <a:pos x="438577" y="906569"/>
                            </a:cxn>
                            <a:cxn ang="0">
                              <a:pos x="549932" y="783636"/>
                            </a:cxn>
                            <a:cxn ang="0">
                              <a:pos x="574784" y="752933"/>
                            </a:cxn>
                            <a:cxn ang="0">
                              <a:pos x="599637" y="723693"/>
                            </a:cxn>
                            <a:cxn ang="0">
                              <a:pos x="688813" y="618429"/>
                            </a:cxn>
                            <a:cxn ang="0">
                              <a:pos x="697856" y="605276"/>
                            </a:cxn>
                            <a:cxn ang="0">
                              <a:pos x="712815" y="588372"/>
                            </a:cxn>
                            <a:cxn ang="0">
                              <a:pos x="751059" y="486368"/>
                            </a:cxn>
                            <a:cxn ang="0">
                              <a:pos x="738441" y="490764"/>
                            </a:cxn>
                            <a:cxn ang="0">
                              <a:pos x="729057" y="494248"/>
                            </a:cxn>
                            <a:cxn ang="0">
                              <a:pos x="726824" y="497081"/>
                            </a:cxn>
                            <a:cxn ang="0">
                              <a:pos x="710743" y="511701"/>
                            </a:cxn>
                            <a:cxn ang="0">
                              <a:pos x="669809" y="538017"/>
                            </a:cxn>
                            <a:cxn ang="0">
                              <a:pos x="642033" y="568720"/>
                            </a:cxn>
                            <a:cxn ang="0">
                              <a:pos x="615719" y="599422"/>
                            </a:cxn>
                            <a:cxn ang="0">
                              <a:pos x="598176" y="615505"/>
                            </a:cxn>
                            <a:cxn ang="0">
                              <a:pos x="597581" y="614759"/>
                            </a:cxn>
                            <a:cxn ang="0">
                              <a:pos x="580998" y="634694"/>
                            </a:cxn>
                            <a:cxn ang="0">
                              <a:pos x="552856" y="669600"/>
                            </a:cxn>
                            <a:cxn ang="0">
                              <a:pos x="507537" y="719308"/>
                            </a:cxn>
                            <a:cxn ang="0">
                              <a:pos x="514846" y="728078"/>
                            </a:cxn>
                            <a:cxn ang="0">
                              <a:pos x="514986" y="727956"/>
                            </a:cxn>
                            <a:cxn ang="0">
                              <a:pos x="508999" y="720769"/>
                            </a:cxn>
                            <a:cxn ang="0">
                              <a:pos x="554317" y="671061"/>
                            </a:cxn>
                            <a:cxn ang="0">
                              <a:pos x="599637" y="615505"/>
                            </a:cxn>
                            <a:cxn ang="0">
                              <a:pos x="617180" y="599423"/>
                            </a:cxn>
                            <a:cxn ang="0">
                              <a:pos x="643495" y="568720"/>
                            </a:cxn>
                            <a:cxn ang="0">
                              <a:pos x="671270" y="538019"/>
                            </a:cxn>
                            <a:cxn ang="0">
                              <a:pos x="712204" y="511703"/>
                            </a:cxn>
                            <a:cxn ang="0">
                              <a:pos x="728285" y="497083"/>
                            </a:cxn>
                            <a:cxn ang="0">
                              <a:pos x="745828" y="490504"/>
                            </a:cxn>
                            <a:cxn ang="0">
                              <a:pos x="751366" y="488785"/>
                            </a:cxn>
                            <a:cxn ang="0">
                              <a:pos x="2868525" y="222225"/>
                            </a:cxn>
                            <a:cxn ang="0">
                              <a:pos x="2943081" y="255851"/>
                            </a:cxn>
                            <a:cxn ang="0">
                              <a:pos x="2975244" y="282167"/>
                            </a:cxn>
                            <a:cxn ang="0">
                              <a:pos x="2903611" y="247079"/>
                            </a:cxn>
                            <a:cxn ang="0">
                              <a:pos x="2868525" y="222225"/>
                            </a:cxn>
                            <a:cxn ang="0">
                              <a:pos x="2625847" y="115498"/>
                            </a:cxn>
                            <a:cxn ang="0">
                              <a:pos x="2684324" y="128655"/>
                            </a:cxn>
                            <a:cxn ang="0">
                              <a:pos x="2766191" y="169591"/>
                            </a:cxn>
                            <a:cxn ang="0">
                              <a:pos x="2625847" y="115498"/>
                            </a:cxn>
                            <a:cxn ang="0">
                              <a:pos x="1745778" y="105813"/>
                            </a:cxn>
                            <a:cxn ang="0">
                              <a:pos x="1715077" y="109650"/>
                            </a:cxn>
                            <a:cxn ang="0">
                              <a:pos x="1649290" y="118422"/>
                            </a:cxn>
                            <a:cxn ang="0">
                              <a:pos x="1584966" y="133042"/>
                            </a:cxn>
                            <a:cxn ang="0">
                              <a:pos x="1557190" y="141814"/>
                            </a:cxn>
                            <a:cxn ang="0">
                              <a:pos x="1525028" y="150586"/>
                            </a:cxn>
                            <a:cxn ang="0">
                              <a:pos x="1454651" y="164413"/>
                            </a:cxn>
                            <a:cxn ang="0">
                              <a:pos x="1441699" y="169593"/>
                            </a:cxn>
                            <a:cxn ang="0">
                              <a:pos x="1352523" y="200294"/>
                            </a:cxn>
                            <a:cxn ang="0">
                              <a:pos x="1264808" y="235383"/>
                            </a:cxn>
                            <a:cxn ang="0">
                              <a:pos x="1203408" y="263161"/>
                            </a:cxn>
                            <a:cxn ang="0">
                              <a:pos x="1162474" y="279243"/>
                            </a:cxn>
                            <a:cxn ang="0">
                              <a:pos x="1061601" y="326027"/>
                            </a:cxn>
                            <a:cxn ang="0">
                              <a:pos x="1013359" y="356730"/>
                            </a:cxn>
                            <a:cxn ang="0">
                              <a:pos x="966578" y="387431"/>
                            </a:cxn>
                            <a:cxn ang="0">
                              <a:pos x="892020" y="442988"/>
                            </a:cxn>
                            <a:cxn ang="0">
                              <a:pos x="821848" y="498544"/>
                            </a:cxn>
                            <a:cxn ang="0">
                              <a:pos x="754689" y="557135"/>
                            </a:cxn>
                            <a:cxn ang="0">
                              <a:pos x="760448" y="564335"/>
                            </a:cxn>
                            <a:cxn ang="0">
                              <a:pos x="774701" y="554558"/>
                            </a:cxn>
                            <a:cxn ang="0">
                              <a:pos x="786834" y="545514"/>
                            </a:cxn>
                            <a:cxn ang="0">
                              <a:pos x="830619" y="507316"/>
                            </a:cxn>
                            <a:cxn ang="0">
                              <a:pos x="900791" y="451760"/>
                            </a:cxn>
                            <a:cxn ang="0">
                              <a:pos x="975348" y="396203"/>
                            </a:cxn>
                            <a:cxn ang="0">
                              <a:pos x="1022129" y="365500"/>
                            </a:cxn>
                            <a:cxn ang="0">
                              <a:pos x="1070373" y="334799"/>
                            </a:cxn>
                            <a:cxn ang="0">
                              <a:pos x="1171244" y="288015"/>
                            </a:cxn>
                            <a:cxn ang="0">
                              <a:pos x="1210716" y="267547"/>
                            </a:cxn>
                            <a:cxn ang="0">
                              <a:pos x="1272117" y="239768"/>
                            </a:cxn>
                            <a:cxn ang="0">
                              <a:pos x="1359831" y="204680"/>
                            </a:cxn>
                            <a:cxn ang="0">
                              <a:pos x="1449007" y="173978"/>
                            </a:cxn>
                            <a:cxn ang="0">
                              <a:pos x="1486468" y="166620"/>
                            </a:cxn>
                            <a:cxn ang="0">
                              <a:pos x="1504563" y="160436"/>
                            </a:cxn>
                            <a:cxn ang="0">
                              <a:pos x="1750864" y="107297"/>
                            </a:cxn>
                            <a:cxn ang="0">
                              <a:pos x="2268593" y="74379"/>
                            </a:cxn>
                            <a:cxn ang="0">
                              <a:pos x="2299840" y="77486"/>
                            </a:cxn>
                            <a:cxn ang="0">
                              <a:pos x="2342236" y="92106"/>
                            </a:cxn>
                            <a:cxn ang="0">
                              <a:pos x="2310074" y="87720"/>
                            </a:cxn>
                            <a:cxn ang="0">
                              <a:pos x="2242826" y="74562"/>
                            </a:cxn>
                            <a:cxn ang="0">
                              <a:pos x="2268593" y="74379"/>
                            </a:cxn>
                            <a:cxn ang="0">
                              <a:pos x="2438723" y="62866"/>
                            </a:cxn>
                            <a:cxn ang="0">
                              <a:pos x="2498660" y="67251"/>
                            </a:cxn>
                            <a:cxn ang="0">
                              <a:pos x="2571756" y="96491"/>
                            </a:cxn>
                            <a:cxn ang="0">
                              <a:pos x="2481117" y="80410"/>
                            </a:cxn>
                            <a:cxn ang="0">
                              <a:pos x="2438723" y="62866"/>
                            </a:cxn>
                            <a:cxn ang="0">
                              <a:pos x="1949713" y="62500"/>
                            </a:cxn>
                            <a:cxn ang="0">
                              <a:pos x="1780862" y="71638"/>
                            </a:cxn>
                            <a:cxn ang="0">
                              <a:pos x="1663909" y="87719"/>
                            </a:cxn>
                            <a:cxn ang="0">
                              <a:pos x="1608357" y="102339"/>
                            </a:cxn>
                            <a:cxn ang="0">
                              <a:pos x="1560113" y="119883"/>
                            </a:cxn>
                            <a:cxn ang="0">
                              <a:pos x="1492865" y="128655"/>
                            </a:cxn>
                            <a:cxn ang="0">
                              <a:pos x="1238492" y="226610"/>
                            </a:cxn>
                            <a:cxn ang="0">
                              <a:pos x="1146392" y="267547"/>
                            </a:cxn>
                            <a:cxn ang="0">
                              <a:pos x="1118615" y="277780"/>
                            </a:cxn>
                            <a:cxn ang="0">
                              <a:pos x="1093763" y="290939"/>
                            </a:cxn>
                            <a:cxn ang="0">
                              <a:pos x="1046982" y="315792"/>
                            </a:cxn>
                            <a:cxn ang="0">
                              <a:pos x="973887" y="353804"/>
                            </a:cxn>
                            <a:cxn ang="0">
                              <a:pos x="918334" y="397665"/>
                            </a:cxn>
                            <a:cxn ang="0">
                              <a:pos x="757524" y="523397"/>
                            </a:cxn>
                            <a:cxn ang="0">
                              <a:pos x="723917" y="552622"/>
                            </a:cxn>
                            <a:cxn ang="0">
                              <a:pos x="691040" y="582644"/>
                            </a:cxn>
                            <a:cxn ang="0">
                              <a:pos x="691737" y="583340"/>
                            </a:cxn>
                            <a:cxn ang="0">
                              <a:pos x="438827" y="880127"/>
                            </a:cxn>
                            <a:cxn ang="0">
                              <a:pos x="387659" y="950304"/>
                            </a:cxn>
                            <a:cxn ang="0">
                              <a:pos x="364269" y="992703"/>
                            </a:cxn>
                            <a:cxn ang="0">
                              <a:pos x="340878" y="1032176"/>
                            </a:cxn>
                            <a:cxn ang="0">
                              <a:pos x="297021" y="1114049"/>
                            </a:cxn>
                            <a:cxn ang="0">
                              <a:pos x="249314" y="1189230"/>
                            </a:cxn>
                            <a:cxn ang="0">
                              <a:pos x="248778" y="1191536"/>
                            </a:cxn>
                            <a:cxn ang="0">
                              <a:pos x="232696" y="1235396"/>
                            </a:cxn>
                            <a:cxn ang="0">
                              <a:pos x="221001" y="1255864"/>
                            </a:cxn>
                            <a:cxn ang="0">
                              <a:pos x="218077" y="1258788"/>
                            </a:cxn>
                            <a:cxn ang="0">
                              <a:pos x="205104" y="1301918"/>
                            </a:cxn>
                            <a:cxn ang="0">
                              <a:pos x="201997" y="1327503"/>
                            </a:cxn>
                            <a:cxn ang="0">
                              <a:pos x="199073" y="1364053"/>
                            </a:cxn>
                            <a:cxn ang="0">
                              <a:pos x="178607" y="1423996"/>
                            </a:cxn>
                            <a:cxn ang="0">
                              <a:pos x="159601" y="1483937"/>
                            </a:cxn>
                            <a:cxn ang="0">
                              <a:pos x="139134" y="1571658"/>
                            </a:cxn>
                            <a:cxn ang="0">
                              <a:pos x="127439" y="1652069"/>
                            </a:cxn>
                            <a:cxn ang="0">
                              <a:pos x="120130" y="1732479"/>
                            </a:cxn>
                            <a:cxn ang="0">
                              <a:pos x="130363" y="1676923"/>
                            </a:cxn>
                            <a:cxn ang="0">
                              <a:pos x="131311" y="1672338"/>
                            </a:cxn>
                            <a:cxn ang="0">
                              <a:pos x="133286" y="1650606"/>
                            </a:cxn>
                            <a:cxn ang="0">
                              <a:pos x="144982" y="1570197"/>
                            </a:cxn>
                            <a:cxn ang="0">
                              <a:pos x="148644" y="1571418"/>
                            </a:cxn>
                            <a:cxn ang="0">
                              <a:pos x="148962" y="1570060"/>
                            </a:cxn>
                            <a:cxn ang="0">
                              <a:pos x="144983" y="1568734"/>
                            </a:cxn>
                            <a:cxn ang="0">
                              <a:pos x="165450" y="1481013"/>
                            </a:cxn>
                            <a:cxn ang="0">
                              <a:pos x="184454" y="1421070"/>
                            </a:cxn>
                            <a:cxn ang="0">
                              <a:pos x="204827" y="1361404"/>
                            </a:cxn>
                            <a:cxn ang="0">
                              <a:pos x="203460" y="1361129"/>
                            </a:cxn>
                            <a:cxn ang="0">
                              <a:pos x="206384" y="1324579"/>
                            </a:cxn>
                            <a:cxn ang="0">
                              <a:pos x="222464" y="1255864"/>
                            </a:cxn>
                            <a:cxn ang="0">
                              <a:pos x="234159" y="1235396"/>
                            </a:cxn>
                            <a:cxn ang="0">
                              <a:pos x="234552" y="1234328"/>
                            </a:cxn>
                            <a:cxn ang="0">
                              <a:pos x="250241" y="1191536"/>
                            </a:cxn>
                            <a:cxn ang="0">
                              <a:pos x="298483" y="1115511"/>
                            </a:cxn>
                            <a:cxn ang="0">
                              <a:pos x="342341" y="1033639"/>
                            </a:cxn>
                            <a:cxn ang="0">
                              <a:pos x="365731" y="994166"/>
                            </a:cxn>
                            <a:cxn ang="0">
                              <a:pos x="389122" y="951767"/>
                            </a:cxn>
                            <a:cxn ang="0">
                              <a:pos x="440290" y="881590"/>
                            </a:cxn>
                            <a:cxn ang="0">
                              <a:pos x="693200" y="584803"/>
                            </a:cxn>
                            <a:cxn ang="0">
                              <a:pos x="760448" y="523399"/>
                            </a:cxn>
                            <a:cxn ang="0">
                              <a:pos x="921258" y="397666"/>
                            </a:cxn>
                            <a:cxn ang="0">
                              <a:pos x="976810" y="353806"/>
                            </a:cxn>
                            <a:cxn ang="0">
                              <a:pos x="1049906" y="315794"/>
                            </a:cxn>
                            <a:cxn ang="0">
                              <a:pos x="1096687" y="290939"/>
                            </a:cxn>
                            <a:cxn ang="0">
                              <a:pos x="1121541" y="277782"/>
                            </a:cxn>
                            <a:cxn ang="0">
                              <a:pos x="1149316" y="267547"/>
                            </a:cxn>
                            <a:cxn ang="0">
                              <a:pos x="1241417" y="226610"/>
                            </a:cxn>
                            <a:cxn ang="0">
                              <a:pos x="1495790" y="128657"/>
                            </a:cxn>
                            <a:cxn ang="0">
                              <a:pos x="1563038" y="119885"/>
                            </a:cxn>
                            <a:cxn ang="0">
                              <a:pos x="1611280" y="102341"/>
                            </a:cxn>
                            <a:cxn ang="0">
                              <a:pos x="1666833" y="87720"/>
                            </a:cxn>
                            <a:cxn ang="0">
                              <a:pos x="1783786" y="71638"/>
                            </a:cxn>
                            <a:cxn ang="0">
                              <a:pos x="1952637" y="63048"/>
                            </a:cxn>
                            <a:cxn ang="0">
                              <a:pos x="2088355" y="67602"/>
                            </a:cxn>
                            <a:cxn ang="0">
                              <a:pos x="2155112" y="0"/>
                            </a:cxn>
                            <a:cxn ang="0">
                              <a:pos x="2223821" y="4385"/>
                            </a:cxn>
                            <a:cxn ang="0">
                              <a:pos x="2293992" y="11696"/>
                            </a:cxn>
                            <a:cxn ang="0">
                              <a:pos x="2340774" y="23392"/>
                            </a:cxn>
                            <a:cxn ang="0">
                              <a:pos x="2371475" y="38012"/>
                            </a:cxn>
                            <a:cxn ang="0">
                              <a:pos x="2409484" y="30701"/>
                            </a:cxn>
                            <a:cxn ang="0">
                              <a:pos x="2466498" y="43860"/>
                            </a:cxn>
                            <a:cxn ang="0">
                              <a:pos x="2501584" y="54094"/>
                            </a:cxn>
                            <a:cxn ang="0">
                              <a:pos x="2500123" y="55556"/>
                            </a:cxn>
                            <a:cxn ang="0">
                              <a:pos x="2498660" y="65790"/>
                            </a:cxn>
                            <a:cxn ang="0">
                              <a:pos x="2438723" y="61404"/>
                            </a:cxn>
                            <a:cxn ang="0">
                              <a:pos x="2418256" y="55556"/>
                            </a:cxn>
                            <a:cxn ang="0">
                              <a:pos x="2397789" y="51170"/>
                            </a:cxn>
                            <a:cxn ang="0">
                              <a:pos x="2358317" y="42397"/>
                            </a:cxn>
                            <a:cxn ang="0">
                              <a:pos x="2318846" y="33625"/>
                            </a:cxn>
                            <a:cxn ang="0">
                              <a:pos x="2277912" y="27777"/>
                            </a:cxn>
                            <a:cxn ang="0">
                              <a:pos x="2232594" y="27777"/>
                            </a:cxn>
                            <a:cxn ang="0">
                              <a:pos x="2196045" y="27777"/>
                            </a:cxn>
                            <a:cxn ang="0">
                              <a:pos x="2139031" y="27777"/>
                            </a:cxn>
                            <a:cxn ang="0">
                              <a:pos x="2136353" y="26922"/>
                            </a:cxn>
                            <a:cxn ang="0">
                              <a:pos x="2111254" y="39473"/>
                            </a:cxn>
                            <a:cxn ang="0">
                              <a:pos x="2120026" y="54094"/>
                            </a:cxn>
                            <a:cxn ang="0">
                              <a:pos x="2207740" y="71638"/>
                            </a:cxn>
                            <a:cxn ang="0">
                              <a:pos x="2168707" y="72319"/>
                            </a:cxn>
                            <a:cxn ang="0">
                              <a:pos x="2169365" y="72370"/>
                            </a:cxn>
                            <a:cxn ang="0">
                              <a:pos x="2210664" y="71638"/>
                            </a:cxn>
                            <a:cxn ang="0">
                              <a:pos x="2245750" y="76024"/>
                            </a:cxn>
                            <a:cxn ang="0">
                              <a:pos x="2312998" y="89182"/>
                            </a:cxn>
                            <a:cxn ang="0">
                              <a:pos x="2345160" y="93569"/>
                            </a:cxn>
                            <a:cxn ang="0">
                              <a:pos x="2399252" y="105265"/>
                            </a:cxn>
                            <a:cxn ang="0">
                              <a:pos x="2454804" y="116961"/>
                            </a:cxn>
                            <a:cxn ang="0">
                              <a:pos x="2508894" y="130118"/>
                            </a:cxn>
                            <a:cxn ang="0">
                              <a:pos x="2562986" y="146201"/>
                            </a:cxn>
                            <a:cxn ang="0">
                              <a:pos x="2589300" y="153510"/>
                            </a:cxn>
                            <a:cxn ang="0">
                              <a:pos x="2615615" y="162282"/>
                            </a:cxn>
                            <a:cxn ang="0">
                              <a:pos x="2615954" y="162592"/>
                            </a:cxn>
                            <a:cxn ang="0">
                              <a:pos x="2634824" y="165846"/>
                            </a:cxn>
                            <a:cxn ang="0">
                              <a:pos x="2680554" y="182841"/>
                            </a:cxn>
                            <a:cxn ang="0">
                              <a:pos x="2686942" y="192520"/>
                            </a:cxn>
                            <a:cxn ang="0">
                              <a:pos x="2688710" y="192985"/>
                            </a:cxn>
                            <a:cxn ang="0">
                              <a:pos x="2729644" y="209066"/>
                            </a:cxn>
                            <a:cxn ang="0">
                              <a:pos x="2764730" y="223686"/>
                            </a:cxn>
                            <a:cxn ang="0">
                              <a:pos x="2799816" y="239769"/>
                            </a:cxn>
                            <a:cxn ang="0">
                              <a:pos x="2826130" y="254389"/>
                            </a:cxn>
                            <a:cxn ang="0">
                              <a:pos x="2843673" y="263161"/>
                            </a:cxn>
                            <a:cxn ang="0">
                              <a:pos x="2862677" y="273395"/>
                            </a:cxn>
                            <a:cxn ang="0">
                              <a:pos x="2927001" y="309946"/>
                            </a:cxn>
                            <a:cxn ang="0">
                              <a:pos x="3008868" y="362578"/>
                            </a:cxn>
                            <a:cxn ang="0">
                              <a:pos x="3051264" y="391818"/>
                            </a:cxn>
                            <a:cxn ang="0">
                              <a:pos x="3052492" y="392695"/>
                            </a:cxn>
                            <a:cxn ang="0">
                              <a:pos x="3074158" y="405858"/>
                            </a:cxn>
                            <a:cxn ang="0">
                              <a:pos x="3899173" y="1957628"/>
                            </a:cxn>
                            <a:cxn ang="0">
                              <a:pos x="3898556" y="1969863"/>
                            </a:cxn>
                            <a:cxn ang="0">
                              <a:pos x="3915254" y="1972248"/>
                            </a:cxn>
                            <a:cxn ang="0">
                              <a:pos x="3931334" y="1983944"/>
                            </a:cxn>
                            <a:cxn ang="0">
                              <a:pos x="3938644" y="2023418"/>
                            </a:cxn>
                            <a:cxn ang="0">
                              <a:pos x="3966420" y="2070202"/>
                            </a:cxn>
                            <a:cxn ang="0">
                              <a:pos x="3978117" y="2071266"/>
                            </a:cxn>
                            <a:cxn ang="0">
                              <a:pos x="3978117" y="2059969"/>
                            </a:cxn>
                            <a:cxn ang="0">
                              <a:pos x="3990001" y="2026954"/>
                            </a:cxn>
                            <a:cxn ang="0">
                              <a:pos x="3989810" y="2020495"/>
                            </a:cxn>
                            <a:cxn ang="0">
                              <a:pos x="4001506" y="1981020"/>
                            </a:cxn>
                            <a:cxn ang="0">
                              <a:pos x="4017588" y="1981020"/>
                            </a:cxn>
                            <a:cxn ang="0">
                              <a:pos x="4042439" y="1964939"/>
                            </a:cxn>
                            <a:cxn ang="0">
                              <a:pos x="4045363" y="2029267"/>
                            </a:cxn>
                            <a:cxn ang="0">
                              <a:pos x="4038054" y="2059969"/>
                            </a:cxn>
                            <a:cxn ang="0">
                              <a:pos x="4029283" y="2089209"/>
                            </a:cxn>
                            <a:cxn ang="0">
                              <a:pos x="4024896" y="2137456"/>
                            </a:cxn>
                            <a:cxn ang="0">
                              <a:pos x="4023435" y="2162309"/>
                            </a:cxn>
                            <a:cxn ang="0">
                              <a:pos x="4020511" y="2187164"/>
                            </a:cxn>
                            <a:cxn ang="0">
                              <a:pos x="4014279" y="2191321"/>
                            </a:cxn>
                            <a:cxn ang="0">
                              <a:pos x="4014664" y="2193011"/>
                            </a:cxn>
                            <a:cxn ang="0">
                              <a:pos x="4020636" y="2189029"/>
                            </a:cxn>
                            <a:cxn ang="0">
                              <a:pos x="4023435" y="2165233"/>
                            </a:cxn>
                            <a:cxn ang="0">
                              <a:pos x="4024896" y="2140380"/>
                            </a:cxn>
                            <a:cxn ang="0">
                              <a:pos x="4029283" y="2092133"/>
                            </a:cxn>
                            <a:cxn ang="0">
                              <a:pos x="4038054" y="2062893"/>
                            </a:cxn>
                            <a:cxn ang="0">
                              <a:pos x="4045363" y="2032191"/>
                            </a:cxn>
                            <a:cxn ang="0">
                              <a:pos x="4057058" y="2040963"/>
                            </a:cxn>
                            <a:cxn ang="0">
                              <a:pos x="4055597" y="2062893"/>
                            </a:cxn>
                            <a:cxn ang="0">
                              <a:pos x="4052673" y="2084824"/>
                            </a:cxn>
                            <a:cxn ang="0">
                              <a:pos x="4051211" y="2125760"/>
                            </a:cxn>
                            <a:cxn ang="0">
                              <a:pos x="4048287" y="2174005"/>
                            </a:cxn>
                            <a:cxn ang="0">
                              <a:pos x="4040978" y="2225176"/>
                            </a:cxn>
                            <a:cxn ang="0">
                              <a:pos x="4032207" y="2279270"/>
                            </a:cxn>
                            <a:cxn ang="0">
                              <a:pos x="4021973" y="2331902"/>
                            </a:cxn>
                            <a:cxn ang="0">
                              <a:pos x="4002968" y="2443015"/>
                            </a:cxn>
                            <a:cxn ang="0">
                              <a:pos x="3985425" y="2453250"/>
                            </a:cxn>
                            <a:cxn ang="0">
                              <a:pos x="3963496" y="2517578"/>
                            </a:cxn>
                            <a:cxn ang="0">
                              <a:pos x="3957648" y="2578982"/>
                            </a:cxn>
                            <a:cxn ang="0">
                              <a:pos x="3954725" y="2587754"/>
                            </a:cxn>
                            <a:cxn ang="0">
                              <a:pos x="3929873" y="2655007"/>
                            </a:cxn>
                            <a:cxn ang="0">
                              <a:pos x="3922563" y="2660855"/>
                            </a:cxn>
                            <a:cxn ang="0">
                              <a:pos x="3891863" y="2732492"/>
                            </a:cxn>
                            <a:cxn ang="0">
                              <a:pos x="3924025" y="2660855"/>
                            </a:cxn>
                            <a:cxn ang="0">
                              <a:pos x="3931334" y="2655007"/>
                            </a:cxn>
                            <a:cxn ang="0">
                              <a:pos x="3884553" y="2788049"/>
                            </a:cxn>
                            <a:cxn ang="0">
                              <a:pos x="3859701" y="2801208"/>
                            </a:cxn>
                            <a:cxn ang="0">
                              <a:pos x="3854547" y="2811518"/>
                            </a:cxn>
                            <a:cxn ang="0">
                              <a:pos x="3855316" y="2812902"/>
                            </a:cxn>
                            <a:cxn ang="0">
                              <a:pos x="3861164" y="2801206"/>
                            </a:cxn>
                            <a:cxn ang="0">
                              <a:pos x="3886015" y="2788049"/>
                            </a:cxn>
                            <a:cxn ang="0">
                              <a:pos x="3868473" y="2837757"/>
                            </a:cxn>
                            <a:cxn ang="0">
                              <a:pos x="3836310" y="2896237"/>
                            </a:cxn>
                            <a:cxn ang="0">
                              <a:pos x="3820230" y="2925477"/>
                            </a:cxn>
                            <a:cxn ang="0">
                              <a:pos x="3802687" y="2954718"/>
                            </a:cxn>
                            <a:cxn ang="0">
                              <a:pos x="3789529" y="2976647"/>
                            </a:cxn>
                            <a:cxn ang="0">
                              <a:pos x="3770525" y="3019046"/>
                            </a:cxn>
                            <a:cxn ang="0">
                              <a:pos x="3750058" y="3059982"/>
                            </a:cxn>
                            <a:cxn ang="0">
                              <a:pos x="3717896" y="3103842"/>
                            </a:cxn>
                            <a:cxn ang="0">
                              <a:pos x="3685734" y="3144779"/>
                            </a:cxn>
                            <a:cxn ang="0">
                              <a:pos x="3687074" y="3142019"/>
                            </a:cxn>
                            <a:cxn ang="0">
                              <a:pos x="3650647" y="3191563"/>
                            </a:cxn>
                            <a:cxn ang="0">
                              <a:pos x="3571704" y="3277822"/>
                            </a:cxn>
                            <a:cxn ang="0">
                              <a:pos x="3556162" y="3301736"/>
                            </a:cxn>
                            <a:cxn ang="0">
                              <a:pos x="3571704" y="3279283"/>
                            </a:cxn>
                            <a:cxn ang="0">
                              <a:pos x="3650647" y="3193024"/>
                            </a:cxn>
                            <a:cxn ang="0">
                              <a:pos x="3590709" y="3283669"/>
                            </a:cxn>
                            <a:cxn ang="0">
                              <a:pos x="3559826" y="3316017"/>
                            </a:cxn>
                            <a:cxn ang="0">
                              <a:pos x="3535034" y="3334243"/>
                            </a:cxn>
                            <a:cxn ang="0">
                              <a:pos x="3533694" y="3336302"/>
                            </a:cxn>
                            <a:cxn ang="0">
                              <a:pos x="3518194" y="3348227"/>
                            </a:cxn>
                            <a:cxn ang="0">
                              <a:pos x="3517614" y="3352384"/>
                            </a:cxn>
                            <a:cxn ang="0">
                              <a:pos x="3448903" y="3422560"/>
                            </a:cxn>
                            <a:cxn ang="0">
                              <a:pos x="3375807" y="3489813"/>
                            </a:cxn>
                            <a:cxn ang="0">
                              <a:pos x="3372428" y="3492265"/>
                            </a:cxn>
                            <a:cxn ang="0">
                              <a:pos x="3348032" y="3523438"/>
                            </a:cxn>
                            <a:cxn ang="0">
                              <a:pos x="3289555" y="3567298"/>
                            </a:cxn>
                            <a:cxn ang="0">
                              <a:pos x="3234902" y="3608291"/>
                            </a:cxn>
                            <a:cxn ang="0">
                              <a:pos x="3234706" y="3608529"/>
                            </a:cxn>
                            <a:cxn ang="0">
                              <a:pos x="3289555" y="3568761"/>
                            </a:cxn>
                            <a:cxn ang="0">
                              <a:pos x="3348032" y="3524901"/>
                            </a:cxn>
                            <a:cxn ang="0">
                              <a:pos x="3299788" y="3573146"/>
                            </a:cxn>
                            <a:cxn ang="0">
                              <a:pos x="3260500" y="3598732"/>
                            </a:cxn>
                            <a:cxn ang="0">
                              <a:pos x="3233321" y="3610211"/>
                            </a:cxn>
                            <a:cxn ang="0">
                              <a:pos x="3232540" y="3611160"/>
                            </a:cxn>
                            <a:cxn ang="0">
                              <a:pos x="3203302" y="3630165"/>
                            </a:cxn>
                            <a:cxn ang="0">
                              <a:pos x="3192285" y="3635272"/>
                            </a:cxn>
                            <a:cxn ang="0">
                              <a:pos x="3164563" y="3657762"/>
                            </a:cxn>
                            <a:cxn ang="0">
                              <a:pos x="3137517" y="3676950"/>
                            </a:cxn>
                            <a:cxn ang="0">
                              <a:pos x="3096583" y="3703266"/>
                            </a:cxn>
                            <a:cxn ang="0">
                              <a:pos x="3083427" y="3704729"/>
                            </a:cxn>
                            <a:cxn ang="0">
                              <a:pos x="3068803" y="3711229"/>
                            </a:cxn>
                            <a:cxn ang="0">
                              <a:pos x="3066530" y="3712956"/>
                            </a:cxn>
                            <a:cxn ang="0">
                              <a:pos x="3084888" y="3706190"/>
                            </a:cxn>
                            <a:cxn ang="0">
                              <a:pos x="3098046" y="3704729"/>
                            </a:cxn>
                            <a:cxn ang="0">
                              <a:pos x="3045417" y="3744202"/>
                            </a:cxn>
                            <a:cxn ang="0">
                              <a:pos x="3011792" y="3761748"/>
                            </a:cxn>
                            <a:cxn ang="0">
                              <a:pos x="2978169" y="3777829"/>
                            </a:cxn>
                            <a:cxn ang="0">
                              <a:pos x="2954419" y="3781391"/>
                            </a:cxn>
                            <a:cxn ang="0">
                              <a:pos x="2950392" y="3783677"/>
                            </a:cxn>
                            <a:cxn ang="0">
                              <a:pos x="2839286" y="3831922"/>
                            </a:cxn>
                            <a:cxn ang="0">
                              <a:pos x="2833621" y="3833210"/>
                            </a:cxn>
                            <a:cxn ang="0">
                              <a:pos x="2799816" y="3855315"/>
                            </a:cxn>
                            <a:cxn ang="0">
                              <a:pos x="2818820" y="3861163"/>
                            </a:cxn>
                            <a:cxn ang="0">
                              <a:pos x="2748648" y="3891866"/>
                            </a:cxn>
                            <a:cxn ang="0">
                              <a:pos x="2754496" y="3871397"/>
                            </a:cxn>
                            <a:cxn ang="0">
                              <a:pos x="2731105" y="3880169"/>
                            </a:cxn>
                            <a:cxn ang="0">
                              <a:pos x="2709177" y="3887479"/>
                            </a:cxn>
                            <a:cxn ang="0">
                              <a:pos x="2663857" y="3902099"/>
                            </a:cxn>
                            <a:cxn ang="0">
                              <a:pos x="2657802" y="3894831"/>
                            </a:cxn>
                            <a:cxn ang="0">
                              <a:pos x="2636080" y="3899175"/>
                            </a:cxn>
                            <a:cxn ang="0">
                              <a:pos x="2609765" y="3905023"/>
                            </a:cxn>
                            <a:cxn ang="0">
                              <a:pos x="2555676" y="3918182"/>
                            </a:cxn>
                            <a:cxn ang="0">
                              <a:pos x="2553892" y="3919011"/>
                            </a:cxn>
                            <a:cxn ang="0">
                              <a:pos x="2605381" y="3906484"/>
                            </a:cxn>
                            <a:cxn ang="0">
                              <a:pos x="2631695" y="3900636"/>
                            </a:cxn>
                            <a:cxn ang="0">
                              <a:pos x="2653623" y="3896251"/>
                            </a:cxn>
                            <a:cxn ang="0">
                              <a:pos x="2662394" y="3903560"/>
                            </a:cxn>
                            <a:cxn ang="0">
                              <a:pos x="2707714" y="3888940"/>
                            </a:cxn>
                            <a:cxn ang="0">
                              <a:pos x="2729642" y="3881631"/>
                            </a:cxn>
                            <a:cxn ang="0">
                              <a:pos x="2753033" y="3872859"/>
                            </a:cxn>
                            <a:cxn ang="0">
                              <a:pos x="2747185" y="3893327"/>
                            </a:cxn>
                            <a:cxn ang="0">
                              <a:pos x="2685785" y="3922567"/>
                            </a:cxn>
                            <a:cxn ang="0">
                              <a:pos x="2682775" y="3921724"/>
                            </a:cxn>
                            <a:cxn ang="0">
                              <a:pos x="2640466" y="3938648"/>
                            </a:cxn>
                            <a:cxn ang="0">
                              <a:pos x="2605381" y="3948883"/>
                            </a:cxn>
                            <a:cxn ang="0">
                              <a:pos x="2552752" y="3962040"/>
                            </a:cxn>
                            <a:cxn ang="0">
                              <a:pos x="2531006" y="3960214"/>
                            </a:cxn>
                            <a:cxn ang="0">
                              <a:pos x="2485524" y="3969064"/>
                            </a:cxn>
                            <a:cxn ang="0">
                              <a:pos x="2484041" y="3972275"/>
                            </a:cxn>
                            <a:cxn ang="0">
                              <a:pos x="2362703" y="3995667"/>
                            </a:cxn>
                            <a:cxn ang="0">
                              <a:pos x="2334926" y="3988357"/>
                            </a:cxn>
                            <a:cxn ang="0">
                              <a:pos x="2311535" y="3988357"/>
                            </a:cxn>
                            <a:cxn ang="0">
                              <a:pos x="2270602" y="4001515"/>
                            </a:cxn>
                            <a:cxn ang="0">
                              <a:pos x="2234055" y="4004439"/>
                            </a:cxn>
                            <a:cxn ang="0">
                              <a:pos x="2197506" y="4005901"/>
                            </a:cxn>
                            <a:cxn ang="0">
                              <a:pos x="2193536" y="4004200"/>
                            </a:cxn>
                            <a:cxn ang="0">
                              <a:pos x="2160229" y="4010105"/>
                            </a:cxn>
                            <a:cxn ang="0">
                              <a:pos x="2120026" y="4002977"/>
                            </a:cxn>
                            <a:cxn ang="0">
                              <a:pos x="2121488" y="4001515"/>
                            </a:cxn>
                            <a:cxn ang="0">
                              <a:pos x="2128797" y="3991281"/>
                            </a:cxn>
                            <a:cxn ang="0">
                              <a:pos x="2095174" y="3986895"/>
                            </a:cxn>
                            <a:cxn ang="0">
                              <a:pos x="2111254" y="3978123"/>
                            </a:cxn>
                            <a:cxn ang="0">
                              <a:pos x="2159498" y="3976660"/>
                            </a:cxn>
                            <a:cxn ang="0">
                              <a:pos x="2206279" y="3975199"/>
                            </a:cxn>
                            <a:cxn ang="0">
                              <a:pos x="2273526" y="3976660"/>
                            </a:cxn>
                            <a:cxn ang="0">
                              <a:pos x="2320307" y="3972275"/>
                            </a:cxn>
                            <a:cxn ang="0">
                              <a:pos x="2408022" y="3953268"/>
                            </a:cxn>
                            <a:cxn ang="0">
                              <a:pos x="2466498" y="3940111"/>
                            </a:cxn>
                            <a:cxn ang="0">
                              <a:pos x="2510355" y="3938648"/>
                            </a:cxn>
                            <a:cxn ang="0">
                              <a:pos x="2513407" y="3937232"/>
                            </a:cxn>
                            <a:cxn ang="0">
                              <a:pos x="2470885" y="3938650"/>
                            </a:cxn>
                            <a:cxn ang="0">
                              <a:pos x="2412408" y="3951807"/>
                            </a:cxn>
                            <a:cxn ang="0">
                              <a:pos x="2324693" y="3970814"/>
                            </a:cxn>
                            <a:cxn ang="0">
                              <a:pos x="2277912" y="3975199"/>
                            </a:cxn>
                            <a:cxn ang="0">
                              <a:pos x="2210664" y="3973738"/>
                            </a:cxn>
                            <a:cxn ang="0">
                              <a:pos x="2163883" y="3975199"/>
                            </a:cxn>
                            <a:cxn ang="0">
                              <a:pos x="2115639" y="3976662"/>
                            </a:cxn>
                            <a:cxn ang="0">
                              <a:pos x="2117102" y="3970814"/>
                            </a:cxn>
                            <a:cxn ang="0">
                              <a:pos x="2127335" y="3956194"/>
                            </a:cxn>
                            <a:cxn ang="0">
                              <a:pos x="2577603" y="3881631"/>
                            </a:cxn>
                            <a:cxn ang="0">
                              <a:pos x="2883144" y="3766133"/>
                            </a:cxn>
                            <a:cxn ang="0">
                              <a:pos x="2963548" y="3723734"/>
                            </a:cxn>
                            <a:cxn ang="0">
                              <a:pos x="3008868" y="3700342"/>
                            </a:cxn>
                            <a:cxn ang="0">
                              <a:pos x="3055649" y="3675488"/>
                            </a:cxn>
                            <a:cxn ang="0">
                              <a:pos x="3143364" y="3622856"/>
                            </a:cxn>
                            <a:cxn ang="0">
                              <a:pos x="3213536" y="3568761"/>
                            </a:cxn>
                            <a:cxn ang="0">
                              <a:pos x="3345108" y="3466420"/>
                            </a:cxn>
                            <a:cxn ang="0">
                              <a:pos x="3381655" y="3437180"/>
                            </a:cxn>
                            <a:cxn ang="0">
                              <a:pos x="3416741" y="3406479"/>
                            </a:cxn>
                            <a:cxn ang="0">
                              <a:pos x="3469370" y="3358232"/>
                            </a:cxn>
                            <a:cxn ang="0">
                              <a:pos x="3491299" y="3321682"/>
                            </a:cxn>
                            <a:cxn ang="0">
                              <a:pos x="3522798" y="3292806"/>
                            </a:cxn>
                            <a:cxn ang="0">
                              <a:pos x="3523051" y="3290992"/>
                            </a:cxn>
                            <a:cxn ang="0">
                              <a:pos x="3492762" y="3318758"/>
                            </a:cxn>
                            <a:cxn ang="0">
                              <a:pos x="3470832" y="3355308"/>
                            </a:cxn>
                            <a:cxn ang="0">
                              <a:pos x="3418204" y="3403555"/>
                            </a:cxn>
                            <a:cxn ang="0">
                              <a:pos x="3383118" y="3434256"/>
                            </a:cxn>
                            <a:cxn ang="0">
                              <a:pos x="3346571" y="3463496"/>
                            </a:cxn>
                            <a:cxn ang="0">
                              <a:pos x="3214999" y="3565837"/>
                            </a:cxn>
                            <a:cxn ang="0">
                              <a:pos x="3144827" y="3619932"/>
                            </a:cxn>
                            <a:cxn ang="0">
                              <a:pos x="3057112" y="3672564"/>
                            </a:cxn>
                            <a:cxn ang="0">
                              <a:pos x="3010331" y="3697418"/>
                            </a:cxn>
                            <a:cxn ang="0">
                              <a:pos x="2965011" y="3720810"/>
                            </a:cxn>
                            <a:cxn ang="0">
                              <a:pos x="2884606" y="3763209"/>
                            </a:cxn>
                            <a:cxn ang="0">
                              <a:pos x="2579066" y="3878707"/>
                            </a:cxn>
                            <a:cxn ang="0">
                              <a:pos x="2128797" y="3953270"/>
                            </a:cxn>
                            <a:cxn ang="0">
                              <a:pos x="2095174" y="3953270"/>
                            </a:cxn>
                            <a:cxn ang="0">
                              <a:pos x="2090787" y="3941574"/>
                            </a:cxn>
                            <a:cxn ang="0">
                              <a:pos x="2055702" y="3940111"/>
                            </a:cxn>
                            <a:cxn ang="0">
                              <a:pos x="2023540" y="3953270"/>
                            </a:cxn>
                            <a:cxn ang="0">
                              <a:pos x="1929977" y="3954731"/>
                            </a:cxn>
                            <a:cxn ang="0">
                              <a:pos x="1861268" y="3951807"/>
                            </a:cxn>
                            <a:cxn ang="0">
                              <a:pos x="1827643" y="3948883"/>
                            </a:cxn>
                            <a:cxn ang="0">
                              <a:pos x="1794020" y="3943035"/>
                            </a:cxn>
                            <a:cxn ang="0">
                              <a:pos x="1814275" y="3921430"/>
                            </a:cxn>
                            <a:cxn ang="0">
                              <a:pos x="1810100" y="3922567"/>
                            </a:cxn>
                            <a:cxn ang="0">
                              <a:pos x="1734637" y="3908592"/>
                            </a:cxn>
                            <a:cxn ang="0">
                              <a:pos x="1731157" y="3909410"/>
                            </a:cxn>
                            <a:cxn ang="0">
                              <a:pos x="1586429" y="3883094"/>
                            </a:cxn>
                            <a:cxn ang="0">
                              <a:pos x="1529413" y="3871397"/>
                            </a:cxn>
                            <a:cxn ang="0">
                              <a:pos x="1479708" y="3862625"/>
                            </a:cxn>
                            <a:cxn ang="0">
                              <a:pos x="1419771" y="3834846"/>
                            </a:cxn>
                            <a:cxn ang="0">
                              <a:pos x="1345212" y="3807069"/>
                            </a:cxn>
                            <a:cxn ang="0">
                              <a:pos x="1267732" y="3776366"/>
                            </a:cxn>
                            <a:cxn ang="0">
                              <a:pos x="1280888" y="3766133"/>
                            </a:cxn>
                            <a:cxn ang="0">
                              <a:pos x="1334980" y="3776366"/>
                            </a:cxn>
                            <a:cxn ang="0">
                              <a:pos x="1358370" y="3796834"/>
                            </a:cxn>
                            <a:cxn ang="0">
                              <a:pos x="1438775" y="3820226"/>
                            </a:cxn>
                            <a:cxn ang="0">
                              <a:pos x="1598124" y="3861163"/>
                            </a:cxn>
                            <a:cxn ang="0">
                              <a:pos x="1637595" y="3868473"/>
                            </a:cxn>
                            <a:cxn ang="0">
                              <a:pos x="1679991" y="3875783"/>
                            </a:cxn>
                            <a:cxn ang="0">
                              <a:pos x="1726772" y="3886018"/>
                            </a:cxn>
                            <a:cxn ang="0">
                              <a:pos x="1778325" y="3897166"/>
                            </a:cxn>
                            <a:cxn ang="0">
                              <a:pos x="1782323" y="3896251"/>
                            </a:cxn>
                            <a:cxn ang="0">
                              <a:pos x="1830567" y="3903562"/>
                            </a:cxn>
                            <a:cxn ang="0">
                              <a:pos x="1832028" y="3900638"/>
                            </a:cxn>
                            <a:cxn ang="0">
                              <a:pos x="1902200" y="3903562"/>
                            </a:cxn>
                            <a:cxn ang="0">
                              <a:pos x="1913895" y="3905023"/>
                            </a:cxn>
                            <a:cxn ang="0">
                              <a:pos x="2022077" y="3905023"/>
                            </a:cxn>
                            <a:cxn ang="0">
                              <a:pos x="2101020" y="3907947"/>
                            </a:cxn>
                            <a:cxn ang="0">
                              <a:pos x="2194582" y="3900638"/>
                            </a:cxn>
                            <a:cxn ang="0">
                              <a:pos x="2206278" y="3900638"/>
                            </a:cxn>
                            <a:cxn ang="0">
                              <a:pos x="2210664" y="3912334"/>
                            </a:cxn>
                            <a:cxn ang="0">
                              <a:pos x="2302764" y="3900638"/>
                            </a:cxn>
                            <a:cxn ang="0">
                              <a:pos x="2364164" y="3886018"/>
                            </a:cxn>
                            <a:cxn ang="0">
                              <a:pos x="2399250" y="3880169"/>
                            </a:cxn>
                            <a:cxn ang="0">
                              <a:pos x="2421180" y="3877245"/>
                            </a:cxn>
                            <a:cxn ang="0">
                              <a:pos x="2469422" y="3865549"/>
                            </a:cxn>
                            <a:cxn ang="0">
                              <a:pos x="2508894" y="3856777"/>
                            </a:cxn>
                            <a:cxn ang="0">
                              <a:pos x="2548365" y="3846543"/>
                            </a:cxn>
                            <a:cxn ang="0">
                              <a:pos x="2620767" y="3834011"/>
                            </a:cxn>
                            <a:cxn ang="0">
                              <a:pos x="2630234" y="3830461"/>
                            </a:cxn>
                            <a:cxn ang="0">
                              <a:pos x="2554214" y="3843619"/>
                            </a:cxn>
                            <a:cxn ang="0">
                              <a:pos x="2514742" y="3853853"/>
                            </a:cxn>
                            <a:cxn ang="0">
                              <a:pos x="2475271" y="3862625"/>
                            </a:cxn>
                            <a:cxn ang="0">
                              <a:pos x="2427027" y="3874321"/>
                            </a:cxn>
                            <a:cxn ang="0">
                              <a:pos x="2405099" y="3877245"/>
                            </a:cxn>
                            <a:cxn ang="0">
                              <a:pos x="2370013" y="3883094"/>
                            </a:cxn>
                            <a:cxn ang="0">
                              <a:pos x="2274988" y="3891866"/>
                            </a:cxn>
                            <a:cxn ang="0">
                              <a:pos x="2210664" y="3897714"/>
                            </a:cxn>
                            <a:cxn ang="0">
                              <a:pos x="2198969" y="3897714"/>
                            </a:cxn>
                            <a:cxn ang="0">
                              <a:pos x="2105407" y="3905023"/>
                            </a:cxn>
                            <a:cxn ang="0">
                              <a:pos x="2026463" y="3902099"/>
                            </a:cxn>
                            <a:cxn ang="0">
                              <a:pos x="1918282" y="3902099"/>
                            </a:cxn>
                            <a:cxn ang="0">
                              <a:pos x="1906587" y="3900638"/>
                            </a:cxn>
                            <a:cxn ang="0">
                              <a:pos x="1861268" y="3881631"/>
                            </a:cxn>
                            <a:cxn ang="0">
                              <a:pos x="1836415" y="3897714"/>
                            </a:cxn>
                            <a:cxn ang="0">
                              <a:pos x="1836352" y="3897839"/>
                            </a:cxn>
                            <a:cxn ang="0">
                              <a:pos x="1856882" y="3884555"/>
                            </a:cxn>
                            <a:cxn ang="0">
                              <a:pos x="1902202" y="3903560"/>
                            </a:cxn>
                            <a:cxn ang="0">
                              <a:pos x="1832030" y="3900636"/>
                            </a:cxn>
                            <a:cxn ang="0">
                              <a:pos x="1832582" y="3900278"/>
                            </a:cxn>
                            <a:cxn ang="0">
                              <a:pos x="1786710" y="3893327"/>
                            </a:cxn>
                            <a:cxn ang="0">
                              <a:pos x="1732620" y="3881631"/>
                            </a:cxn>
                            <a:cxn ang="0">
                              <a:pos x="1685839" y="3871397"/>
                            </a:cxn>
                            <a:cxn ang="0">
                              <a:pos x="1643442" y="3864087"/>
                            </a:cxn>
                            <a:cxn ang="0">
                              <a:pos x="1603972" y="3856777"/>
                            </a:cxn>
                            <a:cxn ang="0">
                              <a:pos x="1444622" y="3815841"/>
                            </a:cxn>
                            <a:cxn ang="0">
                              <a:pos x="1364218" y="3792449"/>
                            </a:cxn>
                            <a:cxn ang="0">
                              <a:pos x="1340827" y="3771981"/>
                            </a:cxn>
                            <a:cxn ang="0">
                              <a:pos x="1286736" y="3761746"/>
                            </a:cxn>
                            <a:cxn ang="0">
                              <a:pos x="1206331" y="3720810"/>
                            </a:cxn>
                            <a:cxn ang="0">
                              <a:pos x="1182941" y="3722273"/>
                            </a:cxn>
                            <a:cxn ang="0">
                              <a:pos x="1099611" y="3679874"/>
                            </a:cxn>
                            <a:cxn ang="0">
                              <a:pos x="1084992" y="3653557"/>
                            </a:cxn>
                            <a:cxn ang="0">
                              <a:pos x="1087916" y="3652096"/>
                            </a:cxn>
                            <a:cxn ang="0">
                              <a:pos x="1139084" y="3679874"/>
                            </a:cxn>
                            <a:cxn ang="0">
                              <a:pos x="1190250" y="3707653"/>
                            </a:cxn>
                            <a:cxn ang="0">
                              <a:pos x="1204869" y="3698880"/>
                            </a:cxn>
                            <a:cxn ang="0">
                              <a:pos x="1144931" y="3659406"/>
                            </a:cxn>
                            <a:cxn ang="0">
                              <a:pos x="1095226" y="3637476"/>
                            </a:cxn>
                            <a:cxn ang="0">
                              <a:pos x="1026516" y="3598001"/>
                            </a:cxn>
                            <a:cxn ang="0">
                              <a:pos x="968039" y="3559989"/>
                            </a:cxn>
                            <a:cxn ang="0">
                              <a:pos x="875939" y="3520516"/>
                            </a:cxn>
                            <a:cxn ang="0">
                              <a:pos x="840853" y="3491275"/>
                            </a:cxn>
                            <a:cxn ang="0">
                              <a:pos x="848162" y="3488351"/>
                            </a:cxn>
                            <a:cxn ang="0">
                              <a:pos x="883248" y="3498585"/>
                            </a:cxn>
                            <a:cxn ang="0">
                              <a:pos x="810153" y="3422560"/>
                            </a:cxn>
                            <a:cxn ang="0">
                              <a:pos x="769219" y="3388935"/>
                            </a:cxn>
                            <a:cxn ang="0">
                              <a:pos x="731209" y="3355308"/>
                            </a:cxn>
                            <a:cxn ang="0">
                              <a:pos x="682967" y="3315834"/>
                            </a:cxn>
                            <a:cxn ang="0">
                              <a:pos x="612795" y="3238347"/>
                            </a:cxn>
                            <a:cxn ang="0">
                              <a:pos x="607980" y="3223299"/>
                            </a:cxn>
                            <a:cxn ang="0">
                              <a:pos x="593790" y="3209107"/>
                            </a:cxn>
                            <a:cxn ang="0">
                              <a:pos x="545547" y="3156475"/>
                            </a:cxn>
                            <a:cxn ang="0">
                              <a:pos x="539700" y="3130159"/>
                            </a:cxn>
                            <a:cxn ang="0">
                              <a:pos x="520694" y="3103842"/>
                            </a:cxn>
                            <a:cxn ang="0">
                              <a:pos x="518430" y="3100292"/>
                            </a:cxn>
                            <a:cxn ang="0">
                              <a:pos x="495841" y="3084836"/>
                            </a:cxn>
                            <a:cxn ang="0">
                              <a:pos x="451983" y="3021970"/>
                            </a:cxn>
                            <a:cxn ang="0">
                              <a:pos x="427132" y="2963490"/>
                            </a:cxn>
                            <a:cxn ang="0">
                              <a:pos x="424208" y="2963490"/>
                            </a:cxn>
                            <a:cxn ang="0">
                              <a:pos x="390585" y="2899161"/>
                            </a:cxn>
                            <a:cxn ang="0">
                              <a:pos x="358422" y="2834833"/>
                            </a:cxn>
                            <a:cxn ang="0">
                              <a:pos x="324798" y="2760271"/>
                            </a:cxn>
                            <a:cxn ang="0">
                              <a:pos x="294098" y="2684247"/>
                            </a:cxn>
                            <a:cxn ang="0">
                              <a:pos x="324798" y="2735416"/>
                            </a:cxn>
                            <a:cxn ang="0">
                              <a:pos x="355499" y="2799745"/>
                            </a:cxn>
                            <a:cxn ang="0">
                              <a:pos x="365731" y="2834833"/>
                            </a:cxn>
                            <a:cxn ang="0">
                              <a:pos x="369961" y="2841036"/>
                            </a:cxn>
                            <a:cxn ang="0">
                              <a:pos x="364755" y="2813967"/>
                            </a:cxn>
                            <a:cxn ang="0">
                              <a:pos x="351180" y="2789327"/>
                            </a:cxn>
                            <a:cxn ang="0">
                              <a:pos x="329081" y="2739633"/>
                            </a:cxn>
                            <a:cxn ang="0">
                              <a:pos x="302868" y="2695941"/>
                            </a:cxn>
                            <a:cxn ang="0">
                              <a:pos x="270706" y="2608221"/>
                            </a:cxn>
                            <a:cxn ang="0">
                              <a:pos x="243152" y="2518298"/>
                            </a:cxn>
                            <a:cxn ang="0">
                              <a:pos x="234104" y="2492085"/>
                            </a:cxn>
                            <a:cxn ang="0">
                              <a:pos x="194696" y="2334774"/>
                            </a:cxn>
                            <a:cxn ang="0">
                              <a:pos x="177268" y="2220575"/>
                            </a:cxn>
                            <a:cxn ang="0">
                              <a:pos x="177144" y="2223714"/>
                            </a:cxn>
                            <a:cxn ang="0">
                              <a:pos x="178607" y="2247106"/>
                            </a:cxn>
                            <a:cxn ang="0">
                              <a:pos x="185915" y="2301201"/>
                            </a:cxn>
                            <a:cxn ang="0">
                              <a:pos x="194687" y="2356757"/>
                            </a:cxn>
                            <a:cxn ang="0">
                              <a:pos x="180068" y="2308510"/>
                            </a:cxn>
                            <a:cxn ang="0">
                              <a:pos x="169835" y="2247106"/>
                            </a:cxn>
                            <a:cxn ang="0">
                              <a:pos x="158140" y="2247106"/>
                            </a:cxn>
                            <a:cxn ang="0">
                              <a:pos x="150829" y="2191549"/>
                            </a:cxn>
                            <a:cxn ang="0">
                              <a:pos x="140597" y="2156461"/>
                            </a:cxn>
                            <a:cxn ang="0">
                              <a:pos x="131825" y="2122836"/>
                            </a:cxn>
                            <a:cxn ang="0">
                              <a:pos x="106972" y="2096520"/>
                            </a:cxn>
                            <a:cxn ang="0">
                              <a:pos x="99663" y="2096520"/>
                            </a:cxn>
                            <a:cxn ang="0">
                              <a:pos x="92353" y="2059969"/>
                            </a:cxn>
                            <a:cxn ang="0">
                              <a:pos x="89429" y="2013184"/>
                            </a:cxn>
                            <a:cxn ang="0">
                              <a:pos x="95277" y="1947395"/>
                            </a:cxn>
                            <a:cxn ang="0">
                              <a:pos x="98201" y="1924003"/>
                            </a:cxn>
                            <a:cxn ang="0">
                              <a:pos x="103180" y="1907958"/>
                            </a:cxn>
                            <a:cxn ang="0">
                              <a:pos x="100759" y="1871370"/>
                            </a:cxn>
                            <a:cxn ang="0">
                              <a:pos x="104048" y="1817275"/>
                            </a:cxn>
                            <a:cxn ang="0">
                              <a:pos x="109896" y="1806311"/>
                            </a:cxn>
                            <a:cxn ang="0">
                              <a:pos x="109896" y="1799731"/>
                            </a:cxn>
                            <a:cxn ang="0">
                              <a:pos x="98201" y="1821662"/>
                            </a:cxn>
                            <a:cxn ang="0">
                              <a:pos x="87968" y="1807042"/>
                            </a:cxn>
                            <a:cxn ang="0">
                              <a:pos x="68962" y="1780726"/>
                            </a:cxn>
                            <a:cxn ang="0">
                              <a:pos x="65491" y="1759892"/>
                            </a:cxn>
                            <a:cxn ang="0">
                              <a:pos x="64577" y="1761719"/>
                            </a:cxn>
                            <a:cxn ang="0">
                              <a:pos x="58730" y="1820199"/>
                            </a:cxn>
                            <a:cxn ang="0">
                              <a:pos x="54343" y="1878680"/>
                            </a:cxn>
                            <a:cxn ang="0">
                              <a:pos x="49958" y="1924003"/>
                            </a:cxn>
                            <a:cxn ang="0">
                              <a:pos x="49958" y="2017570"/>
                            </a:cxn>
                            <a:cxn ang="0">
                              <a:pos x="51419" y="2065817"/>
                            </a:cxn>
                            <a:cxn ang="0">
                              <a:pos x="54343" y="2114062"/>
                            </a:cxn>
                            <a:cxn ang="0">
                              <a:pos x="41187" y="2159385"/>
                            </a:cxn>
                            <a:cxn ang="0">
                              <a:pos x="38263" y="2159385"/>
                            </a:cxn>
                            <a:cxn ang="0">
                              <a:pos x="29491" y="2071665"/>
                            </a:cxn>
                            <a:cxn ang="0">
                              <a:pos x="29491" y="1981020"/>
                            </a:cxn>
                            <a:cxn ang="0">
                              <a:pos x="36800" y="1910844"/>
                            </a:cxn>
                            <a:cxn ang="0">
                              <a:pos x="49952" y="1923995"/>
                            </a:cxn>
                            <a:cxn ang="0">
                              <a:pos x="38263" y="1909383"/>
                            </a:cxn>
                            <a:cxn ang="0">
                              <a:pos x="35339" y="1856750"/>
                            </a:cxn>
                            <a:cxn ang="0">
                              <a:pos x="38263" y="1776339"/>
                            </a:cxn>
                            <a:cxn ang="0">
                              <a:pos x="39724" y="1754410"/>
                            </a:cxn>
                            <a:cxn ang="0">
                              <a:pos x="44111" y="1717859"/>
                            </a:cxn>
                            <a:cxn ang="0">
                              <a:pos x="61654" y="1652069"/>
                            </a:cxn>
                            <a:cxn ang="0">
                              <a:pos x="70394" y="1608364"/>
                            </a:cxn>
                            <a:cxn ang="0">
                              <a:pos x="67501" y="1597974"/>
                            </a:cxn>
                            <a:cxn ang="0">
                              <a:pos x="57267" y="1656454"/>
                            </a:cxn>
                            <a:cxn ang="0">
                              <a:pos x="39724" y="1722246"/>
                            </a:cxn>
                            <a:cxn ang="0">
                              <a:pos x="35339" y="1758795"/>
                            </a:cxn>
                            <a:cxn ang="0">
                              <a:pos x="33876" y="1780726"/>
                            </a:cxn>
                            <a:cxn ang="0">
                              <a:pos x="30953" y="1861136"/>
                            </a:cxn>
                            <a:cxn ang="0">
                              <a:pos x="33876" y="1913768"/>
                            </a:cxn>
                            <a:cxn ang="0">
                              <a:pos x="26568" y="1983944"/>
                            </a:cxn>
                            <a:cxn ang="0">
                              <a:pos x="26568" y="2074589"/>
                            </a:cxn>
                            <a:cxn ang="0">
                              <a:pos x="35339" y="2162309"/>
                            </a:cxn>
                            <a:cxn ang="0">
                              <a:pos x="38263" y="2162309"/>
                            </a:cxn>
                            <a:cxn ang="0">
                              <a:pos x="57267" y="2245644"/>
                            </a:cxn>
                            <a:cxn ang="0">
                              <a:pos x="67501" y="2314358"/>
                            </a:cxn>
                            <a:cxn ang="0">
                              <a:pos x="89429" y="2384534"/>
                            </a:cxn>
                            <a:cxn ang="0">
                              <a:pos x="123967" y="2535441"/>
                            </a:cxn>
                            <a:cxn ang="0">
                              <a:pos x="126981" y="2564362"/>
                            </a:cxn>
                            <a:cxn ang="0">
                              <a:pos x="133288" y="2564362"/>
                            </a:cxn>
                            <a:cxn ang="0">
                              <a:pos x="165450" y="2641848"/>
                            </a:cxn>
                            <a:cxn ang="0">
                              <a:pos x="177145" y="2681323"/>
                            </a:cxn>
                            <a:cxn ang="0">
                              <a:pos x="155216" y="2647696"/>
                            </a:cxn>
                            <a:cxn ang="0">
                              <a:pos x="131825" y="2595064"/>
                            </a:cxn>
                            <a:cxn ang="0">
                              <a:pos x="130364" y="2609684"/>
                            </a:cxn>
                            <a:cxn ang="0">
                              <a:pos x="117645" y="2570255"/>
                            </a:cxn>
                            <a:cxn ang="0">
                              <a:pos x="108435" y="2571671"/>
                            </a:cxn>
                            <a:cxn ang="0">
                              <a:pos x="98201" y="2538046"/>
                            </a:cxn>
                            <a:cxn ang="0">
                              <a:pos x="63115" y="2457635"/>
                            </a:cxn>
                            <a:cxn ang="0">
                              <a:pos x="41187" y="2385997"/>
                            </a:cxn>
                            <a:cxn ang="0">
                              <a:pos x="39724" y="2326054"/>
                            </a:cxn>
                            <a:cxn ang="0">
                              <a:pos x="29491" y="2255878"/>
                            </a:cxn>
                            <a:cxn ang="0">
                              <a:pos x="22181" y="2185701"/>
                            </a:cxn>
                            <a:cxn ang="0">
                              <a:pos x="6101" y="2134532"/>
                            </a:cxn>
                            <a:cxn ang="0">
                              <a:pos x="16334" y="1862598"/>
                            </a:cxn>
                            <a:cxn ang="0">
                              <a:pos x="26568" y="1792422"/>
                            </a:cxn>
                            <a:cxn ang="0">
                              <a:pos x="17796" y="1754410"/>
                            </a:cxn>
                            <a:cxn ang="0">
                              <a:pos x="35339" y="1649145"/>
                            </a:cxn>
                            <a:cxn ang="0">
                              <a:pos x="39724" y="1624290"/>
                            </a:cxn>
                            <a:cxn ang="0">
                              <a:pos x="51419" y="1539494"/>
                            </a:cxn>
                            <a:cxn ang="0">
                              <a:pos x="82120" y="1478089"/>
                            </a:cxn>
                            <a:cxn ang="0">
                              <a:pos x="74810" y="1561425"/>
                            </a:cxn>
                            <a:cxn ang="0">
                              <a:pos x="82117" y="1547141"/>
                            </a:cxn>
                            <a:cxn ang="0">
                              <a:pos x="86505" y="1512995"/>
                            </a:cxn>
                            <a:cxn ang="0">
                              <a:pos x="87968" y="1475165"/>
                            </a:cxn>
                            <a:cxn ang="0">
                              <a:pos x="101124" y="1426918"/>
                            </a:cxn>
                            <a:cxn ang="0">
                              <a:pos x="121591" y="1353818"/>
                            </a:cxn>
                            <a:cxn ang="0">
                              <a:pos x="146444" y="1279256"/>
                            </a:cxn>
                            <a:cxn ang="0">
                              <a:pos x="148306" y="1277161"/>
                            </a:cxn>
                            <a:cxn ang="0">
                              <a:pos x="159602" y="1217852"/>
                            </a:cxn>
                            <a:cxn ang="0">
                              <a:pos x="175683" y="1175453"/>
                            </a:cxn>
                            <a:cxn ang="0">
                              <a:pos x="194688" y="1140365"/>
                            </a:cxn>
                            <a:cxn ang="0">
                              <a:pos x="232698" y="1067264"/>
                            </a:cxn>
                            <a:cxn ang="0">
                              <a:pos x="263397" y="1001475"/>
                            </a:cxn>
                            <a:cxn ang="0">
                              <a:pos x="307255" y="916678"/>
                            </a:cxn>
                            <a:cxn ang="0">
                              <a:pos x="339417" y="880127"/>
                            </a:cxn>
                            <a:cxn ang="0">
                              <a:pos x="365731" y="828958"/>
                            </a:cxn>
                            <a:cxn ang="0">
                              <a:pos x="387661" y="796794"/>
                            </a:cxn>
                            <a:cxn ang="0">
                              <a:pos x="411051" y="785098"/>
                            </a:cxn>
                            <a:cxn ang="0">
                              <a:pos x="416899" y="776326"/>
                            </a:cxn>
                            <a:cxn ang="0">
                              <a:pos x="440290" y="729541"/>
                            </a:cxn>
                            <a:cxn ang="0">
                              <a:pos x="485608" y="676909"/>
                            </a:cxn>
                            <a:cxn ang="0">
                              <a:pos x="486842" y="698907"/>
                            </a:cxn>
                            <a:cxn ang="0">
                              <a:pos x="483536" y="708154"/>
                            </a:cxn>
                            <a:cxn ang="0">
                              <a:pos x="530927" y="659365"/>
                            </a:cxn>
                            <a:cxn ang="0">
                              <a:pos x="554317" y="628663"/>
                            </a:cxn>
                            <a:cxn ang="0">
                              <a:pos x="585018" y="599423"/>
                            </a:cxn>
                            <a:cxn ang="0">
                              <a:pos x="587664" y="602363"/>
                            </a:cxn>
                            <a:cxn ang="0">
                              <a:pos x="586481" y="600885"/>
                            </a:cxn>
                            <a:cxn ang="0">
                              <a:pos x="624490" y="562872"/>
                            </a:cxn>
                            <a:cxn ang="0">
                              <a:pos x="662500" y="527784"/>
                            </a:cxn>
                            <a:cxn ang="0">
                              <a:pos x="703434" y="483924"/>
                            </a:cxn>
                            <a:cxn ang="0">
                              <a:pos x="760448" y="441525"/>
                            </a:cxn>
                            <a:cxn ang="0">
                              <a:pos x="821848" y="396203"/>
                            </a:cxn>
                            <a:cxn ang="0">
                              <a:pos x="858559" y="370590"/>
                            </a:cxn>
                            <a:cxn ang="0">
                              <a:pos x="883248" y="347956"/>
                            </a:cxn>
                            <a:cxn ang="0">
                              <a:pos x="927105" y="321640"/>
                            </a:cxn>
                            <a:cxn ang="0">
                              <a:pos x="973887" y="296787"/>
                            </a:cxn>
                            <a:cxn ang="0">
                              <a:pos x="980080" y="293602"/>
                            </a:cxn>
                            <a:cxn ang="0">
                              <a:pos x="995999" y="277964"/>
                            </a:cxn>
                            <a:cxn ang="0">
                              <a:pos x="1022131" y="258775"/>
                            </a:cxn>
                            <a:cxn ang="0">
                              <a:pos x="1050821" y="244155"/>
                            </a:cxn>
                            <a:cxn ang="0">
                              <a:pos x="1071117" y="239482"/>
                            </a:cxn>
                            <a:cxn ang="0">
                              <a:pos x="1074758" y="236844"/>
                            </a:cxn>
                            <a:cxn ang="0">
                              <a:pos x="1472398" y="76023"/>
                            </a:cxn>
                            <a:cxn ang="0">
                              <a:pos x="1487152" y="72815"/>
                            </a:cxn>
                            <a:cxn ang="0">
                              <a:pos x="1527951" y="58479"/>
                            </a:cxn>
                            <a:cxn ang="0">
                              <a:pos x="1556093" y="52813"/>
                            </a:cxn>
                            <a:cxn ang="0">
                              <a:pos x="1570767" y="52689"/>
                            </a:cxn>
                            <a:cxn ang="0">
                              <a:pos x="1576194" y="51170"/>
                            </a:cxn>
                            <a:cxn ang="0">
                              <a:pos x="1909510" y="7309"/>
                            </a:cxn>
                            <a:cxn ang="0">
                              <a:pos x="2004169" y="6944"/>
                            </a:cxn>
                            <a:cxn ang="0">
                              <a:pos x="2105407" y="8771"/>
                            </a:cxn>
                            <a:cxn ang="0">
                              <a:pos x="2107291" y="10184"/>
                            </a:cxn>
                            <a:cxn ang="0">
                              <a:pos x="2156574" y="4385"/>
                            </a:cxn>
                            <a:cxn ang="0">
                              <a:pos x="2201893" y="11695"/>
                            </a:cxn>
                            <a:cxn ang="0">
                              <a:pos x="2247213" y="20467"/>
                            </a:cxn>
                            <a:cxn ang="0">
                              <a:pos x="2270594" y="25782"/>
                            </a:cxn>
                            <a:cxn ang="0">
                              <a:pos x="2245750" y="19005"/>
                            </a:cxn>
                            <a:cxn ang="0">
                              <a:pos x="2200430" y="10233"/>
                            </a:cxn>
                            <a:cxn ang="0">
                              <a:pos x="2155112" y="2924"/>
                            </a:cxn>
                            <a:cxn ang="0">
                              <a:pos x="2155112"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lnTo>
                                <a:pt x="1646324"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lnTo>
                                <a:pt x="1460492"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3"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1" y="2265793"/>
                              </a:lnTo>
                              <a:lnTo>
                                <a:pt x="460060" y="2262062"/>
                              </a:lnTo>
                              <a:close/>
                              <a:moveTo>
                                <a:pt x="2099802" y="2237197"/>
                              </a:moveTo>
                              <a:lnTo>
                                <a:pt x="2099475" y="2237422"/>
                              </a:lnTo>
                              <a:lnTo>
                                <a:pt x="2099475" y="2237694"/>
                              </a:lnTo>
                              <a:lnTo>
                                <a:pt x="2100989" y="2237910"/>
                              </a:lnTo>
                              <a:lnTo>
                                <a:pt x="2101380" y="2237422"/>
                              </a:lnTo>
                              <a:lnTo>
                                <a:pt x="2099802" y="2237197"/>
                              </a:lnTo>
                              <a:close/>
                              <a:moveTo>
                                <a:pt x="2120380" y="2222979"/>
                              </a:moveTo>
                              <a:lnTo>
                                <a:pt x="2114756" y="2226864"/>
                              </a:lnTo>
                              <a:lnTo>
                                <a:pt x="2113762" y="2227897"/>
                              </a:lnTo>
                              <a:lnTo>
                                <a:pt x="2117618" y="2225429"/>
                              </a:lnTo>
                              <a:lnTo>
                                <a:pt x="2120380" y="2222979"/>
                              </a:lnTo>
                              <a:close/>
                              <a:moveTo>
                                <a:pt x="382287" y="2175002"/>
                              </a:moveTo>
                              <a:lnTo>
                                <a:pt x="418261" y="2217358"/>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lnTo>
                                <a:pt x="475386" y="2153525"/>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1" y="1451152"/>
                              </a:lnTo>
                              <a:lnTo>
                                <a:pt x="2586542" y="1451152"/>
                              </a:lnTo>
                              <a:lnTo>
                                <a:pt x="2597633" y="1404938"/>
                              </a:lnTo>
                              <a:lnTo>
                                <a:pt x="2597632" y="1404937"/>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lnTo>
                                <a:pt x="465169" y="382550"/>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rotWithShape="0">
                          <a:gsLst>
                            <a:gs pos="0">
                              <a:srgbClr val="FFFFFF"/>
                            </a:gs>
                            <a:gs pos="100000">
                              <a:srgbClr val="0072C7">
                                <a:alpha val="29999"/>
                              </a:srgbClr>
                            </a:gs>
                          </a:gsLst>
                          <a:path path="rect">
                            <a:fillToRect l="100000" b="100000"/>
                          </a:path>
                          <a:tileRect/>
                        </a:gradFill>
                        <a:ln>
                          <a:noFill/>
                        </a:ln>
                      </wps:spPr>
                      <wps:bodyPr anchor="ctr" upright="1"/>
                    </wps:wsp>
                    <wps:wsp>
                      <wps:cNvPr id="3" name="Freeform: Shape 18"/>
                      <wps:cNvSpPr>
                        <a:spLocks noChangeAspect="1"/>
                      </wps:cNvSpPr>
                      <wps:spPr>
                        <a:xfrm>
                          <a:off x="42280" y="4402"/>
                          <a:ext cx="32260" cy="31838"/>
                        </a:xfrm>
                        <a:custGeom>
                          <a:avLst/>
                          <a:gdLst>
                            <a:gd name="A1" fmla="val 0"/>
                            <a:gd name="A2" fmla="val 0"/>
                            <a:gd name="A3" fmla="val 0"/>
                          </a:gdLst>
                          <a:ahLst/>
                          <a:cxnLst>
                            <a:cxn ang="0">
                              <a:pos x="1753918" y="3166477"/>
                            </a:cxn>
                            <a:cxn ang="0">
                              <a:pos x="1738841" y="3174596"/>
                            </a:cxn>
                            <a:cxn ang="0">
                              <a:pos x="1739744" y="3174983"/>
                            </a:cxn>
                            <a:cxn ang="0">
                              <a:pos x="1879280" y="3084059"/>
                            </a:cxn>
                            <a:cxn ang="0">
                              <a:pos x="1830533" y="3095666"/>
                            </a:cxn>
                            <a:cxn ang="0">
                              <a:pos x="1757412" y="3104952"/>
                            </a:cxn>
                            <a:cxn ang="0">
                              <a:pos x="1753930" y="3095666"/>
                            </a:cxn>
                            <a:cxn ang="0">
                              <a:pos x="1804999" y="3091023"/>
                            </a:cxn>
                            <a:cxn ang="0">
                              <a:pos x="1879280" y="3084059"/>
                            </a:cxn>
                            <a:cxn ang="0">
                              <a:pos x="2006079" y="3071908"/>
                            </a:cxn>
                            <a:cxn ang="0">
                              <a:pos x="2003103" y="3072749"/>
                            </a:cxn>
                            <a:cxn ang="0">
                              <a:pos x="2004629" y="3072452"/>
                            </a:cxn>
                            <a:cxn ang="0">
                              <a:pos x="1096426" y="3054460"/>
                            </a:cxn>
                            <a:cxn ang="0">
                              <a:pos x="1148074" y="3067809"/>
                            </a:cxn>
                            <a:cxn ang="0">
                              <a:pos x="1170127" y="3068969"/>
                            </a:cxn>
                            <a:cxn ang="0">
                              <a:pos x="1231641" y="3099149"/>
                            </a:cxn>
                            <a:cxn ang="0">
                              <a:pos x="1259496" y="3104952"/>
                            </a:cxn>
                            <a:cxn ang="0">
                              <a:pos x="1261238" y="3105533"/>
                            </a:cxn>
                            <a:cxn ang="0">
                              <a:pos x="1267621" y="3099149"/>
                            </a:cxn>
                            <a:cxn ang="0">
                              <a:pos x="1291994" y="3106113"/>
                            </a:cxn>
                            <a:cxn ang="0">
                              <a:pos x="1316368" y="3111916"/>
                            </a:cxn>
                            <a:cxn ang="0">
                              <a:pos x="1364392" y="3123086"/>
                            </a:cxn>
                            <a:cxn ang="0">
                              <a:pos x="1365115" y="3122364"/>
                            </a:cxn>
                            <a:cxn ang="0">
                              <a:pos x="1420826" y="3131649"/>
                            </a:cxn>
                            <a:cxn ang="0">
                              <a:pos x="1447520" y="3136292"/>
                            </a:cxn>
                            <a:cxn ang="0">
                              <a:pos x="1474215" y="3138614"/>
                            </a:cxn>
                            <a:cxn ang="0">
                              <a:pos x="1528765" y="3140935"/>
                            </a:cxn>
                            <a:cxn ang="0">
                              <a:pos x="1603046" y="3139774"/>
                            </a:cxn>
                            <a:cxn ang="0">
                              <a:pos x="1606270" y="3139774"/>
                            </a:cxn>
                            <a:cxn ang="0">
                              <a:pos x="1613492" y="3135711"/>
                            </a:cxn>
                            <a:cxn ang="0">
                              <a:pos x="1629741" y="3130488"/>
                            </a:cxn>
                            <a:cxn ang="0">
                              <a:pos x="1646280" y="3130198"/>
                            </a:cxn>
                            <a:cxn ang="0">
                              <a:pos x="1657597" y="3131648"/>
                            </a:cxn>
                            <a:cxn ang="0">
                              <a:pos x="1660643" y="3139774"/>
                            </a:cxn>
                            <a:cxn ang="0">
                              <a:pos x="1686612" y="3139774"/>
                            </a:cxn>
                            <a:cxn ang="0">
                              <a:pos x="1678488" y="3151381"/>
                            </a:cxn>
                            <a:cxn ang="0">
                              <a:pos x="1673845" y="3157186"/>
                            </a:cxn>
                            <a:cxn ang="0">
                              <a:pos x="1658757" y="3164150"/>
                            </a:cxn>
                            <a:cxn ang="0">
                              <a:pos x="1630901" y="3164150"/>
                            </a:cxn>
                            <a:cxn ang="0">
                              <a:pos x="1594922" y="3161828"/>
                            </a:cxn>
                            <a:cxn ang="0">
                              <a:pos x="1517158" y="3159507"/>
                            </a:cxn>
                            <a:cxn ang="0">
                              <a:pos x="1459126" y="3154864"/>
                            </a:cxn>
                            <a:cxn ang="0">
                              <a:pos x="1408058" y="3147900"/>
                            </a:cxn>
                            <a:cxn ang="0">
                              <a:pos x="1356990" y="3139774"/>
                            </a:cxn>
                            <a:cxn ang="0">
                              <a:pos x="1279228" y="3128167"/>
                            </a:cxn>
                            <a:cxn ang="0">
                              <a:pos x="1218874" y="3108435"/>
                            </a:cxn>
                            <a:cxn ang="0">
                              <a:pos x="1219572" y="3107928"/>
                            </a:cxn>
                            <a:cxn ang="0">
                              <a:pos x="1184055" y="3096828"/>
                            </a:cxn>
                            <a:cxn ang="0">
                              <a:pos x="1152717" y="3082899"/>
                            </a:cxn>
                            <a:cxn ang="0">
                              <a:pos x="1116738" y="3071292"/>
                            </a:cxn>
                            <a:cxn ang="0">
                              <a:pos x="1079597" y="3058523"/>
                            </a:cxn>
                            <a:cxn ang="0">
                              <a:pos x="1096426" y="3054460"/>
                            </a:cxn>
                            <a:cxn ang="0">
                              <a:pos x="1779639" y="3029575"/>
                            </a:cxn>
                            <a:cxn ang="0">
                              <a:pos x="1761907" y="3032281"/>
                            </a:cxn>
                            <a:cxn ang="0">
                              <a:pos x="1639268" y="3038474"/>
                            </a:cxn>
                            <a:cxn ang="0">
                              <a:pos x="1679648" y="3043433"/>
                            </a:cxn>
                            <a:cxn ang="0">
                              <a:pos x="1690094" y="3041111"/>
                            </a:cxn>
                            <a:cxn ang="0">
                              <a:pos x="1762054" y="3032987"/>
                            </a:cxn>
                            <a:cxn ang="0">
                              <a:pos x="1773896" y="3030684"/>
                            </a:cxn>
                            <a:cxn ang="0">
                              <a:pos x="1889826" y="3012757"/>
                            </a:cxn>
                            <a:cxn ang="0">
                              <a:pos x="1829594" y="3021950"/>
                            </a:cxn>
                            <a:cxn ang="0">
                              <a:pos x="1850263" y="3022540"/>
                            </a:cxn>
                            <a:cxn ang="0">
                              <a:pos x="1880005" y="3017027"/>
                            </a:cxn>
                            <a:cxn ang="0">
                              <a:pos x="2109692" y="3010072"/>
                            </a:cxn>
                            <a:cxn ang="0">
                              <a:pos x="1920781" y="3060384"/>
                            </a:cxn>
                            <a:cxn ang="0">
                              <a:pos x="2016380" y="3039081"/>
                            </a:cxn>
                            <a:cxn ang="0">
                              <a:pos x="898537" y="2986558"/>
                            </a:cxn>
                            <a:cxn ang="0">
                              <a:pos x="1032010" y="3043433"/>
                            </a:cxn>
                            <a:cxn ang="0">
                              <a:pos x="1079597" y="3058523"/>
                            </a:cxn>
                            <a:cxn ang="0">
                              <a:pos x="1115577" y="3071290"/>
                            </a:cxn>
                            <a:cxn ang="0">
                              <a:pos x="1151557" y="3082898"/>
                            </a:cxn>
                            <a:cxn ang="0">
                              <a:pos x="1182894" y="3096826"/>
                            </a:cxn>
                            <a:cxn ang="0">
                              <a:pos x="1175930" y="3102631"/>
                            </a:cxn>
                            <a:cxn ang="0">
                              <a:pos x="1157360" y="3099148"/>
                            </a:cxn>
                            <a:cxn ang="0">
                              <a:pos x="1091204" y="3074773"/>
                            </a:cxn>
                            <a:cxn ang="0">
                              <a:pos x="1058706" y="3062004"/>
                            </a:cxn>
                            <a:cxn ang="0">
                              <a:pos x="1026208" y="3048076"/>
                            </a:cxn>
                            <a:cxn ang="0">
                              <a:pos x="983263" y="3032987"/>
                            </a:cxn>
                            <a:cxn ang="0">
                              <a:pos x="946123" y="3016737"/>
                            </a:cxn>
                            <a:cxn ang="0">
                              <a:pos x="917108" y="3001646"/>
                            </a:cxn>
                            <a:cxn ang="0">
                              <a:pos x="898537" y="2986558"/>
                            </a:cxn>
                            <a:cxn ang="0">
                              <a:pos x="953088" y="2957540"/>
                            </a:cxn>
                            <a:cxn ang="0">
                              <a:pos x="1016923" y="2990040"/>
                            </a:cxn>
                            <a:cxn ang="0">
                              <a:pos x="1008799" y="2994683"/>
                            </a:cxn>
                            <a:cxn ang="0">
                              <a:pos x="934518" y="2958700"/>
                            </a:cxn>
                            <a:cxn ang="0">
                              <a:pos x="953088" y="2957540"/>
                            </a:cxn>
                            <a:cxn ang="0">
                              <a:pos x="717477" y="2878610"/>
                            </a:cxn>
                            <a:cxn ang="0">
                              <a:pos x="796401" y="2922718"/>
                            </a:cxn>
                            <a:cxn ang="0">
                              <a:pos x="812650" y="2941290"/>
                            </a:cxn>
                            <a:cxn ang="0">
                              <a:pos x="775509" y="2921557"/>
                            </a:cxn>
                            <a:cxn ang="0">
                              <a:pos x="747654" y="2904146"/>
                            </a:cxn>
                            <a:cxn ang="0">
                              <a:pos x="717477" y="2878610"/>
                            </a:cxn>
                            <a:cxn ang="0">
                              <a:pos x="855873" y="2848826"/>
                            </a:cxn>
                            <a:cxn ang="0">
                              <a:pos x="855884" y="2849156"/>
                            </a:cxn>
                            <a:cxn ang="0">
                              <a:pos x="859804" y="2853900"/>
                            </a:cxn>
                            <a:cxn ang="0">
                              <a:pos x="860235" y="2851913"/>
                            </a:cxn>
                            <a:cxn ang="0">
                              <a:pos x="2550862" y="2772632"/>
                            </a:cxn>
                            <a:cxn ang="0">
                              <a:pos x="2546648" y="2772983"/>
                            </a:cxn>
                            <a:cxn ang="0">
                              <a:pos x="2477009" y="2822895"/>
                            </a:cxn>
                            <a:cxn ang="0">
                              <a:pos x="2408531" y="2860039"/>
                            </a:cxn>
                            <a:cxn ang="0">
                              <a:pos x="2359784" y="2889056"/>
                            </a:cxn>
                            <a:cxn ang="0">
                              <a:pos x="2333090" y="2900664"/>
                            </a:cxn>
                            <a:cxn ang="0">
                              <a:pos x="2305234" y="2912271"/>
                            </a:cxn>
                            <a:cxn ang="0">
                              <a:pos x="2271575" y="2929682"/>
                            </a:cxn>
                            <a:cxn ang="0">
                              <a:pos x="2246041" y="2944771"/>
                            </a:cxn>
                            <a:cxn ang="0">
                              <a:pos x="2208900" y="2959861"/>
                            </a:cxn>
                            <a:cxn ang="0">
                              <a:pos x="2170600" y="2973790"/>
                            </a:cxn>
                            <a:cxn ang="0">
                              <a:pos x="2160153" y="2984236"/>
                            </a:cxn>
                            <a:cxn ang="0">
                              <a:pos x="2143905" y="2990040"/>
                            </a:cxn>
                            <a:cxn ang="0">
                              <a:pos x="2103283" y="2997005"/>
                            </a:cxn>
                            <a:cxn ang="0">
                              <a:pos x="2051053" y="3013255"/>
                            </a:cxn>
                            <a:cxn ang="0">
                              <a:pos x="2003468" y="3028344"/>
                            </a:cxn>
                            <a:cxn ang="0">
                              <a:pos x="1951238" y="3043434"/>
                            </a:cxn>
                            <a:cxn ang="0">
                              <a:pos x="1886242" y="3059684"/>
                            </a:cxn>
                            <a:cxn ang="0">
                              <a:pos x="1794552" y="3074773"/>
                            </a:cxn>
                            <a:cxn ang="0">
                              <a:pos x="1792231" y="3078256"/>
                            </a:cxn>
                            <a:cxn ang="0">
                              <a:pos x="1748145" y="3089278"/>
                            </a:cxn>
                            <a:cxn ang="0">
                              <a:pos x="1749288" y="3089863"/>
                            </a:cxn>
                            <a:cxn ang="0">
                              <a:pos x="1798245" y="3077622"/>
                            </a:cxn>
                            <a:cxn ang="0">
                              <a:pos x="1799195" y="3074773"/>
                            </a:cxn>
                            <a:cxn ang="0">
                              <a:pos x="1890886" y="3059684"/>
                            </a:cxn>
                            <a:cxn ang="0">
                              <a:pos x="1955882" y="3043434"/>
                            </a:cxn>
                            <a:cxn ang="0">
                              <a:pos x="2008110" y="3028344"/>
                            </a:cxn>
                            <a:cxn ang="0">
                              <a:pos x="2055697" y="3013255"/>
                            </a:cxn>
                            <a:cxn ang="0">
                              <a:pos x="2107925" y="2997005"/>
                            </a:cxn>
                            <a:cxn ang="0">
                              <a:pos x="2148548" y="2990040"/>
                            </a:cxn>
                            <a:cxn ang="0">
                              <a:pos x="2121049" y="3006542"/>
                            </a:cxn>
                            <a:cxn ang="0">
                              <a:pos x="2121853" y="3006291"/>
                            </a:cxn>
                            <a:cxn ang="0">
                              <a:pos x="2150870" y="2988879"/>
                            </a:cxn>
                            <a:cxn ang="0">
                              <a:pos x="2167119" y="2983076"/>
                            </a:cxn>
                            <a:cxn ang="0">
                              <a:pos x="2168201" y="2982776"/>
                            </a:cxn>
                            <a:cxn ang="0">
                              <a:pos x="2175242" y="2974950"/>
                            </a:cxn>
                            <a:cxn ang="0">
                              <a:pos x="2213544" y="2961022"/>
                            </a:cxn>
                            <a:cxn ang="0">
                              <a:pos x="2250685" y="2945933"/>
                            </a:cxn>
                            <a:cxn ang="0">
                              <a:pos x="2276219" y="2930843"/>
                            </a:cxn>
                            <a:cxn ang="0">
                              <a:pos x="2309877" y="2913432"/>
                            </a:cxn>
                            <a:cxn ang="0">
                              <a:pos x="2337732" y="2901825"/>
                            </a:cxn>
                            <a:cxn ang="0">
                              <a:pos x="2356834" y="2893520"/>
                            </a:cxn>
                            <a:cxn ang="0">
                              <a:pos x="2366749" y="2886735"/>
                            </a:cxn>
                            <a:cxn ang="0">
                              <a:pos x="2415496" y="2857717"/>
                            </a:cxn>
                            <a:cxn ang="0">
                              <a:pos x="2483973" y="2820574"/>
                            </a:cxn>
                            <a:cxn ang="0">
                              <a:pos x="560593" y="2756581"/>
                            </a:cxn>
                            <a:cxn ang="0">
                              <a:pos x="564999" y="2760361"/>
                            </a:cxn>
                            <a:cxn ang="0">
                              <a:pos x="566503" y="2761127"/>
                            </a:cxn>
                            <a:cxn ang="0">
                              <a:pos x="2558651" y="2726280"/>
                            </a:cxn>
                            <a:cxn ang="0">
                              <a:pos x="2558254" y="2726554"/>
                            </a:cxn>
                            <a:cxn ang="0">
                              <a:pos x="2558254" y="2726886"/>
                            </a:cxn>
                            <a:cxn ang="0">
                              <a:pos x="2560099" y="2727149"/>
                            </a:cxn>
                            <a:cxn ang="0">
                              <a:pos x="2560575" y="2726554"/>
                            </a:cxn>
                            <a:cxn ang="0">
                              <a:pos x="2583726" y="2708954"/>
                            </a:cxn>
                            <a:cxn ang="0">
                              <a:pos x="2576874" y="2713688"/>
                            </a:cxn>
                            <a:cxn ang="0">
                              <a:pos x="2575663" y="2714947"/>
                            </a:cxn>
                            <a:cxn ang="0">
                              <a:pos x="2580362" y="2711939"/>
                            </a:cxn>
                            <a:cxn ang="0">
                              <a:pos x="465825" y="2650488"/>
                            </a:cxn>
                            <a:cxn ang="0">
                              <a:pos x="509657" y="2702100"/>
                            </a:cxn>
                            <a:cxn ang="0">
                              <a:pos x="474903" y="2660392"/>
                            </a:cxn>
                            <a:cxn ang="0">
                              <a:pos x="2665904" y="2650454"/>
                            </a:cxn>
                            <a:cxn ang="0">
                              <a:pos x="2665801" y="2650491"/>
                            </a:cxn>
                            <a:cxn ang="0">
                              <a:pos x="2665033" y="2655750"/>
                            </a:cxn>
                            <a:cxn ang="0">
                              <a:pos x="2646463" y="2676643"/>
                            </a:cxn>
                            <a:cxn ang="0">
                              <a:pos x="2624410" y="2701018"/>
                            </a:cxn>
                            <a:cxn ang="0">
                              <a:pos x="2625739" y="2700711"/>
                            </a:cxn>
                            <a:cxn ang="0">
                              <a:pos x="2646463" y="2677803"/>
                            </a:cxn>
                            <a:cxn ang="0">
                              <a:pos x="2665033" y="2656910"/>
                            </a:cxn>
                            <a:cxn ang="0">
                              <a:pos x="2665904" y="2650454"/>
                            </a:cxn>
                            <a:cxn ang="0">
                              <a:pos x="579268" y="2624317"/>
                            </a:cxn>
                            <a:cxn ang="0">
                              <a:pos x="581566" y="2627114"/>
                            </a:cxn>
                            <a:cxn ang="0">
                              <a:pos x="581682" y="2626731"/>
                            </a:cxn>
                            <a:cxn ang="0">
                              <a:pos x="407587" y="2597712"/>
                            </a:cxn>
                            <a:cxn ang="0">
                              <a:pos x="437763" y="2617445"/>
                            </a:cxn>
                            <a:cxn ang="0">
                              <a:pos x="439245" y="2619191"/>
                            </a:cxn>
                            <a:cxn ang="0">
                              <a:pos x="452996" y="2622233"/>
                            </a:cxn>
                            <a:cxn ang="0">
                              <a:pos x="484188" y="2651106"/>
                            </a:cxn>
                            <a:cxn ang="0">
                              <a:pos x="527132" y="2685928"/>
                            </a:cxn>
                            <a:cxn ang="0">
                              <a:pos x="545702" y="2711464"/>
                            </a:cxn>
                            <a:cxn ang="0">
                              <a:pos x="556148" y="2724233"/>
                            </a:cxn>
                            <a:cxn ang="0">
                              <a:pos x="600252" y="2761376"/>
                            </a:cxn>
                            <a:cxn ang="0">
                              <a:pos x="587485" y="2771822"/>
                            </a:cxn>
                            <a:cxn ang="0">
                              <a:pos x="546412" y="2726180"/>
                            </a:cxn>
                            <a:cxn ang="0">
                              <a:pos x="544542" y="2726554"/>
                            </a:cxn>
                            <a:cxn ang="0">
                              <a:pos x="544542" y="2726554"/>
                            </a:cxn>
                            <a:cxn ang="0">
                              <a:pos x="583412" y="2769745"/>
                            </a:cxn>
                            <a:cxn ang="0">
                              <a:pos x="587485" y="2771822"/>
                            </a:cxn>
                            <a:cxn ang="0">
                              <a:pos x="600253" y="2761376"/>
                            </a:cxn>
                            <a:cxn ang="0">
                              <a:pos x="710513" y="2848430"/>
                            </a:cxn>
                            <a:cxn ang="0">
                              <a:pos x="688462" y="2855395"/>
                            </a:cxn>
                            <a:cxn ang="0">
                              <a:pos x="696586" y="2861199"/>
                            </a:cxn>
                            <a:cxn ang="0">
                              <a:pos x="664088" y="2862359"/>
                            </a:cxn>
                            <a:cxn ang="0">
                              <a:pos x="643196" y="2848430"/>
                            </a:cxn>
                            <a:cxn ang="0">
                              <a:pos x="623466" y="2833341"/>
                            </a:cxn>
                            <a:cxn ang="0">
                              <a:pos x="574719" y="2792715"/>
                            </a:cxn>
                            <a:cxn ang="0">
                              <a:pos x="529453" y="2752090"/>
                            </a:cxn>
                            <a:cxn ang="0">
                              <a:pos x="487670" y="2711464"/>
                            </a:cxn>
                            <a:cxn ang="0">
                              <a:pos x="467940" y="2691732"/>
                            </a:cxn>
                            <a:cxn ang="0">
                              <a:pos x="449370" y="2670839"/>
                            </a:cxn>
                            <a:cxn ang="0">
                              <a:pos x="456334" y="2661553"/>
                            </a:cxn>
                            <a:cxn ang="0">
                              <a:pos x="479546" y="2682446"/>
                            </a:cxn>
                            <a:cxn ang="0">
                              <a:pos x="505081" y="2702178"/>
                            </a:cxn>
                            <a:cxn ang="0">
                              <a:pos x="536417" y="2735840"/>
                            </a:cxn>
                            <a:cxn ang="0">
                              <a:pos x="539081" y="2738125"/>
                            </a:cxn>
                            <a:cxn ang="0">
                              <a:pos x="505081" y="2702178"/>
                            </a:cxn>
                            <a:cxn ang="0">
                              <a:pos x="480706" y="2682446"/>
                            </a:cxn>
                            <a:cxn ang="0">
                              <a:pos x="457494" y="2661553"/>
                            </a:cxn>
                            <a:cxn ang="0">
                              <a:pos x="431960" y="2630213"/>
                            </a:cxn>
                            <a:cxn ang="0">
                              <a:pos x="407587" y="2597712"/>
                            </a:cxn>
                            <a:cxn ang="0">
                              <a:pos x="2964478" y="2413157"/>
                            </a:cxn>
                            <a:cxn ang="0">
                              <a:pos x="2963890" y="2413409"/>
                            </a:cxn>
                            <a:cxn ang="0">
                              <a:pos x="2951212" y="2443836"/>
                            </a:cxn>
                            <a:cxn ang="0">
                              <a:pos x="2952293" y="2267741"/>
                            </a:cxn>
                            <a:cxn ang="0">
                              <a:pos x="2921535" y="2312173"/>
                            </a:cxn>
                            <a:cxn ang="0">
                              <a:pos x="2906446" y="2340030"/>
                            </a:cxn>
                            <a:cxn ang="0">
                              <a:pos x="2891359" y="2365566"/>
                            </a:cxn>
                            <a:cxn ang="0">
                              <a:pos x="2855378" y="2413157"/>
                            </a:cxn>
                            <a:cxn ang="0">
                              <a:pos x="2824041" y="2460746"/>
                            </a:cxn>
                            <a:cxn ang="0">
                              <a:pos x="2796186" y="2499051"/>
                            </a:cxn>
                            <a:cxn ang="0">
                              <a:pos x="2793862" y="2500471"/>
                            </a:cxn>
                            <a:cxn ang="0">
                              <a:pos x="2791961" y="2503287"/>
                            </a:cxn>
                            <a:cxn ang="0">
                              <a:pos x="2795025" y="2501372"/>
                            </a:cxn>
                            <a:cxn ang="0">
                              <a:pos x="2822880" y="2463069"/>
                            </a:cxn>
                            <a:cxn ang="0">
                              <a:pos x="2854218" y="2415478"/>
                            </a:cxn>
                            <a:cxn ang="0">
                              <a:pos x="2890197" y="2367889"/>
                            </a:cxn>
                            <a:cxn ang="0">
                              <a:pos x="2905286" y="2342353"/>
                            </a:cxn>
                            <a:cxn ang="0">
                              <a:pos x="2920374" y="2314496"/>
                            </a:cxn>
                            <a:cxn ang="0">
                              <a:pos x="2951712" y="2269226"/>
                            </a:cxn>
                            <a:cxn ang="0">
                              <a:pos x="3044998" y="2263712"/>
                            </a:cxn>
                            <a:cxn ang="0">
                              <a:pos x="3035278" y="2285477"/>
                            </a:cxn>
                            <a:cxn ang="0">
                              <a:pos x="3014387" y="2327263"/>
                            </a:cxn>
                            <a:cxn ang="0">
                              <a:pos x="3035278" y="2285477"/>
                            </a:cxn>
                            <a:cxn ang="0">
                              <a:pos x="3044998" y="2263712"/>
                            </a:cxn>
                            <a:cxn ang="0">
                              <a:pos x="3072419" y="2251816"/>
                            </a:cxn>
                            <a:cxn ang="0">
                              <a:pos x="3057330" y="2297084"/>
                            </a:cxn>
                            <a:cxn ang="0">
                              <a:pos x="3030636" y="2345835"/>
                            </a:cxn>
                            <a:cxn ang="0">
                              <a:pos x="3003940" y="2395747"/>
                            </a:cxn>
                            <a:cxn ang="0">
                              <a:pos x="2979567" y="2427086"/>
                            </a:cxn>
                            <a:cxn ang="0">
                              <a:pos x="2995816" y="2394585"/>
                            </a:cxn>
                            <a:cxn ang="0">
                              <a:pos x="3009744" y="2362085"/>
                            </a:cxn>
                            <a:cxn ang="0">
                              <a:pos x="3020189" y="2344675"/>
                            </a:cxn>
                            <a:cxn ang="0">
                              <a:pos x="3034117" y="2321460"/>
                            </a:cxn>
                            <a:cxn ang="0">
                              <a:pos x="3046884" y="2298245"/>
                            </a:cxn>
                            <a:cxn ang="0">
                              <a:pos x="3072419" y="2251816"/>
                            </a:cxn>
                            <a:cxn ang="0">
                              <a:pos x="2997293" y="2152319"/>
                            </a:cxn>
                            <a:cxn ang="0">
                              <a:pos x="2969121" y="2201904"/>
                            </a:cxn>
                            <a:cxn ang="0">
                              <a:pos x="2968603" y="2203096"/>
                            </a:cxn>
                            <a:cxn ang="0">
                              <a:pos x="2996976" y="2153153"/>
                            </a:cxn>
                            <a:cxn ang="0">
                              <a:pos x="3012744" y="2040012"/>
                            </a:cxn>
                            <a:cxn ang="0">
                              <a:pos x="2978884" y="2132532"/>
                            </a:cxn>
                            <a:cxn ang="0">
                              <a:pos x="2907656" y="2278137"/>
                            </a:cxn>
                            <a:cxn ang="0">
                              <a:pos x="2897227" y="2294626"/>
                            </a:cxn>
                            <a:cxn ang="0">
                              <a:pos x="2897161" y="2294763"/>
                            </a:cxn>
                            <a:cxn ang="0">
                              <a:pos x="2872787" y="2336549"/>
                            </a:cxn>
                            <a:cxn ang="0">
                              <a:pos x="2848414" y="2381818"/>
                            </a:cxn>
                            <a:cxn ang="0">
                              <a:pos x="2820559" y="2416640"/>
                            </a:cxn>
                            <a:cxn ang="0">
                              <a:pos x="2797346" y="2456105"/>
                            </a:cxn>
                            <a:cxn ang="0">
                              <a:pos x="2660390" y="2610481"/>
                            </a:cxn>
                            <a:cxn ang="0">
                              <a:pos x="2615125" y="2648786"/>
                            </a:cxn>
                            <a:cxn ang="0">
                              <a:pos x="2610782" y="2652087"/>
                            </a:cxn>
                            <a:cxn ang="0">
                              <a:pos x="2608908" y="2653984"/>
                            </a:cxn>
                            <a:cxn ang="0">
                              <a:pos x="2589981" y="2669416"/>
                            </a:cxn>
                            <a:cxn ang="0">
                              <a:pos x="2574503" y="2687089"/>
                            </a:cxn>
                            <a:cxn ang="0">
                              <a:pos x="2517631" y="2730037"/>
                            </a:cxn>
                            <a:cxn ang="0">
                              <a:pos x="2508720" y="2735666"/>
                            </a:cxn>
                            <a:cxn ang="0">
                              <a:pos x="2484515" y="2755400"/>
                            </a:cxn>
                            <a:cxn ang="0">
                              <a:pos x="2481019" y="2757670"/>
                            </a:cxn>
                            <a:cxn ang="0">
                              <a:pos x="2475848" y="2762537"/>
                            </a:cxn>
                            <a:cxn ang="0">
                              <a:pos x="2430583" y="2792716"/>
                            </a:cxn>
                            <a:cxn ang="0">
                              <a:pos x="2385318" y="2820574"/>
                            </a:cxn>
                            <a:cxn ang="0">
                              <a:pos x="2380138" y="2823200"/>
                            </a:cxn>
                            <a:cxn ang="0">
                              <a:pos x="2349488" y="2843108"/>
                            </a:cxn>
                            <a:cxn ang="0">
                              <a:pos x="2339986" y="2847901"/>
                            </a:cxn>
                            <a:cxn ang="0">
                              <a:pos x="2330768" y="2854234"/>
                            </a:cxn>
                            <a:cxn ang="0">
                              <a:pos x="2299430" y="2871646"/>
                            </a:cxn>
                            <a:cxn ang="0">
                              <a:pos x="2270152" y="2883129"/>
                            </a:cxn>
                            <a:cxn ang="0">
                              <a:pos x="2204891" y="2916049"/>
                            </a:cxn>
                            <a:cxn ang="0">
                              <a:pos x="2051789" y="2973155"/>
                            </a:cxn>
                            <a:cxn ang="0">
                              <a:pos x="1945100" y="3000590"/>
                            </a:cxn>
                            <a:cxn ang="0">
                              <a:pos x="2031323" y="2984236"/>
                            </a:cxn>
                            <a:cxn ang="0">
                              <a:pos x="2047572" y="2980753"/>
                            </a:cxn>
                            <a:cxn ang="0">
                              <a:pos x="2099800" y="2962182"/>
                            </a:cxn>
                            <a:cxn ang="0">
                              <a:pos x="2132298" y="2951736"/>
                            </a:cxn>
                            <a:cxn ang="0">
                              <a:pos x="2184528" y="2925038"/>
                            </a:cxn>
                            <a:cxn ang="0">
                              <a:pos x="2243720" y="2904145"/>
                            </a:cxn>
                            <a:cxn ang="0">
                              <a:pos x="2281644" y="2889272"/>
                            </a:cxn>
                            <a:cxn ang="0">
                              <a:pos x="2298270" y="2879770"/>
                            </a:cxn>
                            <a:cxn ang="0">
                              <a:pos x="2313357" y="2875129"/>
                            </a:cxn>
                            <a:cxn ang="0">
                              <a:pos x="2334250" y="2863520"/>
                            </a:cxn>
                            <a:cxn ang="0">
                              <a:pos x="2339739" y="2859705"/>
                            </a:cxn>
                            <a:cxn ang="0">
                              <a:pos x="2353981" y="2846110"/>
                            </a:cxn>
                            <a:cxn ang="0">
                              <a:pos x="2385318" y="2827538"/>
                            </a:cxn>
                            <a:cxn ang="0">
                              <a:pos x="2420969" y="2810061"/>
                            </a:cxn>
                            <a:cxn ang="0">
                              <a:pos x="2434065" y="2802001"/>
                            </a:cxn>
                            <a:cxn ang="0">
                              <a:pos x="2479330" y="2771822"/>
                            </a:cxn>
                            <a:cxn ang="0">
                              <a:pos x="2499061" y="2753250"/>
                            </a:cxn>
                            <a:cxn ang="0">
                              <a:pos x="2521113" y="2739322"/>
                            </a:cxn>
                            <a:cxn ang="0">
                              <a:pos x="2577984" y="2696375"/>
                            </a:cxn>
                            <a:cxn ang="0">
                              <a:pos x="2618607" y="2658070"/>
                            </a:cxn>
                            <a:cxn ang="0">
                              <a:pos x="2663872" y="2619767"/>
                            </a:cxn>
                            <a:cxn ang="0">
                              <a:pos x="2800827" y="2465389"/>
                            </a:cxn>
                            <a:cxn ang="0">
                              <a:pos x="2819675" y="2433346"/>
                            </a:cxn>
                            <a:cxn ang="0">
                              <a:pos x="2820559" y="2430567"/>
                            </a:cxn>
                            <a:cxn ang="0">
                              <a:pos x="2850736" y="2384138"/>
                            </a:cxn>
                            <a:cxn ang="0">
                              <a:pos x="2860021" y="2370209"/>
                            </a:cxn>
                            <a:cxn ang="0">
                              <a:pos x="2872367" y="2353084"/>
                            </a:cxn>
                            <a:cxn ang="0">
                              <a:pos x="2876270" y="2345835"/>
                            </a:cxn>
                            <a:cxn ang="0">
                              <a:pos x="2900642" y="2304048"/>
                            </a:cxn>
                            <a:cxn ang="0">
                              <a:pos x="2948229" y="2205386"/>
                            </a:cxn>
                            <a:cxn ang="0">
                              <a:pos x="2994655" y="2099760"/>
                            </a:cxn>
                            <a:cxn ang="0">
                              <a:pos x="3008293" y="2056812"/>
                            </a:cxn>
                            <a:cxn ang="0">
                              <a:pos x="3139735" y="1937258"/>
                            </a:cxn>
                            <a:cxn ang="0">
                              <a:pos x="3136253" y="1939579"/>
                            </a:cxn>
                            <a:cxn ang="0">
                              <a:pos x="3136253" y="1939579"/>
                            </a:cxn>
                            <a:cxn ang="0">
                              <a:pos x="3150698" y="1868466"/>
                            </a:cxn>
                            <a:cxn ang="0">
                              <a:pos x="3150281" y="1870519"/>
                            </a:cxn>
                            <a:cxn ang="0">
                              <a:pos x="3153662" y="1874578"/>
                            </a:cxn>
                            <a:cxn ang="0">
                              <a:pos x="3164109" y="1886186"/>
                            </a:cxn>
                            <a:cxn ang="0">
                              <a:pos x="3171072" y="1881543"/>
                            </a:cxn>
                            <a:cxn ang="0">
                              <a:pos x="3171248" y="1880652"/>
                            </a:cxn>
                            <a:cxn ang="0">
                              <a:pos x="3166430" y="1883864"/>
                            </a:cxn>
                            <a:cxn ang="0">
                              <a:pos x="3154823" y="1873417"/>
                            </a:cxn>
                            <a:cxn ang="0">
                              <a:pos x="3140352" y="1736610"/>
                            </a:cxn>
                            <a:cxn ang="0">
                              <a:pos x="3139542" y="1736656"/>
                            </a:cxn>
                            <a:cxn ang="0">
                              <a:pos x="3138074" y="1736737"/>
                            </a:cxn>
                            <a:cxn ang="0">
                              <a:pos x="3138575" y="1742255"/>
                            </a:cxn>
                            <a:cxn ang="0">
                              <a:pos x="3137414" y="1771274"/>
                            </a:cxn>
                            <a:cxn ang="0">
                              <a:pos x="3132772" y="1788684"/>
                            </a:cxn>
                            <a:cxn ang="0">
                              <a:pos x="3104917" y="1832792"/>
                            </a:cxn>
                            <a:cxn ang="0">
                              <a:pos x="3097953" y="1871097"/>
                            </a:cxn>
                            <a:cxn ang="0">
                              <a:pos x="3090989" y="1883864"/>
                            </a:cxn>
                            <a:cxn ang="0">
                              <a:pos x="3079382" y="1939579"/>
                            </a:cxn>
                            <a:cxn ang="0">
                              <a:pos x="3066615" y="1983687"/>
                            </a:cxn>
                            <a:cxn ang="0">
                              <a:pos x="3052687" y="2026635"/>
                            </a:cxn>
                            <a:cxn ang="0">
                              <a:pos x="3044563" y="2060295"/>
                            </a:cxn>
                            <a:cxn ang="0">
                              <a:pos x="3035278" y="2095117"/>
                            </a:cxn>
                            <a:cxn ang="0">
                              <a:pos x="3042683" y="2083597"/>
                            </a:cxn>
                            <a:cxn ang="0">
                              <a:pos x="3049206" y="2059134"/>
                            </a:cxn>
                            <a:cxn ang="0">
                              <a:pos x="3055008" y="2024312"/>
                            </a:cxn>
                            <a:cxn ang="0">
                              <a:pos x="3068936" y="1981365"/>
                            </a:cxn>
                            <a:cxn ang="0">
                              <a:pos x="3081704" y="1937258"/>
                            </a:cxn>
                            <a:cxn ang="0">
                              <a:pos x="3093310" y="1881543"/>
                            </a:cxn>
                            <a:cxn ang="0">
                              <a:pos x="3100274" y="1868774"/>
                            </a:cxn>
                            <a:cxn ang="0">
                              <a:pos x="3107238" y="1830471"/>
                            </a:cxn>
                            <a:cxn ang="0">
                              <a:pos x="3135093" y="1786363"/>
                            </a:cxn>
                            <a:cxn ang="0">
                              <a:pos x="3116523" y="1875738"/>
                            </a:cxn>
                            <a:cxn ang="0">
                              <a:pos x="3102595" y="1950025"/>
                            </a:cxn>
                            <a:cxn ang="0">
                              <a:pos x="3071257" y="2045205"/>
                            </a:cxn>
                            <a:cxn ang="0">
                              <a:pos x="3065058" y="2054849"/>
                            </a:cxn>
                            <a:cxn ang="0">
                              <a:pos x="3062407" y="2069291"/>
                            </a:cxn>
                            <a:cxn ang="0">
                              <a:pos x="3053848" y="2093957"/>
                            </a:cxn>
                            <a:cxn ang="0">
                              <a:pos x="3021350" y="2164761"/>
                            </a:cxn>
                            <a:cxn ang="0">
                              <a:pos x="3006261" y="2201904"/>
                            </a:cxn>
                            <a:cxn ang="0">
                              <a:pos x="2996976" y="2221637"/>
                            </a:cxn>
                            <a:cxn ang="0">
                              <a:pos x="2985370" y="2242530"/>
                            </a:cxn>
                            <a:cxn ang="0">
                              <a:pos x="2954033" y="2298245"/>
                            </a:cxn>
                            <a:cxn ang="0">
                              <a:pos x="2920374" y="2352799"/>
                            </a:cxn>
                            <a:cxn ang="0">
                              <a:pos x="2877431" y="2425926"/>
                            </a:cxn>
                            <a:cxn ang="0">
                              <a:pos x="2829844" y="2497891"/>
                            </a:cxn>
                            <a:cxn ang="0">
                              <a:pos x="2798507" y="2538516"/>
                            </a:cxn>
                            <a:cxn ang="0">
                              <a:pos x="2764848" y="2577981"/>
                            </a:cxn>
                            <a:cxn ang="0">
                              <a:pos x="2753242" y="2594231"/>
                            </a:cxn>
                            <a:cxn ang="0">
                              <a:pos x="2740475" y="2610481"/>
                            </a:cxn>
                            <a:cxn ang="0">
                              <a:pos x="2720744" y="2626731"/>
                            </a:cxn>
                            <a:cxn ang="0">
                              <a:pos x="2688474" y="2662464"/>
                            </a:cxn>
                            <a:cxn ang="0">
                              <a:pos x="2689406" y="2666196"/>
                            </a:cxn>
                            <a:cxn ang="0">
                              <a:pos x="2655748" y="2701018"/>
                            </a:cxn>
                            <a:cxn ang="0">
                              <a:pos x="2619767" y="2726554"/>
                            </a:cxn>
                            <a:cxn ang="0">
                              <a:pos x="2590752" y="2749769"/>
                            </a:cxn>
                            <a:cxn ang="0">
                              <a:pos x="2563265" y="2769858"/>
                            </a:cxn>
                            <a:cxn ang="0">
                              <a:pos x="2567539" y="2769502"/>
                            </a:cxn>
                            <a:cxn ang="0">
                              <a:pos x="2597716" y="2747447"/>
                            </a:cxn>
                            <a:cxn ang="0">
                              <a:pos x="2626732" y="2724233"/>
                            </a:cxn>
                            <a:cxn ang="0">
                              <a:pos x="2662712" y="2698697"/>
                            </a:cxn>
                            <a:cxn ang="0">
                              <a:pos x="2696371" y="2663875"/>
                            </a:cxn>
                            <a:cxn ang="0">
                              <a:pos x="2695210" y="2659232"/>
                            </a:cxn>
                            <a:cxn ang="0">
                              <a:pos x="2727708" y="2623250"/>
                            </a:cxn>
                            <a:cxn ang="0">
                              <a:pos x="2747439" y="2607000"/>
                            </a:cxn>
                            <a:cxn ang="0">
                              <a:pos x="2760206" y="2590749"/>
                            </a:cxn>
                            <a:cxn ang="0">
                              <a:pos x="2771812" y="2574499"/>
                            </a:cxn>
                            <a:cxn ang="0">
                              <a:pos x="2805471" y="2535034"/>
                            </a:cxn>
                            <a:cxn ang="0">
                              <a:pos x="2836808" y="2494408"/>
                            </a:cxn>
                            <a:cxn ang="0">
                              <a:pos x="2884395" y="2422443"/>
                            </a:cxn>
                            <a:cxn ang="0">
                              <a:pos x="2927338" y="2349317"/>
                            </a:cxn>
                            <a:cxn ang="0">
                              <a:pos x="2960997" y="2294763"/>
                            </a:cxn>
                            <a:cxn ang="0">
                              <a:pos x="2992334" y="2239048"/>
                            </a:cxn>
                            <a:cxn ang="0">
                              <a:pos x="3003940" y="2218154"/>
                            </a:cxn>
                            <a:cxn ang="0">
                              <a:pos x="3013225" y="2198423"/>
                            </a:cxn>
                            <a:cxn ang="0">
                              <a:pos x="3028314" y="2161279"/>
                            </a:cxn>
                            <a:cxn ang="0">
                              <a:pos x="3060812" y="2090474"/>
                            </a:cxn>
                            <a:cxn ang="0">
                              <a:pos x="3073579" y="2042885"/>
                            </a:cxn>
                            <a:cxn ang="0">
                              <a:pos x="3104917" y="1947705"/>
                            </a:cxn>
                            <a:cxn ang="0">
                              <a:pos x="3118844" y="1873418"/>
                            </a:cxn>
                            <a:cxn ang="0">
                              <a:pos x="3137414" y="1784041"/>
                            </a:cxn>
                            <a:cxn ang="0">
                              <a:pos x="3141601" y="1768342"/>
                            </a:cxn>
                            <a:cxn ang="0">
                              <a:pos x="3138575" y="1767791"/>
                            </a:cxn>
                            <a:cxn ang="0">
                              <a:pos x="3139735" y="1738773"/>
                            </a:cxn>
                            <a:cxn ang="0">
                              <a:pos x="3165269" y="1712076"/>
                            </a:cxn>
                            <a:cxn ang="0">
                              <a:pos x="3151753" y="1768394"/>
                            </a:cxn>
                            <a:cxn ang="0">
                              <a:pos x="3151754" y="1768394"/>
                            </a:cxn>
                            <a:cxn ang="0">
                              <a:pos x="3165270" y="1712077"/>
                            </a:cxn>
                            <a:cxn ang="0">
                              <a:pos x="3175715" y="1700469"/>
                            </a:cxn>
                            <a:cxn ang="0">
                              <a:pos x="3168751" y="1715559"/>
                            </a:cxn>
                            <a:cxn ang="0">
                              <a:pos x="3168751" y="1715559"/>
                            </a:cxn>
                            <a:cxn ang="0">
                              <a:pos x="3167155" y="1747188"/>
                            </a:cxn>
                            <a:cxn ang="0">
                              <a:pos x="3166430" y="1777077"/>
                            </a:cxn>
                            <a:cxn ang="0">
                              <a:pos x="3154823" y="1812793"/>
                            </a:cxn>
                            <a:cxn ang="0">
                              <a:pos x="3154823" y="1816873"/>
                            </a:cxn>
                            <a:cxn ang="0">
                              <a:pos x="3168751" y="1777077"/>
                            </a:cxn>
                            <a:cxn ang="0">
                              <a:pos x="3171072" y="1715558"/>
                            </a:cxn>
                            <a:cxn ang="0">
                              <a:pos x="3176484" y="1703833"/>
                            </a:cxn>
                            <a:cxn ang="0">
                              <a:pos x="3125807" y="1650557"/>
                            </a:cxn>
                            <a:cxn ang="0">
                              <a:pos x="3118201" y="1668536"/>
                            </a:cxn>
                            <a:cxn ang="0">
                              <a:pos x="3115362" y="1694666"/>
                            </a:cxn>
                            <a:cxn ang="0">
                              <a:pos x="3111700" y="1682459"/>
                            </a:cxn>
                            <a:cxn ang="0">
                              <a:pos x="3110361" y="1684182"/>
                            </a:cxn>
                            <a:cxn ang="0">
                              <a:pos x="3114202" y="1696987"/>
                            </a:cxn>
                            <a:cxn ang="0">
                              <a:pos x="3111880" y="1715559"/>
                            </a:cxn>
                            <a:cxn ang="0">
                              <a:pos x="3116523" y="1730648"/>
                            </a:cxn>
                            <a:cxn ang="0">
                              <a:pos x="3120121" y="1730448"/>
                            </a:cxn>
                            <a:cxn ang="0">
                              <a:pos x="3117683" y="1722522"/>
                            </a:cxn>
                            <a:cxn ang="0">
                              <a:pos x="3120004" y="1703950"/>
                            </a:cxn>
                            <a:cxn ang="0">
                              <a:pos x="3125807" y="1650557"/>
                            </a:cxn>
                            <a:cxn ang="0">
                              <a:pos x="3223302" y="1619218"/>
                            </a:cxn>
                            <a:cxn ang="0">
                              <a:pos x="3225623" y="1620378"/>
                            </a:cxn>
                            <a:cxn ang="0">
                              <a:pos x="3224462" y="1669128"/>
                            </a:cxn>
                            <a:cxn ang="0">
                              <a:pos x="3225623" y="1702790"/>
                            </a:cxn>
                            <a:cxn ang="0">
                              <a:pos x="3222141" y="1764308"/>
                            </a:cxn>
                            <a:cxn ang="0">
                              <a:pos x="3218659" y="1799130"/>
                            </a:cxn>
                            <a:cxn ang="0">
                              <a:pos x="3208213" y="1850202"/>
                            </a:cxn>
                            <a:cxn ang="0">
                              <a:pos x="3204732" y="1893150"/>
                            </a:cxn>
                            <a:cxn ang="0">
                              <a:pos x="3187321" y="1972080"/>
                            </a:cxn>
                            <a:cxn ang="0">
                              <a:pos x="3171072" y="2040562"/>
                            </a:cxn>
                            <a:cxn ang="0">
                              <a:pos x="3142057" y="2053331"/>
                            </a:cxn>
                            <a:cxn ang="0">
                              <a:pos x="3144378" y="2046366"/>
                            </a:cxn>
                            <a:cxn ang="0">
                              <a:pos x="3149021" y="1997616"/>
                            </a:cxn>
                            <a:cxn ang="0">
                              <a:pos x="3166430" y="1946544"/>
                            </a:cxn>
                            <a:cxn ang="0">
                              <a:pos x="3180358" y="1938419"/>
                            </a:cxn>
                            <a:cxn ang="0">
                              <a:pos x="3180358" y="1938418"/>
                            </a:cxn>
                            <a:cxn ang="0">
                              <a:pos x="3195447" y="1850202"/>
                            </a:cxn>
                            <a:cxn ang="0">
                              <a:pos x="3203570" y="1808416"/>
                            </a:cxn>
                            <a:cxn ang="0">
                              <a:pos x="3210534" y="1765470"/>
                            </a:cxn>
                            <a:cxn ang="0">
                              <a:pos x="3216338" y="1724844"/>
                            </a:cxn>
                            <a:cxn ang="0">
                              <a:pos x="3218659" y="1686540"/>
                            </a:cxn>
                            <a:cxn ang="0">
                              <a:pos x="3219819" y="1654040"/>
                            </a:cxn>
                            <a:cxn ang="0">
                              <a:pos x="3222141" y="1636628"/>
                            </a:cxn>
                            <a:cxn ang="0">
                              <a:pos x="3223302" y="1619218"/>
                            </a:cxn>
                            <a:cxn ang="0">
                              <a:pos x="163466" y="1081027"/>
                            </a:cxn>
                            <a:cxn ang="0">
                              <a:pos x="164043" y="1081315"/>
                            </a:cxn>
                            <a:cxn ang="0">
                              <a:pos x="164098" y="1081153"/>
                            </a:cxn>
                            <a:cxn ang="0">
                              <a:pos x="233491" y="914655"/>
                            </a:cxn>
                            <a:cxn ang="0">
                              <a:pos x="207956" y="962245"/>
                            </a:cxn>
                            <a:cxn ang="0">
                              <a:pos x="187065" y="979656"/>
                            </a:cxn>
                            <a:cxn ang="0">
                              <a:pos x="187015" y="980767"/>
                            </a:cxn>
                            <a:cxn ang="0">
                              <a:pos x="184995" y="1025203"/>
                            </a:cxn>
                            <a:cxn ang="0">
                              <a:pos x="185052" y="1025097"/>
                            </a:cxn>
                            <a:cxn ang="0">
                              <a:pos x="187065" y="980816"/>
                            </a:cxn>
                            <a:cxn ang="0">
                              <a:pos x="207956" y="963405"/>
                            </a:cxn>
                            <a:cxn ang="0">
                              <a:pos x="233491" y="915815"/>
                            </a:cxn>
                            <a:cxn ang="0">
                              <a:pos x="234361" y="916395"/>
                            </a:cxn>
                            <a:cxn ang="0">
                              <a:pos x="234796" y="915525"/>
                            </a:cxn>
                            <a:cxn ang="0">
                              <a:pos x="247417" y="813671"/>
                            </a:cxn>
                            <a:cxn ang="0">
                              <a:pos x="231168" y="825278"/>
                            </a:cxn>
                            <a:cxn ang="0">
                              <a:pos x="206795" y="876351"/>
                            </a:cxn>
                            <a:cxn ang="0">
                              <a:pos x="212371" y="880812"/>
                            </a:cxn>
                            <a:cxn ang="0">
                              <a:pos x="212553" y="880028"/>
                            </a:cxn>
                            <a:cxn ang="0">
                              <a:pos x="207956" y="876351"/>
                            </a:cxn>
                            <a:cxn ang="0">
                              <a:pos x="232329" y="825278"/>
                            </a:cxn>
                            <a:cxn ang="0">
                              <a:pos x="246718" y="815001"/>
                            </a:cxn>
                            <a:cxn ang="0">
                              <a:pos x="336787" y="747510"/>
                            </a:cxn>
                            <a:cxn ang="0">
                              <a:pos x="335321" y="748684"/>
                            </a:cxn>
                            <a:cxn ang="0">
                              <a:pos x="329098" y="772611"/>
                            </a:cxn>
                            <a:cxn ang="0">
                              <a:pos x="325181" y="784653"/>
                            </a:cxn>
                            <a:cxn ang="0">
                              <a:pos x="218402" y="979656"/>
                            </a:cxn>
                            <a:cxn ang="0">
                              <a:pos x="203313" y="1027245"/>
                            </a:cxn>
                            <a:cxn ang="0">
                              <a:pos x="189385" y="1075996"/>
                            </a:cxn>
                            <a:cxn ang="0">
                              <a:pos x="159208" y="1178140"/>
                            </a:cxn>
                            <a:cxn ang="0">
                              <a:pos x="139478" y="1247784"/>
                            </a:cxn>
                            <a:cxn ang="0">
                              <a:pos x="130193" y="1300018"/>
                            </a:cxn>
                            <a:cxn ang="0">
                              <a:pos x="125550" y="1326714"/>
                            </a:cxn>
                            <a:cxn ang="0">
                              <a:pos x="122068" y="1353411"/>
                            </a:cxn>
                            <a:cxn ang="0">
                              <a:pos x="111623" y="1425376"/>
                            </a:cxn>
                            <a:cxn ang="0">
                              <a:pos x="108140" y="1469484"/>
                            </a:cxn>
                            <a:cxn ang="0">
                              <a:pos x="113944" y="1515913"/>
                            </a:cxn>
                            <a:cxn ang="0">
                              <a:pos x="116664" y="1490615"/>
                            </a:cxn>
                            <a:cxn ang="0">
                              <a:pos x="116265" y="1482252"/>
                            </a:cxn>
                            <a:cxn ang="0">
                              <a:pos x="120908" y="1433501"/>
                            </a:cxn>
                            <a:cxn ang="0">
                              <a:pos x="131353" y="1361536"/>
                            </a:cxn>
                            <a:cxn ang="0">
                              <a:pos x="139638" y="1351593"/>
                            </a:cxn>
                            <a:cxn ang="0">
                              <a:pos x="151668" y="1271077"/>
                            </a:cxn>
                            <a:cxn ang="0">
                              <a:pos x="151084" y="1257070"/>
                            </a:cxn>
                            <a:cxn ang="0">
                              <a:pos x="162551" y="1224197"/>
                            </a:cxn>
                            <a:cxn ang="0">
                              <a:pos x="169373" y="1196595"/>
                            </a:cxn>
                            <a:cxn ang="0">
                              <a:pos x="167333" y="1201355"/>
                            </a:cxn>
                            <a:cxn ang="0">
                              <a:pos x="160370" y="1199033"/>
                            </a:cxn>
                            <a:cxn ang="0">
                              <a:pos x="142959" y="1248945"/>
                            </a:cxn>
                            <a:cxn ang="0">
                              <a:pos x="144121" y="1276803"/>
                            </a:cxn>
                            <a:cxn ang="0">
                              <a:pos x="135995" y="1330197"/>
                            </a:cxn>
                            <a:cxn ang="0">
                              <a:pos x="134835" y="1339482"/>
                            </a:cxn>
                            <a:cxn ang="0">
                              <a:pos x="123229" y="1353411"/>
                            </a:cxn>
                            <a:cxn ang="0">
                              <a:pos x="126710" y="1326714"/>
                            </a:cxn>
                            <a:cxn ang="0">
                              <a:pos x="131353" y="1300018"/>
                            </a:cxn>
                            <a:cxn ang="0">
                              <a:pos x="140638" y="1247784"/>
                            </a:cxn>
                            <a:cxn ang="0">
                              <a:pos x="160370" y="1178140"/>
                            </a:cxn>
                            <a:cxn ang="0">
                              <a:pos x="190546" y="1075996"/>
                            </a:cxn>
                            <a:cxn ang="0">
                              <a:pos x="204474" y="1027245"/>
                            </a:cxn>
                            <a:cxn ang="0">
                              <a:pos x="219562" y="979656"/>
                            </a:cxn>
                            <a:cxn ang="0">
                              <a:pos x="326341" y="784653"/>
                            </a:cxn>
                            <a:cxn ang="0">
                              <a:pos x="336787" y="747510"/>
                            </a:cxn>
                            <a:cxn ang="0">
                              <a:pos x="357680" y="631437"/>
                            </a:cxn>
                            <a:cxn ang="0">
                              <a:pos x="357679" y="631437"/>
                            </a:cxn>
                            <a:cxn ang="0">
                              <a:pos x="363481" y="636080"/>
                            </a:cxn>
                            <a:cxn ang="0">
                              <a:pos x="363481" y="636079"/>
                            </a:cxn>
                            <a:cxn ang="0">
                              <a:pos x="566818" y="466181"/>
                            </a:cxn>
                            <a:cxn ang="0">
                              <a:pos x="566595" y="466359"/>
                            </a:cxn>
                            <a:cxn ang="0">
                              <a:pos x="565919" y="467123"/>
                            </a:cxn>
                            <a:cxn ang="0">
                              <a:pos x="556438" y="477059"/>
                            </a:cxn>
                            <a:cxn ang="0">
                              <a:pos x="554041" y="480547"/>
                            </a:cxn>
                            <a:cxn ang="0">
                              <a:pos x="552476" y="482315"/>
                            </a:cxn>
                            <a:cxn ang="0">
                              <a:pos x="545702" y="492150"/>
                            </a:cxn>
                            <a:cxn ang="0">
                              <a:pos x="474904" y="575722"/>
                            </a:cxn>
                            <a:cxn ang="0">
                              <a:pos x="455172" y="598937"/>
                            </a:cxn>
                            <a:cxn ang="0">
                              <a:pos x="435442" y="623311"/>
                            </a:cxn>
                            <a:cxn ang="0">
                              <a:pos x="348231" y="719710"/>
                            </a:cxn>
                            <a:cxn ang="0">
                              <a:pos x="436602" y="622151"/>
                            </a:cxn>
                            <a:cxn ang="0">
                              <a:pos x="456332" y="597775"/>
                            </a:cxn>
                            <a:cxn ang="0">
                              <a:pos x="476064" y="574561"/>
                            </a:cxn>
                            <a:cxn ang="0">
                              <a:pos x="546862" y="490988"/>
                            </a:cxn>
                            <a:cxn ang="0">
                              <a:pos x="554041" y="480547"/>
                            </a:cxn>
                            <a:cxn ang="0">
                              <a:pos x="565919" y="467123"/>
                            </a:cxn>
                            <a:cxn ang="0">
                              <a:pos x="596281" y="386141"/>
                            </a:cxn>
                            <a:cxn ang="0">
                              <a:pos x="586263" y="389631"/>
                            </a:cxn>
                            <a:cxn ang="0">
                              <a:pos x="578813" y="392397"/>
                            </a:cxn>
                            <a:cxn ang="0">
                              <a:pos x="577040" y="394647"/>
                            </a:cxn>
                            <a:cxn ang="0">
                              <a:pos x="564273" y="406254"/>
                            </a:cxn>
                            <a:cxn ang="0">
                              <a:pos x="531775" y="427147"/>
                            </a:cxn>
                            <a:cxn ang="0">
                              <a:pos x="509723" y="451523"/>
                            </a:cxn>
                            <a:cxn ang="0">
                              <a:pos x="488832" y="475898"/>
                            </a:cxn>
                            <a:cxn ang="0">
                              <a:pos x="474904" y="488667"/>
                            </a:cxn>
                            <a:cxn ang="0">
                              <a:pos x="474430" y="488074"/>
                            </a:cxn>
                            <a:cxn ang="0">
                              <a:pos x="461266" y="503902"/>
                            </a:cxn>
                            <a:cxn ang="0">
                              <a:pos x="438923" y="531614"/>
                            </a:cxn>
                            <a:cxn ang="0">
                              <a:pos x="402944" y="571079"/>
                            </a:cxn>
                            <a:cxn ang="0">
                              <a:pos x="408747" y="578042"/>
                            </a:cxn>
                            <a:cxn ang="0">
                              <a:pos x="408858" y="577945"/>
                            </a:cxn>
                            <a:cxn ang="0">
                              <a:pos x="404104" y="572239"/>
                            </a:cxn>
                            <a:cxn ang="0">
                              <a:pos x="440083" y="532774"/>
                            </a:cxn>
                            <a:cxn ang="0">
                              <a:pos x="476064" y="488667"/>
                            </a:cxn>
                            <a:cxn ang="0">
                              <a:pos x="489992" y="475899"/>
                            </a:cxn>
                            <a:cxn ang="0">
                              <a:pos x="510883" y="451523"/>
                            </a:cxn>
                            <a:cxn ang="0">
                              <a:pos x="532935" y="427149"/>
                            </a:cxn>
                            <a:cxn ang="0">
                              <a:pos x="565433" y="406255"/>
                            </a:cxn>
                            <a:cxn ang="0">
                              <a:pos x="578200" y="394648"/>
                            </a:cxn>
                            <a:cxn ang="0">
                              <a:pos x="592128" y="389425"/>
                            </a:cxn>
                            <a:cxn ang="0">
                              <a:pos x="596524" y="388060"/>
                            </a:cxn>
                            <a:cxn ang="0">
                              <a:pos x="2277379" y="176431"/>
                            </a:cxn>
                            <a:cxn ang="0">
                              <a:pos x="2336571" y="203127"/>
                            </a:cxn>
                            <a:cxn ang="0">
                              <a:pos x="2362105" y="224020"/>
                            </a:cxn>
                            <a:cxn ang="0">
                              <a:pos x="2305234" y="196163"/>
                            </a:cxn>
                            <a:cxn ang="0">
                              <a:pos x="2277379" y="176431"/>
                            </a:cxn>
                            <a:cxn ang="0">
                              <a:pos x="2084712" y="91697"/>
                            </a:cxn>
                            <a:cxn ang="0">
                              <a:pos x="2131138" y="102143"/>
                            </a:cxn>
                            <a:cxn ang="0">
                              <a:pos x="2196134" y="134643"/>
                            </a:cxn>
                            <a:cxn ang="0">
                              <a:pos x="2084712" y="91697"/>
                            </a:cxn>
                            <a:cxn ang="0">
                              <a:pos x="1386008" y="84008"/>
                            </a:cxn>
                            <a:cxn ang="0">
                              <a:pos x="1361634" y="87054"/>
                            </a:cxn>
                            <a:cxn ang="0">
                              <a:pos x="1309404" y="94019"/>
                            </a:cxn>
                            <a:cxn ang="0">
                              <a:pos x="1258336" y="105626"/>
                            </a:cxn>
                            <a:cxn ang="0">
                              <a:pos x="1236284" y="112590"/>
                            </a:cxn>
                            <a:cxn ang="0">
                              <a:pos x="1210750" y="119555"/>
                            </a:cxn>
                            <a:cxn ang="0">
                              <a:pos x="1154876" y="130532"/>
                            </a:cxn>
                            <a:cxn ang="0">
                              <a:pos x="1144593" y="134645"/>
                            </a:cxn>
                            <a:cxn ang="0">
                              <a:pos x="1073795" y="159019"/>
                            </a:cxn>
                            <a:cxn ang="0">
                              <a:pos x="1004156" y="186877"/>
                            </a:cxn>
                            <a:cxn ang="0">
                              <a:pos x="955409" y="208931"/>
                            </a:cxn>
                            <a:cxn ang="0">
                              <a:pos x="922911" y="221699"/>
                            </a:cxn>
                            <a:cxn ang="0">
                              <a:pos x="842826" y="258842"/>
                            </a:cxn>
                            <a:cxn ang="0">
                              <a:pos x="804526" y="283218"/>
                            </a:cxn>
                            <a:cxn ang="0">
                              <a:pos x="767385" y="307593"/>
                            </a:cxn>
                            <a:cxn ang="0">
                              <a:pos x="708192" y="351701"/>
                            </a:cxn>
                            <a:cxn ang="0">
                              <a:pos x="652481" y="395808"/>
                            </a:cxn>
                            <a:cxn ang="0">
                              <a:pos x="599163" y="442325"/>
                            </a:cxn>
                            <a:cxn ang="0">
                              <a:pos x="603734" y="448042"/>
                            </a:cxn>
                            <a:cxn ang="0">
                              <a:pos x="615051" y="440279"/>
                            </a:cxn>
                            <a:cxn ang="0">
                              <a:pos x="624682" y="433099"/>
                            </a:cxn>
                            <a:cxn ang="0">
                              <a:pos x="659445" y="402773"/>
                            </a:cxn>
                            <a:cxn ang="0">
                              <a:pos x="715156" y="358665"/>
                            </a:cxn>
                            <a:cxn ang="0">
                              <a:pos x="774348" y="314557"/>
                            </a:cxn>
                            <a:cxn ang="0">
                              <a:pos x="811489" y="290181"/>
                            </a:cxn>
                            <a:cxn ang="0">
                              <a:pos x="849790" y="265807"/>
                            </a:cxn>
                            <a:cxn ang="0">
                              <a:pos x="929874" y="228663"/>
                            </a:cxn>
                            <a:cxn ang="0">
                              <a:pos x="961212" y="212413"/>
                            </a:cxn>
                            <a:cxn ang="0">
                              <a:pos x="1009959" y="190358"/>
                            </a:cxn>
                            <a:cxn ang="0">
                              <a:pos x="1079597" y="162501"/>
                            </a:cxn>
                            <a:cxn ang="0">
                              <a:pos x="1150396" y="138126"/>
                            </a:cxn>
                            <a:cxn ang="0">
                              <a:pos x="1180136" y="132284"/>
                            </a:cxn>
                            <a:cxn ang="0">
                              <a:pos x="1194503" y="127374"/>
                            </a:cxn>
                            <a:cxn ang="0">
                              <a:pos x="1390046" y="85186"/>
                            </a:cxn>
                            <a:cxn ang="0">
                              <a:pos x="1801080" y="59052"/>
                            </a:cxn>
                            <a:cxn ang="0">
                              <a:pos x="1825889" y="61518"/>
                            </a:cxn>
                            <a:cxn ang="0">
                              <a:pos x="1859548" y="73125"/>
                            </a:cxn>
                            <a:cxn ang="0">
                              <a:pos x="1834014" y="69644"/>
                            </a:cxn>
                            <a:cxn ang="0">
                              <a:pos x="1780624" y="59197"/>
                            </a:cxn>
                            <a:cxn ang="0">
                              <a:pos x="1801080" y="59052"/>
                            </a:cxn>
                            <a:cxn ang="0">
                              <a:pos x="1936150" y="49911"/>
                            </a:cxn>
                            <a:cxn ang="0">
                              <a:pos x="1983736" y="53392"/>
                            </a:cxn>
                            <a:cxn ang="0">
                              <a:pos x="2041768" y="76607"/>
                            </a:cxn>
                            <a:cxn ang="0">
                              <a:pos x="1969808" y="63840"/>
                            </a:cxn>
                            <a:cxn ang="0">
                              <a:pos x="1936150" y="49911"/>
                            </a:cxn>
                            <a:cxn ang="0">
                              <a:pos x="1547916" y="49621"/>
                            </a:cxn>
                            <a:cxn ang="0">
                              <a:pos x="1413862" y="56875"/>
                            </a:cxn>
                            <a:cxn ang="0">
                              <a:pos x="1321011" y="69643"/>
                            </a:cxn>
                            <a:cxn ang="0">
                              <a:pos x="1276906" y="81250"/>
                            </a:cxn>
                            <a:cxn ang="0">
                              <a:pos x="1238604" y="95179"/>
                            </a:cxn>
                            <a:cxn ang="0">
                              <a:pos x="1185215" y="102143"/>
                            </a:cxn>
                            <a:cxn ang="0">
                              <a:pos x="983263" y="179913"/>
                            </a:cxn>
                            <a:cxn ang="0">
                              <a:pos x="910144" y="212413"/>
                            </a:cxn>
                            <a:cxn ang="0">
                              <a:pos x="888091" y="220537"/>
                            </a:cxn>
                            <a:cxn ang="0">
                              <a:pos x="868361" y="230985"/>
                            </a:cxn>
                            <a:cxn ang="0">
                              <a:pos x="831220" y="250716"/>
                            </a:cxn>
                            <a:cxn ang="0">
                              <a:pos x="773188" y="280895"/>
                            </a:cxn>
                            <a:cxn ang="0">
                              <a:pos x="729084" y="315717"/>
                            </a:cxn>
                            <a:cxn ang="0">
                              <a:pos x="601413" y="415540"/>
                            </a:cxn>
                            <a:cxn ang="0">
                              <a:pos x="574732" y="438743"/>
                            </a:cxn>
                            <a:cxn ang="0">
                              <a:pos x="548630" y="462577"/>
                            </a:cxn>
                            <a:cxn ang="0">
                              <a:pos x="549184" y="463131"/>
                            </a:cxn>
                            <a:cxn ang="0">
                              <a:pos x="348393" y="698758"/>
                            </a:cxn>
                            <a:cxn ang="0">
                              <a:pos x="307770" y="754473"/>
                            </a:cxn>
                            <a:cxn ang="0">
                              <a:pos x="289200" y="788135"/>
                            </a:cxn>
                            <a:cxn ang="0">
                              <a:pos x="270630" y="819474"/>
                            </a:cxn>
                            <a:cxn ang="0">
                              <a:pos x="235811" y="884475"/>
                            </a:cxn>
                            <a:cxn ang="0">
                              <a:pos x="197935" y="944163"/>
                            </a:cxn>
                            <a:cxn ang="0">
                              <a:pos x="197510" y="945994"/>
                            </a:cxn>
                            <a:cxn ang="0">
                              <a:pos x="184742" y="980816"/>
                            </a:cxn>
                            <a:cxn ang="0">
                              <a:pos x="175457" y="997066"/>
                            </a:cxn>
                            <a:cxn ang="0">
                              <a:pos x="173136" y="999388"/>
                            </a:cxn>
                            <a:cxn ang="0">
                              <a:pos x="162836" y="1033630"/>
                            </a:cxn>
                            <a:cxn ang="0">
                              <a:pos x="160370" y="1053943"/>
                            </a:cxn>
                            <a:cxn ang="0">
                              <a:pos x="158048" y="1082960"/>
                            </a:cxn>
                            <a:cxn ang="0">
                              <a:pos x="141799" y="1130551"/>
                            </a:cxn>
                            <a:cxn ang="0">
                              <a:pos x="126710" y="1178140"/>
                            </a:cxn>
                            <a:cxn ang="0">
                              <a:pos x="110461" y="1247784"/>
                            </a:cxn>
                            <a:cxn ang="0">
                              <a:pos x="101176" y="1311625"/>
                            </a:cxn>
                            <a:cxn ang="0">
                              <a:pos x="95374" y="1375464"/>
                            </a:cxn>
                            <a:cxn ang="0">
                              <a:pos x="103498" y="1331357"/>
                            </a:cxn>
                            <a:cxn ang="0">
                              <a:pos x="104251" y="1327717"/>
                            </a:cxn>
                            <a:cxn ang="0">
                              <a:pos x="105819" y="1310464"/>
                            </a:cxn>
                            <a:cxn ang="0">
                              <a:pos x="115104" y="1246624"/>
                            </a:cxn>
                            <a:cxn ang="0">
                              <a:pos x="118011" y="1247594"/>
                            </a:cxn>
                            <a:cxn ang="0">
                              <a:pos x="118264" y="1246516"/>
                            </a:cxn>
                            <a:cxn ang="0">
                              <a:pos x="115105" y="1245463"/>
                            </a:cxn>
                            <a:cxn ang="0">
                              <a:pos x="131354" y="1175819"/>
                            </a:cxn>
                            <a:cxn ang="0">
                              <a:pos x="146442" y="1128228"/>
                            </a:cxn>
                            <a:cxn ang="0">
                              <a:pos x="162616" y="1080857"/>
                            </a:cxn>
                            <a:cxn ang="0">
                              <a:pos x="161531" y="1080639"/>
                            </a:cxn>
                            <a:cxn ang="0">
                              <a:pos x="163852" y="1051621"/>
                            </a:cxn>
                            <a:cxn ang="0">
                              <a:pos x="176618" y="997066"/>
                            </a:cxn>
                            <a:cxn ang="0">
                              <a:pos x="185904" y="980816"/>
                            </a:cxn>
                            <a:cxn ang="0">
                              <a:pos x="186216" y="979968"/>
                            </a:cxn>
                            <a:cxn ang="0">
                              <a:pos x="198671" y="945994"/>
                            </a:cxn>
                            <a:cxn ang="0">
                              <a:pos x="236972" y="885636"/>
                            </a:cxn>
                            <a:cxn ang="0">
                              <a:pos x="271791" y="820635"/>
                            </a:cxn>
                            <a:cxn ang="0">
                              <a:pos x="290361" y="789296"/>
                            </a:cxn>
                            <a:cxn ang="0">
                              <a:pos x="308932" y="755635"/>
                            </a:cxn>
                            <a:cxn ang="0">
                              <a:pos x="349555" y="699920"/>
                            </a:cxn>
                            <a:cxn ang="0">
                              <a:pos x="550345" y="464292"/>
                            </a:cxn>
                            <a:cxn ang="0">
                              <a:pos x="603734" y="415541"/>
                            </a:cxn>
                            <a:cxn ang="0">
                              <a:pos x="731405" y="315719"/>
                            </a:cxn>
                            <a:cxn ang="0">
                              <a:pos x="775509" y="280897"/>
                            </a:cxn>
                            <a:cxn ang="0">
                              <a:pos x="833541" y="250718"/>
                            </a:cxn>
                            <a:cxn ang="0">
                              <a:pos x="870682" y="230985"/>
                            </a:cxn>
                            <a:cxn ang="0">
                              <a:pos x="890413" y="220539"/>
                            </a:cxn>
                            <a:cxn ang="0">
                              <a:pos x="912465" y="212413"/>
                            </a:cxn>
                            <a:cxn ang="0">
                              <a:pos x="985586" y="179913"/>
                            </a:cxn>
                            <a:cxn ang="0">
                              <a:pos x="1187537" y="102144"/>
                            </a:cxn>
                            <a:cxn ang="0">
                              <a:pos x="1240927" y="95180"/>
                            </a:cxn>
                            <a:cxn ang="0">
                              <a:pos x="1279228" y="81251"/>
                            </a:cxn>
                            <a:cxn ang="0">
                              <a:pos x="1323332" y="69644"/>
                            </a:cxn>
                            <a:cxn ang="0">
                              <a:pos x="1416183" y="56875"/>
                            </a:cxn>
                            <a:cxn ang="0">
                              <a:pos x="1550238" y="50056"/>
                            </a:cxn>
                            <a:cxn ang="0">
                              <a:pos x="1657986" y="53671"/>
                            </a:cxn>
                            <a:cxn ang="0">
                              <a:pos x="1710986" y="0"/>
                            </a:cxn>
                            <a:cxn ang="0">
                              <a:pos x="1765536" y="3482"/>
                            </a:cxn>
                            <a:cxn ang="0">
                              <a:pos x="1821246" y="9286"/>
                            </a:cxn>
                            <a:cxn ang="0">
                              <a:pos x="1858387" y="18572"/>
                            </a:cxn>
                            <a:cxn ang="0">
                              <a:pos x="1882761" y="30179"/>
                            </a:cxn>
                            <a:cxn ang="0">
                              <a:pos x="1912938" y="24375"/>
                            </a:cxn>
                            <a:cxn ang="0">
                              <a:pos x="1958202" y="34822"/>
                            </a:cxn>
                            <a:cxn ang="0">
                              <a:pos x="1986057" y="42946"/>
                            </a:cxn>
                            <a:cxn ang="0">
                              <a:pos x="1984897" y="44108"/>
                            </a:cxn>
                            <a:cxn ang="0">
                              <a:pos x="1983736" y="52232"/>
                            </a:cxn>
                            <a:cxn ang="0">
                              <a:pos x="1936150" y="48751"/>
                            </a:cxn>
                            <a:cxn ang="0">
                              <a:pos x="1919901" y="44108"/>
                            </a:cxn>
                            <a:cxn ang="0">
                              <a:pos x="1903652" y="40625"/>
                            </a:cxn>
                            <a:cxn ang="0">
                              <a:pos x="1872314" y="33661"/>
                            </a:cxn>
                            <a:cxn ang="0">
                              <a:pos x="1840978" y="26696"/>
                            </a:cxn>
                            <a:cxn ang="0">
                              <a:pos x="1808480" y="22053"/>
                            </a:cxn>
                            <a:cxn ang="0">
                              <a:pos x="1772501" y="22053"/>
                            </a:cxn>
                            <a:cxn ang="0">
                              <a:pos x="1743484" y="22053"/>
                            </a:cxn>
                            <a:cxn ang="0">
                              <a:pos x="1698220" y="22053"/>
                            </a:cxn>
                            <a:cxn ang="0">
                              <a:pos x="1696093" y="21374"/>
                            </a:cxn>
                            <a:cxn ang="0">
                              <a:pos x="1676167" y="31339"/>
                            </a:cxn>
                            <a:cxn ang="0">
                              <a:pos x="1683131" y="42946"/>
                            </a:cxn>
                            <a:cxn ang="0">
                              <a:pos x="1752769" y="56875"/>
                            </a:cxn>
                            <a:cxn ang="0">
                              <a:pos x="1721780" y="57416"/>
                            </a:cxn>
                            <a:cxn ang="0">
                              <a:pos x="1722302" y="57456"/>
                            </a:cxn>
                            <a:cxn ang="0">
                              <a:pos x="1755090" y="56875"/>
                            </a:cxn>
                            <a:cxn ang="0">
                              <a:pos x="1782946" y="60358"/>
                            </a:cxn>
                            <a:cxn ang="0">
                              <a:pos x="1836335" y="70804"/>
                            </a:cxn>
                            <a:cxn ang="0">
                              <a:pos x="1861869" y="74287"/>
                            </a:cxn>
                            <a:cxn ang="0">
                              <a:pos x="1904814" y="83573"/>
                            </a:cxn>
                            <a:cxn ang="0">
                              <a:pos x="1948918" y="92858"/>
                            </a:cxn>
                            <a:cxn ang="0">
                              <a:pos x="1991861" y="103304"/>
                            </a:cxn>
                            <a:cxn ang="0">
                              <a:pos x="2034805" y="116073"/>
                            </a:cxn>
                            <a:cxn ang="0">
                              <a:pos x="2055697" y="121876"/>
                            </a:cxn>
                            <a:cxn ang="0">
                              <a:pos x="2076589" y="128840"/>
                            </a:cxn>
                            <a:cxn ang="0">
                              <a:pos x="2076858" y="129087"/>
                            </a:cxn>
                            <a:cxn ang="0">
                              <a:pos x="2091840" y="131670"/>
                            </a:cxn>
                            <a:cxn ang="0">
                              <a:pos x="2128145" y="145163"/>
                            </a:cxn>
                            <a:cxn ang="0">
                              <a:pos x="2133217" y="152847"/>
                            </a:cxn>
                            <a:cxn ang="0">
                              <a:pos x="2134621" y="153216"/>
                            </a:cxn>
                            <a:cxn ang="0">
                              <a:pos x="2167119" y="165984"/>
                            </a:cxn>
                            <a:cxn ang="0">
                              <a:pos x="2194974" y="177591"/>
                            </a:cxn>
                            <a:cxn ang="0">
                              <a:pos x="2222829" y="190360"/>
                            </a:cxn>
                            <a:cxn ang="0">
                              <a:pos x="2243721" y="201967"/>
                            </a:cxn>
                            <a:cxn ang="0">
                              <a:pos x="2257649" y="208931"/>
                            </a:cxn>
                            <a:cxn ang="0">
                              <a:pos x="2272736" y="217056"/>
                            </a:cxn>
                            <a:cxn ang="0">
                              <a:pos x="2323804" y="246075"/>
                            </a:cxn>
                            <a:cxn ang="0">
                              <a:pos x="2388800" y="287861"/>
                            </a:cxn>
                            <a:cxn ang="0">
                              <a:pos x="2422460" y="311076"/>
                            </a:cxn>
                            <a:cxn ang="0">
                              <a:pos x="2423433" y="311771"/>
                            </a:cxn>
                            <a:cxn ang="0">
                              <a:pos x="2440635" y="322222"/>
                            </a:cxn>
                            <a:cxn ang="0">
                              <a:pos x="3095631" y="1554217"/>
                            </a:cxn>
                            <a:cxn ang="0">
                              <a:pos x="3095140" y="1563930"/>
                            </a:cxn>
                            <a:cxn ang="0">
                              <a:pos x="3108398" y="1565824"/>
                            </a:cxn>
                            <a:cxn ang="0">
                              <a:pos x="3121164" y="1575110"/>
                            </a:cxn>
                            <a:cxn ang="0">
                              <a:pos x="3126968" y="1606449"/>
                            </a:cxn>
                            <a:cxn ang="0">
                              <a:pos x="3149020" y="1643592"/>
                            </a:cxn>
                            <a:cxn ang="0">
                              <a:pos x="3158306" y="1644437"/>
                            </a:cxn>
                            <a:cxn ang="0">
                              <a:pos x="3158306" y="1635468"/>
                            </a:cxn>
                            <a:cxn ang="0">
                              <a:pos x="3167741" y="1609257"/>
                            </a:cxn>
                            <a:cxn ang="0">
                              <a:pos x="3167590" y="1604129"/>
                            </a:cxn>
                            <a:cxn ang="0">
                              <a:pos x="3176875" y="1572789"/>
                            </a:cxn>
                            <a:cxn ang="0">
                              <a:pos x="3189643" y="1572789"/>
                            </a:cxn>
                            <a:cxn ang="0">
                              <a:pos x="3209373" y="1560021"/>
                            </a:cxn>
                            <a:cxn ang="0">
                              <a:pos x="3211694" y="1611093"/>
                            </a:cxn>
                            <a:cxn ang="0">
                              <a:pos x="3205892" y="1635468"/>
                            </a:cxn>
                            <a:cxn ang="0">
                              <a:pos x="3198928" y="1658683"/>
                            </a:cxn>
                            <a:cxn ang="0">
                              <a:pos x="3195445" y="1696987"/>
                            </a:cxn>
                            <a:cxn ang="0">
                              <a:pos x="3194285" y="1716719"/>
                            </a:cxn>
                            <a:cxn ang="0">
                              <a:pos x="3191964" y="1736452"/>
                            </a:cxn>
                            <a:cxn ang="0">
                              <a:pos x="3187014" y="1739752"/>
                            </a:cxn>
                            <a:cxn ang="0">
                              <a:pos x="3187321" y="1741094"/>
                            </a:cxn>
                            <a:cxn ang="0">
                              <a:pos x="3192063" y="1737933"/>
                            </a:cxn>
                            <a:cxn ang="0">
                              <a:pos x="3194285" y="1719040"/>
                            </a:cxn>
                            <a:cxn ang="0">
                              <a:pos x="3195445" y="1699309"/>
                            </a:cxn>
                            <a:cxn ang="0">
                              <a:pos x="3198928" y="1661004"/>
                            </a:cxn>
                            <a:cxn ang="0">
                              <a:pos x="3205892" y="1637789"/>
                            </a:cxn>
                            <a:cxn ang="0">
                              <a:pos x="3211694" y="1613415"/>
                            </a:cxn>
                            <a:cxn ang="0">
                              <a:pos x="3220979" y="1620379"/>
                            </a:cxn>
                            <a:cxn ang="0">
                              <a:pos x="3219819" y="1637789"/>
                            </a:cxn>
                            <a:cxn ang="0">
                              <a:pos x="3217498" y="1655201"/>
                            </a:cxn>
                            <a:cxn ang="0">
                              <a:pos x="3216337" y="1687701"/>
                            </a:cxn>
                            <a:cxn ang="0">
                              <a:pos x="3214016" y="1726005"/>
                            </a:cxn>
                            <a:cxn ang="0">
                              <a:pos x="3208213" y="1766631"/>
                            </a:cxn>
                            <a:cxn ang="0">
                              <a:pos x="3201249" y="1809577"/>
                            </a:cxn>
                            <a:cxn ang="0">
                              <a:pos x="3193124" y="1851364"/>
                            </a:cxn>
                            <a:cxn ang="0">
                              <a:pos x="3178036" y="1939579"/>
                            </a:cxn>
                            <a:cxn ang="0">
                              <a:pos x="3164109" y="1947705"/>
                            </a:cxn>
                            <a:cxn ang="0">
                              <a:pos x="3146698" y="1998777"/>
                            </a:cxn>
                            <a:cxn ang="0">
                              <a:pos x="3142056" y="2047528"/>
                            </a:cxn>
                            <a:cxn ang="0">
                              <a:pos x="3139735" y="2054492"/>
                            </a:cxn>
                            <a:cxn ang="0">
                              <a:pos x="3120004" y="2107886"/>
                            </a:cxn>
                            <a:cxn ang="0">
                              <a:pos x="3114200" y="2112529"/>
                            </a:cxn>
                            <a:cxn ang="0">
                              <a:pos x="3089828" y="2169404"/>
                            </a:cxn>
                            <a:cxn ang="0">
                              <a:pos x="3115362" y="2112529"/>
                            </a:cxn>
                            <a:cxn ang="0">
                              <a:pos x="3121164" y="2107886"/>
                            </a:cxn>
                            <a:cxn ang="0">
                              <a:pos x="3084024" y="2213511"/>
                            </a:cxn>
                            <a:cxn ang="0">
                              <a:pos x="3064293" y="2223959"/>
                            </a:cxn>
                            <a:cxn ang="0">
                              <a:pos x="3060202" y="2232144"/>
                            </a:cxn>
                            <a:cxn ang="0">
                              <a:pos x="3060812" y="2233243"/>
                            </a:cxn>
                            <a:cxn ang="0">
                              <a:pos x="3065455" y="2223957"/>
                            </a:cxn>
                            <a:cxn ang="0">
                              <a:pos x="3085185" y="2213511"/>
                            </a:cxn>
                            <a:cxn ang="0">
                              <a:pos x="3071257" y="2252976"/>
                            </a:cxn>
                            <a:cxn ang="0">
                              <a:pos x="3045723" y="2299405"/>
                            </a:cxn>
                            <a:cxn ang="0">
                              <a:pos x="3032957" y="2322620"/>
                            </a:cxn>
                            <a:cxn ang="0">
                              <a:pos x="3019029" y="2345835"/>
                            </a:cxn>
                            <a:cxn ang="0">
                              <a:pos x="3008583" y="2363245"/>
                            </a:cxn>
                            <a:cxn ang="0">
                              <a:pos x="2993495" y="2396907"/>
                            </a:cxn>
                            <a:cxn ang="0">
                              <a:pos x="2977246" y="2429407"/>
                            </a:cxn>
                            <a:cxn ang="0">
                              <a:pos x="2951712" y="2464229"/>
                            </a:cxn>
                            <a:cxn ang="0">
                              <a:pos x="2926178" y="2496730"/>
                            </a:cxn>
                            <a:cxn ang="0">
                              <a:pos x="2927242" y="2494538"/>
                            </a:cxn>
                            <a:cxn ang="0">
                              <a:pos x="2898321" y="2533873"/>
                            </a:cxn>
                            <a:cxn ang="0">
                              <a:pos x="2835647" y="2602357"/>
                            </a:cxn>
                            <a:cxn ang="0">
                              <a:pos x="2823307" y="2621343"/>
                            </a:cxn>
                            <a:cxn ang="0">
                              <a:pos x="2835647" y="2603517"/>
                            </a:cxn>
                            <a:cxn ang="0">
                              <a:pos x="2898321" y="2535033"/>
                            </a:cxn>
                            <a:cxn ang="0">
                              <a:pos x="2850736" y="2606998"/>
                            </a:cxn>
                            <a:cxn ang="0">
                              <a:pos x="2826216" y="2632679"/>
                            </a:cxn>
                            <a:cxn ang="0">
                              <a:pos x="2806532" y="2647150"/>
                            </a:cxn>
                            <a:cxn ang="0">
                              <a:pos x="2805470" y="2648786"/>
                            </a:cxn>
                            <a:cxn ang="0">
                              <a:pos x="2793164" y="2658253"/>
                            </a:cxn>
                            <a:cxn ang="0">
                              <a:pos x="2792703" y="2661553"/>
                            </a:cxn>
                            <a:cxn ang="0">
                              <a:pos x="2738153" y="2717268"/>
                            </a:cxn>
                            <a:cxn ang="0">
                              <a:pos x="2680121" y="2770662"/>
                            </a:cxn>
                            <a:cxn ang="0">
                              <a:pos x="2677436" y="2772609"/>
                            </a:cxn>
                            <a:cxn ang="0">
                              <a:pos x="2658069" y="2797358"/>
                            </a:cxn>
                            <a:cxn ang="0">
                              <a:pos x="2611643" y="2832180"/>
                            </a:cxn>
                            <a:cxn ang="0">
                              <a:pos x="2568252" y="2864725"/>
                            </a:cxn>
                            <a:cxn ang="0">
                              <a:pos x="2568097" y="2864914"/>
                            </a:cxn>
                            <a:cxn ang="0">
                              <a:pos x="2611643" y="2833341"/>
                            </a:cxn>
                            <a:cxn ang="0">
                              <a:pos x="2658069" y="2798519"/>
                            </a:cxn>
                            <a:cxn ang="0">
                              <a:pos x="2619767" y="2836823"/>
                            </a:cxn>
                            <a:cxn ang="0">
                              <a:pos x="2588576" y="2857136"/>
                            </a:cxn>
                            <a:cxn ang="0">
                              <a:pos x="2566998" y="2866250"/>
                            </a:cxn>
                            <a:cxn ang="0">
                              <a:pos x="2566378" y="2867003"/>
                            </a:cxn>
                            <a:cxn ang="0">
                              <a:pos x="2543165" y="2882092"/>
                            </a:cxn>
                            <a:cxn ang="0">
                              <a:pos x="2534417" y="2886146"/>
                            </a:cxn>
                            <a:cxn ang="0">
                              <a:pos x="2512410" y="2904001"/>
                            </a:cxn>
                            <a:cxn ang="0">
                              <a:pos x="2490937" y="2919235"/>
                            </a:cxn>
                            <a:cxn ang="0">
                              <a:pos x="2458439" y="2940128"/>
                            </a:cxn>
                            <a:cxn ang="0">
                              <a:pos x="2447994" y="2941290"/>
                            </a:cxn>
                            <a:cxn ang="0">
                              <a:pos x="2436382" y="2946451"/>
                            </a:cxn>
                            <a:cxn ang="0">
                              <a:pos x="2434578" y="2947820"/>
                            </a:cxn>
                            <a:cxn ang="0">
                              <a:pos x="2449154" y="2942450"/>
                            </a:cxn>
                            <a:cxn ang="0">
                              <a:pos x="2459600" y="2941290"/>
                            </a:cxn>
                            <a:cxn ang="0">
                              <a:pos x="2417817" y="2972629"/>
                            </a:cxn>
                            <a:cxn ang="0">
                              <a:pos x="2391122" y="2986559"/>
                            </a:cxn>
                            <a:cxn ang="0">
                              <a:pos x="2364428" y="2999326"/>
                            </a:cxn>
                            <a:cxn ang="0">
                              <a:pos x="2345572" y="3002155"/>
                            </a:cxn>
                            <a:cxn ang="0">
                              <a:pos x="2342375" y="3003969"/>
                            </a:cxn>
                            <a:cxn ang="0">
                              <a:pos x="2254166" y="3042273"/>
                            </a:cxn>
                            <a:cxn ang="0">
                              <a:pos x="2249668" y="3043295"/>
                            </a:cxn>
                            <a:cxn ang="0">
                              <a:pos x="2222829" y="3060844"/>
                            </a:cxn>
                            <a:cxn ang="0">
                              <a:pos x="2237917" y="3065487"/>
                            </a:cxn>
                            <a:cxn ang="0">
                              <a:pos x="2182206" y="3089863"/>
                            </a:cxn>
                            <a:cxn ang="0">
                              <a:pos x="2186849" y="3073613"/>
                            </a:cxn>
                            <a:cxn ang="0">
                              <a:pos x="2168279" y="3080577"/>
                            </a:cxn>
                            <a:cxn ang="0">
                              <a:pos x="2150870" y="3086380"/>
                            </a:cxn>
                            <a:cxn ang="0">
                              <a:pos x="2114889" y="3097988"/>
                            </a:cxn>
                            <a:cxn ang="0">
                              <a:pos x="2110082" y="3092218"/>
                            </a:cxn>
                            <a:cxn ang="0">
                              <a:pos x="2092836" y="3095666"/>
                            </a:cxn>
                            <a:cxn ang="0">
                              <a:pos x="2071945" y="3100309"/>
                            </a:cxn>
                            <a:cxn ang="0">
                              <a:pos x="2029002" y="3110756"/>
                            </a:cxn>
                            <a:cxn ang="0">
                              <a:pos x="2027586" y="3111414"/>
                            </a:cxn>
                            <a:cxn ang="0">
                              <a:pos x="2068463" y="3101469"/>
                            </a:cxn>
                            <a:cxn ang="0">
                              <a:pos x="2089355" y="3096826"/>
                            </a:cxn>
                            <a:cxn ang="0">
                              <a:pos x="2106764" y="3093345"/>
                            </a:cxn>
                            <a:cxn ang="0">
                              <a:pos x="2113728" y="3099148"/>
                            </a:cxn>
                            <a:cxn ang="0">
                              <a:pos x="2149708" y="3087541"/>
                            </a:cxn>
                            <a:cxn ang="0">
                              <a:pos x="2167117" y="3081737"/>
                            </a:cxn>
                            <a:cxn ang="0">
                              <a:pos x="2185688" y="3074773"/>
                            </a:cxn>
                            <a:cxn ang="0">
                              <a:pos x="2181045" y="3091023"/>
                            </a:cxn>
                            <a:cxn ang="0">
                              <a:pos x="2132298" y="3114238"/>
                            </a:cxn>
                            <a:cxn ang="0">
                              <a:pos x="2129909" y="3113569"/>
                            </a:cxn>
                            <a:cxn ang="0">
                              <a:pos x="2096319" y="3127005"/>
                            </a:cxn>
                            <a:cxn ang="0">
                              <a:pos x="2068463" y="3135131"/>
                            </a:cxn>
                            <a:cxn ang="0">
                              <a:pos x="2026680" y="3145577"/>
                            </a:cxn>
                            <a:cxn ang="0">
                              <a:pos x="2009416" y="3144127"/>
                            </a:cxn>
                            <a:cxn ang="0">
                              <a:pos x="1973307" y="3151153"/>
                            </a:cxn>
                            <a:cxn ang="0">
                              <a:pos x="1972130" y="3153703"/>
                            </a:cxn>
                            <a:cxn ang="0">
                              <a:pos x="1875797" y="3172274"/>
                            </a:cxn>
                            <a:cxn ang="0">
                              <a:pos x="1853744" y="3166470"/>
                            </a:cxn>
                            <a:cxn ang="0">
                              <a:pos x="1835174" y="3166470"/>
                            </a:cxn>
                            <a:cxn ang="0">
                              <a:pos x="1802676" y="3176917"/>
                            </a:cxn>
                            <a:cxn ang="0">
                              <a:pos x="1773661" y="3179239"/>
                            </a:cxn>
                            <a:cxn ang="0">
                              <a:pos x="1744644" y="3180399"/>
                            </a:cxn>
                            <a:cxn ang="0">
                              <a:pos x="1741492" y="3179049"/>
                            </a:cxn>
                            <a:cxn ang="0">
                              <a:pos x="1715049" y="3183737"/>
                            </a:cxn>
                            <a:cxn ang="0">
                              <a:pos x="1683131" y="3178077"/>
                            </a:cxn>
                            <a:cxn ang="0">
                              <a:pos x="1684292" y="3176917"/>
                            </a:cxn>
                            <a:cxn ang="0">
                              <a:pos x="1690094" y="3168792"/>
                            </a:cxn>
                            <a:cxn ang="0">
                              <a:pos x="1663400" y="3165310"/>
                            </a:cxn>
                            <a:cxn ang="0">
                              <a:pos x="1676167" y="3158346"/>
                            </a:cxn>
                            <a:cxn ang="0">
                              <a:pos x="1714469" y="3157184"/>
                            </a:cxn>
                            <a:cxn ang="0">
                              <a:pos x="1751609" y="3156024"/>
                            </a:cxn>
                            <a:cxn ang="0">
                              <a:pos x="1804997" y="3157184"/>
                            </a:cxn>
                            <a:cxn ang="0">
                              <a:pos x="1842138" y="3153703"/>
                            </a:cxn>
                            <a:cxn ang="0">
                              <a:pos x="1911776" y="3138613"/>
                            </a:cxn>
                            <a:cxn ang="0">
                              <a:pos x="1958202" y="3128167"/>
                            </a:cxn>
                            <a:cxn ang="0">
                              <a:pos x="1993021" y="3127005"/>
                            </a:cxn>
                            <a:cxn ang="0">
                              <a:pos x="1995444" y="3125881"/>
                            </a:cxn>
                            <a:cxn ang="0">
                              <a:pos x="1961684" y="3127007"/>
                            </a:cxn>
                            <a:cxn ang="0">
                              <a:pos x="1915259" y="3137453"/>
                            </a:cxn>
                            <a:cxn ang="0">
                              <a:pos x="1845620" y="3152543"/>
                            </a:cxn>
                            <a:cxn ang="0">
                              <a:pos x="1808480" y="3156024"/>
                            </a:cxn>
                            <a:cxn ang="0">
                              <a:pos x="1755090" y="3154864"/>
                            </a:cxn>
                            <a:cxn ang="0">
                              <a:pos x="1717950" y="3156024"/>
                            </a:cxn>
                            <a:cxn ang="0">
                              <a:pos x="1679648" y="3157186"/>
                            </a:cxn>
                            <a:cxn ang="0">
                              <a:pos x="1680809" y="3152543"/>
                            </a:cxn>
                            <a:cxn ang="0">
                              <a:pos x="1688933" y="3140935"/>
                            </a:cxn>
                            <a:cxn ang="0">
                              <a:pos x="2046411" y="3081737"/>
                            </a:cxn>
                            <a:cxn ang="0">
                              <a:pos x="2288985" y="2990040"/>
                            </a:cxn>
                            <a:cxn ang="0">
                              <a:pos x="2352820" y="2956379"/>
                            </a:cxn>
                            <a:cxn ang="0">
                              <a:pos x="2388800" y="2937807"/>
                            </a:cxn>
                            <a:cxn ang="0">
                              <a:pos x="2425941" y="2918075"/>
                            </a:cxn>
                            <a:cxn ang="0">
                              <a:pos x="2495579" y="2876289"/>
                            </a:cxn>
                            <a:cxn ang="0">
                              <a:pos x="2551290" y="2833341"/>
                            </a:cxn>
                            <a:cxn ang="0">
                              <a:pos x="2655748" y="2752090"/>
                            </a:cxn>
                            <a:cxn ang="0">
                              <a:pos x="2684763" y="2728876"/>
                            </a:cxn>
                            <a:cxn ang="0">
                              <a:pos x="2712619" y="2704501"/>
                            </a:cxn>
                            <a:cxn ang="0">
                              <a:pos x="2754402" y="2666196"/>
                            </a:cxn>
                            <a:cxn ang="0">
                              <a:pos x="2771812" y="2637178"/>
                            </a:cxn>
                            <a:cxn ang="0">
                              <a:pos x="2796820" y="2614253"/>
                            </a:cxn>
                            <a:cxn ang="0">
                              <a:pos x="2797021" y="2612812"/>
                            </a:cxn>
                            <a:cxn ang="0">
                              <a:pos x="2772973" y="2634857"/>
                            </a:cxn>
                            <a:cxn ang="0">
                              <a:pos x="2755563" y="2663875"/>
                            </a:cxn>
                            <a:cxn ang="0">
                              <a:pos x="2713780" y="2702179"/>
                            </a:cxn>
                            <a:cxn ang="0">
                              <a:pos x="2685924" y="2726554"/>
                            </a:cxn>
                            <a:cxn ang="0">
                              <a:pos x="2656909" y="2749769"/>
                            </a:cxn>
                            <a:cxn ang="0">
                              <a:pos x="2552451" y="2831020"/>
                            </a:cxn>
                            <a:cxn ang="0">
                              <a:pos x="2496741" y="2873967"/>
                            </a:cxn>
                            <a:cxn ang="0">
                              <a:pos x="2427102" y="2915754"/>
                            </a:cxn>
                            <a:cxn ang="0">
                              <a:pos x="2389962" y="2935485"/>
                            </a:cxn>
                            <a:cxn ang="0">
                              <a:pos x="2353981" y="2954057"/>
                            </a:cxn>
                            <a:cxn ang="0">
                              <a:pos x="2290147" y="2987719"/>
                            </a:cxn>
                            <a:cxn ang="0">
                              <a:pos x="2047572" y="3079416"/>
                            </a:cxn>
                            <a:cxn ang="0">
                              <a:pos x="1690094" y="3138614"/>
                            </a:cxn>
                            <a:cxn ang="0">
                              <a:pos x="1663400" y="3138614"/>
                            </a:cxn>
                            <a:cxn ang="0">
                              <a:pos x="1659918" y="3129328"/>
                            </a:cxn>
                            <a:cxn ang="0">
                              <a:pos x="1632062" y="3128167"/>
                            </a:cxn>
                            <a:cxn ang="0">
                              <a:pos x="1606528" y="3138614"/>
                            </a:cxn>
                            <a:cxn ang="0">
                              <a:pos x="1532247" y="3139774"/>
                            </a:cxn>
                            <a:cxn ang="0">
                              <a:pos x="1477698" y="3137453"/>
                            </a:cxn>
                            <a:cxn ang="0">
                              <a:pos x="1451002" y="3135131"/>
                            </a:cxn>
                            <a:cxn ang="0">
                              <a:pos x="1424308" y="3130488"/>
                            </a:cxn>
                            <a:cxn ang="0">
                              <a:pos x="1440388" y="3113335"/>
                            </a:cxn>
                            <a:cxn ang="0">
                              <a:pos x="1437075" y="3114238"/>
                            </a:cxn>
                            <a:cxn ang="0">
                              <a:pos x="1377162" y="3103142"/>
                            </a:cxn>
                            <a:cxn ang="0">
                              <a:pos x="1374400" y="3103792"/>
                            </a:cxn>
                            <a:cxn ang="0">
                              <a:pos x="1259497" y="3082899"/>
                            </a:cxn>
                            <a:cxn ang="0">
                              <a:pos x="1214232" y="3073613"/>
                            </a:cxn>
                            <a:cxn ang="0">
                              <a:pos x="1174770" y="3066649"/>
                            </a:cxn>
                            <a:cxn ang="0">
                              <a:pos x="1127184" y="3044594"/>
                            </a:cxn>
                            <a:cxn ang="0">
                              <a:pos x="1067991" y="3022541"/>
                            </a:cxn>
                            <a:cxn ang="0">
                              <a:pos x="1006477" y="2998165"/>
                            </a:cxn>
                            <a:cxn ang="0">
                              <a:pos x="1016923" y="2990040"/>
                            </a:cxn>
                            <a:cxn ang="0">
                              <a:pos x="1059867" y="2998165"/>
                            </a:cxn>
                            <a:cxn ang="0">
                              <a:pos x="1078437" y="3014415"/>
                            </a:cxn>
                            <a:cxn ang="0">
                              <a:pos x="1142272" y="3032987"/>
                            </a:cxn>
                            <a:cxn ang="0">
                              <a:pos x="1268782" y="3065487"/>
                            </a:cxn>
                            <a:cxn ang="0">
                              <a:pos x="1300119" y="3071292"/>
                            </a:cxn>
                            <a:cxn ang="0">
                              <a:pos x="1333778" y="3077095"/>
                            </a:cxn>
                            <a:cxn ang="0">
                              <a:pos x="1370919" y="3085220"/>
                            </a:cxn>
                            <a:cxn ang="0">
                              <a:pos x="1411848" y="3094071"/>
                            </a:cxn>
                            <a:cxn ang="0">
                              <a:pos x="1415022" y="3093345"/>
                            </a:cxn>
                            <a:cxn ang="0">
                              <a:pos x="1453324" y="3099149"/>
                            </a:cxn>
                            <a:cxn ang="0">
                              <a:pos x="1454484" y="3096828"/>
                            </a:cxn>
                            <a:cxn ang="0">
                              <a:pos x="1510194" y="3099149"/>
                            </a:cxn>
                            <a:cxn ang="0">
                              <a:pos x="1519480" y="3100309"/>
                            </a:cxn>
                            <a:cxn ang="0">
                              <a:pos x="1605367" y="3100309"/>
                            </a:cxn>
                            <a:cxn ang="0">
                              <a:pos x="1668042" y="3102631"/>
                            </a:cxn>
                            <a:cxn ang="0">
                              <a:pos x="1742323" y="3096828"/>
                            </a:cxn>
                            <a:cxn ang="0">
                              <a:pos x="1751608" y="3096828"/>
                            </a:cxn>
                            <a:cxn ang="0">
                              <a:pos x="1755090" y="3106113"/>
                            </a:cxn>
                            <a:cxn ang="0">
                              <a:pos x="1828210" y="3096828"/>
                            </a:cxn>
                            <a:cxn ang="0">
                              <a:pos x="1876957" y="3085220"/>
                            </a:cxn>
                            <a:cxn ang="0">
                              <a:pos x="1904812" y="3080577"/>
                            </a:cxn>
                            <a:cxn ang="0">
                              <a:pos x="1922223" y="3078256"/>
                            </a:cxn>
                            <a:cxn ang="0">
                              <a:pos x="1960523" y="3068970"/>
                            </a:cxn>
                            <a:cxn ang="0">
                              <a:pos x="1991861" y="3062006"/>
                            </a:cxn>
                            <a:cxn ang="0">
                              <a:pos x="2023198" y="3053880"/>
                            </a:cxn>
                            <a:cxn ang="0">
                              <a:pos x="2080679" y="3043931"/>
                            </a:cxn>
                            <a:cxn ang="0">
                              <a:pos x="2088195" y="3041113"/>
                            </a:cxn>
                            <a:cxn ang="0">
                              <a:pos x="2027842" y="3051558"/>
                            </a:cxn>
                            <a:cxn ang="0">
                              <a:pos x="1996504" y="3059684"/>
                            </a:cxn>
                            <a:cxn ang="0">
                              <a:pos x="1965167" y="3066649"/>
                            </a:cxn>
                            <a:cxn ang="0">
                              <a:pos x="1926865" y="3075934"/>
                            </a:cxn>
                            <a:cxn ang="0">
                              <a:pos x="1909456" y="3078256"/>
                            </a:cxn>
                            <a:cxn ang="0">
                              <a:pos x="1881601" y="3082899"/>
                            </a:cxn>
                            <a:cxn ang="0">
                              <a:pos x="1806159" y="3089863"/>
                            </a:cxn>
                            <a:cxn ang="0">
                              <a:pos x="1755090" y="3094506"/>
                            </a:cxn>
                            <a:cxn ang="0">
                              <a:pos x="1745805" y="3094506"/>
                            </a:cxn>
                            <a:cxn ang="0">
                              <a:pos x="1671524" y="3100309"/>
                            </a:cxn>
                            <a:cxn ang="0">
                              <a:pos x="1608850" y="3097988"/>
                            </a:cxn>
                            <a:cxn ang="0">
                              <a:pos x="1522962" y="3097988"/>
                            </a:cxn>
                            <a:cxn ang="0">
                              <a:pos x="1513677" y="3096828"/>
                            </a:cxn>
                            <a:cxn ang="0">
                              <a:pos x="1477698" y="3081737"/>
                            </a:cxn>
                            <a:cxn ang="0">
                              <a:pos x="1457966" y="3094506"/>
                            </a:cxn>
                            <a:cxn ang="0">
                              <a:pos x="1457916" y="3094606"/>
                            </a:cxn>
                            <a:cxn ang="0">
                              <a:pos x="1474215" y="3084059"/>
                            </a:cxn>
                            <a:cxn ang="0">
                              <a:pos x="1510196" y="3099148"/>
                            </a:cxn>
                            <a:cxn ang="0">
                              <a:pos x="1454485" y="3096826"/>
                            </a:cxn>
                            <a:cxn ang="0">
                              <a:pos x="1454924" y="3096542"/>
                            </a:cxn>
                            <a:cxn ang="0">
                              <a:pos x="1418504" y="3091023"/>
                            </a:cxn>
                            <a:cxn ang="0">
                              <a:pos x="1375561" y="3081737"/>
                            </a:cxn>
                            <a:cxn ang="0">
                              <a:pos x="1338421" y="3073613"/>
                            </a:cxn>
                            <a:cxn ang="0">
                              <a:pos x="1304762" y="3067809"/>
                            </a:cxn>
                            <a:cxn ang="0">
                              <a:pos x="1273425" y="3062006"/>
                            </a:cxn>
                            <a:cxn ang="0">
                              <a:pos x="1146914" y="3029505"/>
                            </a:cxn>
                            <a:cxn ang="0">
                              <a:pos x="1083080" y="3010934"/>
                            </a:cxn>
                            <a:cxn ang="0">
                              <a:pos x="1064510" y="2994683"/>
                            </a:cxn>
                            <a:cxn ang="0">
                              <a:pos x="1021565" y="2986558"/>
                            </a:cxn>
                            <a:cxn ang="0">
                              <a:pos x="957731" y="2954057"/>
                            </a:cxn>
                            <a:cxn ang="0">
                              <a:pos x="939160" y="2955219"/>
                            </a:cxn>
                            <a:cxn ang="0">
                              <a:pos x="873003" y="2921557"/>
                            </a:cxn>
                            <a:cxn ang="0">
                              <a:pos x="861397" y="2900664"/>
                            </a:cxn>
                            <a:cxn ang="0">
                              <a:pos x="863718" y="2899503"/>
                            </a:cxn>
                            <a:cxn ang="0">
                              <a:pos x="904341" y="2921557"/>
                            </a:cxn>
                            <a:cxn ang="0">
                              <a:pos x="944963" y="2943611"/>
                            </a:cxn>
                            <a:cxn ang="0">
                              <a:pos x="956569" y="2936647"/>
                            </a:cxn>
                            <a:cxn ang="0">
                              <a:pos x="908984" y="2905307"/>
                            </a:cxn>
                            <a:cxn ang="0">
                              <a:pos x="869522" y="2887896"/>
                            </a:cxn>
                            <a:cxn ang="0">
                              <a:pos x="814971" y="2856556"/>
                            </a:cxn>
                            <a:cxn ang="0">
                              <a:pos x="768545" y="2826377"/>
                            </a:cxn>
                            <a:cxn ang="0">
                              <a:pos x="695426" y="2795038"/>
                            </a:cxn>
                            <a:cxn ang="0">
                              <a:pos x="667570" y="2771823"/>
                            </a:cxn>
                            <a:cxn ang="0">
                              <a:pos x="673373" y="2769502"/>
                            </a:cxn>
                            <a:cxn ang="0">
                              <a:pos x="701228" y="2777626"/>
                            </a:cxn>
                            <a:cxn ang="0">
                              <a:pos x="643196" y="2717268"/>
                            </a:cxn>
                            <a:cxn ang="0">
                              <a:pos x="610698" y="2690572"/>
                            </a:cxn>
                            <a:cxn ang="0">
                              <a:pos x="580522" y="2663875"/>
                            </a:cxn>
                            <a:cxn ang="0">
                              <a:pos x="542221" y="2632536"/>
                            </a:cxn>
                            <a:cxn ang="0">
                              <a:pos x="486510" y="2571016"/>
                            </a:cxn>
                            <a:cxn ang="0">
                              <a:pos x="482688" y="2559069"/>
                            </a:cxn>
                            <a:cxn ang="0">
                              <a:pos x="471421" y="2547802"/>
                            </a:cxn>
                            <a:cxn ang="0">
                              <a:pos x="433121" y="2506015"/>
                            </a:cxn>
                            <a:cxn ang="0">
                              <a:pos x="428478" y="2485122"/>
                            </a:cxn>
                            <a:cxn ang="0">
                              <a:pos x="413389" y="2464229"/>
                            </a:cxn>
                            <a:cxn ang="0">
                              <a:pos x="411592" y="2461410"/>
                            </a:cxn>
                            <a:cxn ang="0">
                              <a:pos x="393658" y="2449139"/>
                            </a:cxn>
                            <a:cxn ang="0">
                              <a:pos x="358839" y="2399228"/>
                            </a:cxn>
                            <a:cxn ang="0">
                              <a:pos x="339108" y="2352799"/>
                            </a:cxn>
                            <a:cxn ang="0">
                              <a:pos x="336787" y="2352799"/>
                            </a:cxn>
                            <a:cxn ang="0">
                              <a:pos x="310093" y="2301727"/>
                            </a:cxn>
                            <a:cxn ang="0">
                              <a:pos x="284559" y="2250655"/>
                            </a:cxn>
                            <a:cxn ang="0">
                              <a:pos x="257863" y="2191458"/>
                            </a:cxn>
                            <a:cxn ang="0">
                              <a:pos x="233491" y="2131100"/>
                            </a:cxn>
                            <a:cxn ang="0">
                              <a:pos x="257863" y="2171725"/>
                            </a:cxn>
                            <a:cxn ang="0">
                              <a:pos x="282237" y="2222797"/>
                            </a:cxn>
                            <a:cxn ang="0">
                              <a:pos x="290361" y="2250655"/>
                            </a:cxn>
                            <a:cxn ang="0">
                              <a:pos x="293718" y="2255579"/>
                            </a:cxn>
                            <a:cxn ang="0">
                              <a:pos x="289586" y="2234090"/>
                            </a:cxn>
                            <a:cxn ang="0">
                              <a:pos x="278807" y="2214528"/>
                            </a:cxn>
                            <a:cxn ang="0">
                              <a:pos x="261263" y="2175071"/>
                            </a:cxn>
                            <a:cxn ang="0">
                              <a:pos x="240453" y="2140385"/>
                            </a:cxn>
                            <a:cxn ang="0">
                              <a:pos x="214919" y="2070741"/>
                            </a:cxn>
                            <a:cxn ang="0">
                              <a:pos x="193045" y="1999355"/>
                            </a:cxn>
                            <a:cxn ang="0">
                              <a:pos x="185860" y="1978537"/>
                            </a:cxn>
                            <a:cxn ang="0">
                              <a:pos x="154573" y="1853644"/>
                            </a:cxn>
                            <a:cxn ang="0">
                              <a:pos x="140737" y="1762978"/>
                            </a:cxn>
                            <a:cxn ang="0">
                              <a:pos x="140638" y="1765470"/>
                            </a:cxn>
                            <a:cxn ang="0">
                              <a:pos x="141799" y="1784041"/>
                            </a:cxn>
                            <a:cxn ang="0">
                              <a:pos x="147602" y="1826989"/>
                            </a:cxn>
                            <a:cxn ang="0">
                              <a:pos x="154566" y="1871097"/>
                            </a:cxn>
                            <a:cxn ang="0">
                              <a:pos x="142959" y="1832792"/>
                            </a:cxn>
                            <a:cxn ang="0">
                              <a:pos x="134835" y="1784041"/>
                            </a:cxn>
                            <a:cxn ang="0">
                              <a:pos x="125550" y="1784041"/>
                            </a:cxn>
                            <a:cxn ang="0">
                              <a:pos x="119746" y="1739934"/>
                            </a:cxn>
                            <a:cxn ang="0">
                              <a:pos x="111623" y="1712076"/>
                            </a:cxn>
                            <a:cxn ang="0">
                              <a:pos x="104659" y="1685380"/>
                            </a:cxn>
                            <a:cxn ang="0">
                              <a:pos x="84927" y="1664487"/>
                            </a:cxn>
                            <a:cxn ang="0">
                              <a:pos x="79125" y="1664487"/>
                            </a:cxn>
                            <a:cxn ang="0">
                              <a:pos x="73321" y="1635468"/>
                            </a:cxn>
                            <a:cxn ang="0">
                              <a:pos x="71000" y="1598325"/>
                            </a:cxn>
                            <a:cxn ang="0">
                              <a:pos x="75642" y="1546092"/>
                            </a:cxn>
                            <a:cxn ang="0">
                              <a:pos x="77963" y="1527521"/>
                            </a:cxn>
                            <a:cxn ang="0">
                              <a:pos x="81916" y="1514782"/>
                            </a:cxn>
                            <a:cxn ang="0">
                              <a:pos x="79995" y="1485734"/>
                            </a:cxn>
                            <a:cxn ang="0">
                              <a:pos x="82606" y="1442787"/>
                            </a:cxn>
                            <a:cxn ang="0">
                              <a:pos x="87249" y="1434082"/>
                            </a:cxn>
                            <a:cxn ang="0">
                              <a:pos x="87249" y="1428858"/>
                            </a:cxn>
                            <a:cxn ang="0">
                              <a:pos x="77963" y="1446270"/>
                            </a:cxn>
                            <a:cxn ang="0">
                              <a:pos x="69840" y="1434662"/>
                            </a:cxn>
                            <a:cxn ang="0">
                              <a:pos x="54751" y="1413769"/>
                            </a:cxn>
                            <a:cxn ang="0">
                              <a:pos x="51994" y="1397229"/>
                            </a:cxn>
                            <a:cxn ang="0">
                              <a:pos x="51269" y="1398679"/>
                            </a:cxn>
                            <a:cxn ang="0">
                              <a:pos x="46627" y="1445108"/>
                            </a:cxn>
                            <a:cxn ang="0">
                              <a:pos x="43144" y="1491537"/>
                            </a:cxn>
                            <a:cxn ang="0">
                              <a:pos x="39663" y="1527521"/>
                            </a:cxn>
                            <a:cxn ang="0">
                              <a:pos x="39663" y="1601806"/>
                            </a:cxn>
                            <a:cxn ang="0">
                              <a:pos x="40823" y="1640111"/>
                            </a:cxn>
                            <a:cxn ang="0">
                              <a:pos x="43144" y="1678414"/>
                            </a:cxn>
                            <a:cxn ang="0">
                              <a:pos x="32699" y="1714398"/>
                            </a:cxn>
                            <a:cxn ang="0">
                              <a:pos x="30378" y="1714398"/>
                            </a:cxn>
                            <a:cxn ang="0">
                              <a:pos x="23414" y="1644754"/>
                            </a:cxn>
                            <a:cxn ang="0">
                              <a:pos x="23414" y="1572789"/>
                            </a:cxn>
                            <a:cxn ang="0">
                              <a:pos x="29216" y="1517073"/>
                            </a:cxn>
                            <a:cxn ang="0">
                              <a:pos x="39658" y="1527515"/>
                            </a:cxn>
                            <a:cxn ang="0">
                              <a:pos x="30378" y="1515913"/>
                            </a:cxn>
                            <a:cxn ang="0">
                              <a:pos x="28056" y="1474127"/>
                            </a:cxn>
                            <a:cxn ang="0">
                              <a:pos x="30378" y="1410286"/>
                            </a:cxn>
                            <a:cxn ang="0">
                              <a:pos x="31538" y="1392876"/>
                            </a:cxn>
                            <a:cxn ang="0">
                              <a:pos x="35020" y="1363857"/>
                            </a:cxn>
                            <a:cxn ang="0">
                              <a:pos x="48948" y="1311625"/>
                            </a:cxn>
                            <a:cxn ang="0">
                              <a:pos x="55887" y="1276926"/>
                            </a:cxn>
                            <a:cxn ang="0">
                              <a:pos x="53591" y="1268677"/>
                            </a:cxn>
                            <a:cxn ang="0">
                              <a:pos x="45465" y="1315106"/>
                            </a:cxn>
                            <a:cxn ang="0">
                              <a:pos x="31538" y="1367340"/>
                            </a:cxn>
                            <a:cxn ang="0">
                              <a:pos x="28056" y="1396358"/>
                            </a:cxn>
                            <a:cxn ang="0">
                              <a:pos x="26895" y="1413769"/>
                            </a:cxn>
                            <a:cxn ang="0">
                              <a:pos x="24574" y="1477609"/>
                            </a:cxn>
                            <a:cxn ang="0">
                              <a:pos x="26895" y="1519395"/>
                            </a:cxn>
                            <a:cxn ang="0">
                              <a:pos x="21093" y="1575110"/>
                            </a:cxn>
                            <a:cxn ang="0">
                              <a:pos x="21093" y="1647075"/>
                            </a:cxn>
                            <a:cxn ang="0">
                              <a:pos x="28056" y="1716719"/>
                            </a:cxn>
                            <a:cxn ang="0">
                              <a:pos x="30378" y="1716719"/>
                            </a:cxn>
                            <a:cxn ang="0">
                              <a:pos x="45465" y="1782881"/>
                            </a:cxn>
                            <a:cxn ang="0">
                              <a:pos x="53591" y="1837435"/>
                            </a:cxn>
                            <a:cxn ang="0">
                              <a:pos x="71000" y="1893150"/>
                            </a:cxn>
                            <a:cxn ang="0">
                              <a:pos x="98420" y="2012959"/>
                            </a:cxn>
                            <a:cxn ang="0">
                              <a:pos x="100813" y="2035920"/>
                            </a:cxn>
                            <a:cxn ang="0">
                              <a:pos x="105820" y="2035920"/>
                            </a:cxn>
                            <a:cxn ang="0">
                              <a:pos x="131354" y="2097438"/>
                            </a:cxn>
                            <a:cxn ang="0">
                              <a:pos x="140639" y="2128779"/>
                            </a:cxn>
                            <a:cxn ang="0">
                              <a:pos x="123229" y="2102081"/>
                            </a:cxn>
                            <a:cxn ang="0">
                              <a:pos x="104659" y="2060295"/>
                            </a:cxn>
                            <a:cxn ang="0">
                              <a:pos x="103499" y="2071902"/>
                            </a:cxn>
                            <a:cxn ang="0">
                              <a:pos x="93401" y="2040599"/>
                            </a:cxn>
                            <a:cxn ang="0">
                              <a:pos x="86088" y="2041723"/>
                            </a:cxn>
                            <a:cxn ang="0">
                              <a:pos x="77963" y="2015027"/>
                            </a:cxn>
                            <a:cxn ang="0">
                              <a:pos x="50108" y="1951186"/>
                            </a:cxn>
                            <a:cxn ang="0">
                              <a:pos x="32699" y="1894311"/>
                            </a:cxn>
                            <a:cxn ang="0">
                              <a:pos x="31538" y="1846721"/>
                            </a:cxn>
                            <a:cxn ang="0">
                              <a:pos x="23414" y="1791006"/>
                            </a:cxn>
                            <a:cxn ang="0">
                              <a:pos x="17610" y="1735291"/>
                            </a:cxn>
                            <a:cxn ang="0">
                              <a:pos x="4844" y="1694666"/>
                            </a:cxn>
                            <a:cxn ang="0">
                              <a:pos x="12967" y="1478770"/>
                            </a:cxn>
                            <a:cxn ang="0">
                              <a:pos x="21093" y="1423055"/>
                            </a:cxn>
                            <a:cxn ang="0">
                              <a:pos x="14129" y="1392876"/>
                            </a:cxn>
                            <a:cxn ang="0">
                              <a:pos x="28056" y="1309303"/>
                            </a:cxn>
                            <a:cxn ang="0">
                              <a:pos x="31538" y="1289570"/>
                            </a:cxn>
                            <a:cxn ang="0">
                              <a:pos x="40823" y="1222248"/>
                            </a:cxn>
                            <a:cxn ang="0">
                              <a:pos x="65197" y="1173497"/>
                            </a:cxn>
                            <a:cxn ang="0">
                              <a:pos x="59393" y="1239660"/>
                            </a:cxn>
                            <a:cxn ang="0">
                              <a:pos x="65195" y="1228319"/>
                            </a:cxn>
                            <a:cxn ang="0">
                              <a:pos x="68678" y="1201210"/>
                            </a:cxn>
                            <a:cxn ang="0">
                              <a:pos x="69840" y="1171176"/>
                            </a:cxn>
                            <a:cxn ang="0">
                              <a:pos x="80285" y="1132871"/>
                            </a:cxn>
                            <a:cxn ang="0">
                              <a:pos x="96534" y="1074835"/>
                            </a:cxn>
                            <a:cxn ang="0">
                              <a:pos x="116265" y="1015638"/>
                            </a:cxn>
                            <a:cxn ang="0">
                              <a:pos x="117743" y="1013975"/>
                            </a:cxn>
                            <a:cxn ang="0">
                              <a:pos x="126712" y="966887"/>
                            </a:cxn>
                            <a:cxn ang="0">
                              <a:pos x="139478" y="933226"/>
                            </a:cxn>
                            <a:cxn ang="0">
                              <a:pos x="154567" y="905368"/>
                            </a:cxn>
                            <a:cxn ang="0">
                              <a:pos x="184744" y="847332"/>
                            </a:cxn>
                            <a:cxn ang="0">
                              <a:pos x="209116" y="795099"/>
                            </a:cxn>
                            <a:cxn ang="0">
                              <a:pos x="243936" y="727777"/>
                            </a:cxn>
                            <a:cxn ang="0">
                              <a:pos x="269470" y="698758"/>
                            </a:cxn>
                            <a:cxn ang="0">
                              <a:pos x="290361" y="658133"/>
                            </a:cxn>
                            <a:cxn ang="0">
                              <a:pos x="307772" y="632597"/>
                            </a:cxn>
                            <a:cxn ang="0">
                              <a:pos x="326342" y="623311"/>
                            </a:cxn>
                            <a:cxn ang="0">
                              <a:pos x="330984" y="616347"/>
                            </a:cxn>
                            <a:cxn ang="0">
                              <a:pos x="349555" y="579204"/>
                            </a:cxn>
                            <a:cxn ang="0">
                              <a:pos x="385534" y="537417"/>
                            </a:cxn>
                            <a:cxn ang="0">
                              <a:pos x="386514" y="554883"/>
                            </a:cxn>
                            <a:cxn ang="0">
                              <a:pos x="383889" y="562223"/>
                            </a:cxn>
                            <a:cxn ang="0">
                              <a:pos x="421513" y="523489"/>
                            </a:cxn>
                            <a:cxn ang="0">
                              <a:pos x="440083" y="499114"/>
                            </a:cxn>
                            <a:cxn ang="0">
                              <a:pos x="464457" y="475899"/>
                            </a:cxn>
                            <a:cxn ang="0">
                              <a:pos x="466557" y="478233"/>
                            </a:cxn>
                            <a:cxn ang="0">
                              <a:pos x="465619" y="477059"/>
                            </a:cxn>
                            <a:cxn ang="0">
                              <a:pos x="495795" y="446880"/>
                            </a:cxn>
                            <a:cxn ang="0">
                              <a:pos x="525972" y="419023"/>
                            </a:cxn>
                            <a:cxn ang="0">
                              <a:pos x="558470" y="384201"/>
                            </a:cxn>
                            <a:cxn ang="0">
                              <a:pos x="603734" y="350539"/>
                            </a:cxn>
                            <a:cxn ang="0">
                              <a:pos x="652481" y="314557"/>
                            </a:cxn>
                            <a:cxn ang="0">
                              <a:pos x="681627" y="294222"/>
                            </a:cxn>
                            <a:cxn ang="0">
                              <a:pos x="701228" y="276253"/>
                            </a:cxn>
                            <a:cxn ang="0">
                              <a:pos x="736047" y="255359"/>
                            </a:cxn>
                            <a:cxn ang="0">
                              <a:pos x="773188" y="235628"/>
                            </a:cxn>
                            <a:cxn ang="0">
                              <a:pos x="778105" y="233099"/>
                            </a:cxn>
                            <a:cxn ang="0">
                              <a:pos x="790743" y="220684"/>
                            </a:cxn>
                            <a:cxn ang="0">
                              <a:pos x="811490" y="205449"/>
                            </a:cxn>
                            <a:cxn ang="0">
                              <a:pos x="834268" y="193841"/>
                            </a:cxn>
                            <a:cxn ang="0">
                              <a:pos x="850381" y="190132"/>
                            </a:cxn>
                            <a:cxn ang="0">
                              <a:pos x="853272" y="188037"/>
                            </a:cxn>
                            <a:cxn ang="0">
                              <a:pos x="1168966" y="60357"/>
                            </a:cxn>
                            <a:cxn ang="0">
                              <a:pos x="1180678" y="57810"/>
                            </a:cxn>
                            <a:cxn ang="0">
                              <a:pos x="1213070" y="46428"/>
                            </a:cxn>
                            <a:cxn ang="0">
                              <a:pos x="1235413" y="41930"/>
                            </a:cxn>
                            <a:cxn ang="0">
                              <a:pos x="1247063" y="41831"/>
                            </a:cxn>
                            <a:cxn ang="0">
                              <a:pos x="1251372" y="40625"/>
                            </a:cxn>
                            <a:cxn ang="0">
                              <a:pos x="1515998" y="5803"/>
                            </a:cxn>
                            <a:cxn ang="0">
                              <a:pos x="1591149" y="5513"/>
                            </a:cxn>
                            <a:cxn ang="0">
                              <a:pos x="1671524" y="6963"/>
                            </a:cxn>
                            <a:cxn ang="0">
                              <a:pos x="1673021" y="8086"/>
                            </a:cxn>
                            <a:cxn ang="0">
                              <a:pos x="1712147" y="3482"/>
                            </a:cxn>
                            <a:cxn ang="0">
                              <a:pos x="1748127" y="9285"/>
                            </a:cxn>
                            <a:cxn ang="0">
                              <a:pos x="1784107" y="16249"/>
                            </a:cxn>
                            <a:cxn ang="0">
                              <a:pos x="1802670" y="20469"/>
                            </a:cxn>
                            <a:cxn ang="0">
                              <a:pos x="1782946" y="15089"/>
                            </a:cxn>
                            <a:cxn ang="0">
                              <a:pos x="1746965" y="8125"/>
                            </a:cxn>
                            <a:cxn ang="0">
                              <a:pos x="1710986" y="2321"/>
                            </a:cxn>
                            <a:cxn ang="0">
                              <a:pos x="1710986"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lnTo>
                                <a:pt x="1646323"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lnTo>
                                <a:pt x="1460491"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2"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0" y="2265793"/>
                              </a:lnTo>
                              <a:lnTo>
                                <a:pt x="460060" y="2262062"/>
                              </a:lnTo>
                              <a:close/>
                              <a:moveTo>
                                <a:pt x="2099801" y="2237197"/>
                              </a:moveTo>
                              <a:lnTo>
                                <a:pt x="2099475" y="2237422"/>
                              </a:lnTo>
                              <a:lnTo>
                                <a:pt x="2099475" y="2237694"/>
                              </a:lnTo>
                              <a:lnTo>
                                <a:pt x="2100989" y="2237910"/>
                              </a:lnTo>
                              <a:lnTo>
                                <a:pt x="2101380" y="2237422"/>
                              </a:lnTo>
                              <a:lnTo>
                                <a:pt x="2099801" y="2237197"/>
                              </a:lnTo>
                              <a:close/>
                              <a:moveTo>
                                <a:pt x="2120379" y="2222979"/>
                              </a:moveTo>
                              <a:lnTo>
                                <a:pt x="2114756" y="2226864"/>
                              </a:lnTo>
                              <a:lnTo>
                                <a:pt x="2113762" y="2227897"/>
                              </a:lnTo>
                              <a:lnTo>
                                <a:pt x="2117618" y="2225429"/>
                              </a:lnTo>
                              <a:lnTo>
                                <a:pt x="2120379" y="2222979"/>
                              </a:lnTo>
                              <a:close/>
                              <a:moveTo>
                                <a:pt x="382287" y="2175002"/>
                              </a:moveTo>
                              <a:lnTo>
                                <a:pt x="418259" y="2217355"/>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lnTo>
                                <a:pt x="475386" y="2153526"/>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0" y="1451152"/>
                              </a:lnTo>
                              <a:lnTo>
                                <a:pt x="2586541" y="1451152"/>
                              </a:lnTo>
                              <a:lnTo>
                                <a:pt x="2597633" y="1404938"/>
                              </a:lnTo>
                              <a:lnTo>
                                <a:pt x="2597632" y="1404937"/>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lnTo>
                                <a:pt x="465169" y="382550"/>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2C567A"/>
                        </a:solidFill>
                        <a:ln>
                          <a:noFill/>
                        </a:ln>
                      </wps:spPr>
                      <wps:bodyPr anchor="ctr" upright="1"/>
                    </wps:wsp>
                    <wps:wsp>
                      <wps:cNvPr id="5" name="Freeform: Shape 10"/>
                      <wps:cNvSpPr/>
                      <wps:spPr>
                        <a:xfrm rot="10800000" flipH="1" flipV="1">
                          <a:off x="44365" y="29718"/>
                          <a:ext cx="6875" cy="6787"/>
                        </a:xfrm>
                        <a:custGeom>
                          <a:avLst/>
                          <a:gdLst>
                            <a:gd name="A1" fmla="val 0"/>
                            <a:gd name="A2" fmla="val 0"/>
                            <a:gd name="A3" fmla="val 0"/>
                          </a:gdLst>
                          <a:ahLst/>
                          <a:cxnLst>
                            <a:cxn ang="0">
                              <a:pos x="373793" y="675064"/>
                            </a:cxn>
                            <a:cxn ang="0">
                              <a:pos x="370580" y="676795"/>
                            </a:cxn>
                            <a:cxn ang="0">
                              <a:pos x="370772" y="676877"/>
                            </a:cxn>
                            <a:cxn ang="0">
                              <a:pos x="400510" y="657493"/>
                            </a:cxn>
                            <a:cxn ang="0">
                              <a:pos x="390121" y="659968"/>
                            </a:cxn>
                            <a:cxn ang="0">
                              <a:pos x="374537" y="661947"/>
                            </a:cxn>
                            <a:cxn ang="0">
                              <a:pos x="373795" y="659968"/>
                            </a:cxn>
                            <a:cxn ang="0">
                              <a:pos x="384679" y="658978"/>
                            </a:cxn>
                            <a:cxn ang="0">
                              <a:pos x="400510" y="657493"/>
                            </a:cxn>
                            <a:cxn ang="0">
                              <a:pos x="427533" y="654903"/>
                            </a:cxn>
                            <a:cxn ang="0">
                              <a:pos x="426898" y="655082"/>
                            </a:cxn>
                            <a:cxn ang="0">
                              <a:pos x="427224" y="655018"/>
                            </a:cxn>
                            <a:cxn ang="0">
                              <a:pos x="233669" y="651183"/>
                            </a:cxn>
                            <a:cxn ang="0">
                              <a:pos x="244676" y="654029"/>
                            </a:cxn>
                            <a:cxn ang="0">
                              <a:pos x="249376" y="654276"/>
                            </a:cxn>
                            <a:cxn ang="0">
                              <a:pos x="262486" y="660710"/>
                            </a:cxn>
                            <a:cxn ang="0">
                              <a:pos x="268422" y="661947"/>
                            </a:cxn>
                            <a:cxn ang="0">
                              <a:pos x="268793" y="662071"/>
                            </a:cxn>
                            <a:cxn ang="0">
                              <a:pos x="270154" y="660710"/>
                            </a:cxn>
                            <a:cxn ang="0">
                              <a:pos x="275348" y="662195"/>
                            </a:cxn>
                            <a:cxn ang="0">
                              <a:pos x="280543" y="663432"/>
                            </a:cxn>
                            <a:cxn ang="0">
                              <a:pos x="290778" y="665813"/>
                            </a:cxn>
                            <a:cxn ang="0">
                              <a:pos x="290931" y="665659"/>
                            </a:cxn>
                            <a:cxn ang="0">
                              <a:pos x="302804" y="667639"/>
                            </a:cxn>
                            <a:cxn ang="0">
                              <a:pos x="308494" y="668629"/>
                            </a:cxn>
                            <a:cxn ang="0">
                              <a:pos x="314183" y="669124"/>
                            </a:cxn>
                            <a:cxn ang="0">
                              <a:pos x="325808" y="669619"/>
                            </a:cxn>
                            <a:cxn ang="0">
                              <a:pos x="341639" y="669371"/>
                            </a:cxn>
                            <a:cxn ang="0">
                              <a:pos x="342326" y="669371"/>
                            </a:cxn>
                            <a:cxn ang="0">
                              <a:pos x="343865" y="668505"/>
                            </a:cxn>
                            <a:cxn ang="0">
                              <a:pos x="347328" y="667391"/>
                            </a:cxn>
                            <a:cxn ang="0">
                              <a:pos x="350853" y="667330"/>
                            </a:cxn>
                            <a:cxn ang="0">
                              <a:pos x="353265" y="667639"/>
                            </a:cxn>
                            <a:cxn ang="0">
                              <a:pos x="353914" y="669371"/>
                            </a:cxn>
                            <a:cxn ang="0">
                              <a:pos x="359449" y="669371"/>
                            </a:cxn>
                            <a:cxn ang="0">
                              <a:pos x="357717" y="671846"/>
                            </a:cxn>
                            <a:cxn ang="0">
                              <a:pos x="356728" y="673083"/>
                            </a:cxn>
                            <a:cxn ang="0">
                              <a:pos x="353512" y="674568"/>
                            </a:cxn>
                            <a:cxn ang="0">
                              <a:pos x="347575" y="674568"/>
                            </a:cxn>
                            <a:cxn ang="0">
                              <a:pos x="339908" y="674073"/>
                            </a:cxn>
                            <a:cxn ang="0">
                              <a:pos x="323335" y="673578"/>
                            </a:cxn>
                            <a:cxn ang="0">
                              <a:pos x="310967" y="672588"/>
                            </a:cxn>
                            <a:cxn ang="0">
                              <a:pos x="300083" y="671103"/>
                            </a:cxn>
                            <a:cxn ang="0">
                              <a:pos x="289200" y="669371"/>
                            </a:cxn>
                            <a:cxn ang="0">
                              <a:pos x="272627" y="666896"/>
                            </a:cxn>
                            <a:cxn ang="0">
                              <a:pos x="259765" y="662690"/>
                            </a:cxn>
                            <a:cxn ang="0">
                              <a:pos x="259914" y="662582"/>
                            </a:cxn>
                            <a:cxn ang="0">
                              <a:pos x="252344" y="660215"/>
                            </a:cxn>
                            <a:cxn ang="0">
                              <a:pos x="245666" y="657246"/>
                            </a:cxn>
                            <a:cxn ang="0">
                              <a:pos x="237998" y="654771"/>
                            </a:cxn>
                            <a:cxn ang="0">
                              <a:pos x="230082" y="652049"/>
                            </a:cxn>
                            <a:cxn ang="0">
                              <a:pos x="233669" y="651183"/>
                            </a:cxn>
                            <a:cxn ang="0">
                              <a:pos x="379275" y="645878"/>
                            </a:cxn>
                            <a:cxn ang="0">
                              <a:pos x="375495" y="646455"/>
                            </a:cxn>
                            <a:cxn ang="0">
                              <a:pos x="349359" y="647775"/>
                            </a:cxn>
                            <a:cxn ang="0">
                              <a:pos x="357964" y="648832"/>
                            </a:cxn>
                            <a:cxn ang="0">
                              <a:pos x="360191" y="648337"/>
                            </a:cxn>
                            <a:cxn ang="0">
                              <a:pos x="375527" y="646605"/>
                            </a:cxn>
                            <a:cxn ang="0">
                              <a:pos x="378050" y="646114"/>
                            </a:cxn>
                            <a:cxn ang="0">
                              <a:pos x="402757" y="642292"/>
                            </a:cxn>
                            <a:cxn ang="0">
                              <a:pos x="389921" y="644252"/>
                            </a:cxn>
                            <a:cxn ang="0">
                              <a:pos x="394326" y="644378"/>
                            </a:cxn>
                            <a:cxn ang="0">
                              <a:pos x="400664" y="643202"/>
                            </a:cxn>
                            <a:cxn ang="0">
                              <a:pos x="449615" y="641720"/>
                            </a:cxn>
                            <a:cxn ang="0">
                              <a:pos x="409355" y="652446"/>
                            </a:cxn>
                            <a:cxn ang="0">
                              <a:pos x="429728" y="647904"/>
                            </a:cxn>
                            <a:cxn ang="0">
                              <a:pos x="191495" y="636707"/>
                            </a:cxn>
                            <a:cxn ang="0">
                              <a:pos x="219941" y="648832"/>
                            </a:cxn>
                            <a:cxn ang="0">
                              <a:pos x="230082" y="652049"/>
                            </a:cxn>
                            <a:cxn ang="0">
                              <a:pos x="237750" y="654771"/>
                            </a:cxn>
                            <a:cxn ang="0">
                              <a:pos x="245418" y="657245"/>
                            </a:cxn>
                            <a:cxn ang="0">
                              <a:pos x="252097" y="660215"/>
                            </a:cxn>
                            <a:cxn ang="0">
                              <a:pos x="250613" y="661452"/>
                            </a:cxn>
                            <a:cxn ang="0">
                              <a:pos x="246655" y="660710"/>
                            </a:cxn>
                            <a:cxn ang="0">
                              <a:pos x="232556" y="655513"/>
                            </a:cxn>
                            <a:cxn ang="0">
                              <a:pos x="225630" y="652791"/>
                            </a:cxn>
                            <a:cxn ang="0">
                              <a:pos x="218704" y="649822"/>
                            </a:cxn>
                            <a:cxn ang="0">
                              <a:pos x="209552" y="646605"/>
                            </a:cxn>
                            <a:cxn ang="0">
                              <a:pos x="201636" y="643141"/>
                            </a:cxn>
                            <a:cxn ang="0">
                              <a:pos x="195453" y="639923"/>
                            </a:cxn>
                            <a:cxn ang="0">
                              <a:pos x="191495" y="636707"/>
                            </a:cxn>
                            <a:cxn ang="0">
                              <a:pos x="203121" y="630520"/>
                            </a:cxn>
                            <a:cxn ang="0">
                              <a:pos x="216725" y="637449"/>
                            </a:cxn>
                            <a:cxn ang="0">
                              <a:pos x="214994" y="638439"/>
                            </a:cxn>
                            <a:cxn ang="0">
                              <a:pos x="199163" y="630768"/>
                            </a:cxn>
                            <a:cxn ang="0">
                              <a:pos x="203121" y="630520"/>
                            </a:cxn>
                            <a:cxn ang="0">
                              <a:pos x="152908" y="613693"/>
                            </a:cxn>
                            <a:cxn ang="0">
                              <a:pos x="169728" y="623097"/>
                            </a:cxn>
                            <a:cxn ang="0">
                              <a:pos x="173191" y="627056"/>
                            </a:cxn>
                            <a:cxn ang="0">
                              <a:pos x="165276" y="622849"/>
                            </a:cxn>
                            <a:cxn ang="0">
                              <a:pos x="159339" y="619137"/>
                            </a:cxn>
                            <a:cxn ang="0">
                              <a:pos x="152908" y="613693"/>
                            </a:cxn>
                            <a:cxn ang="0">
                              <a:pos x="182403" y="607344"/>
                            </a:cxn>
                            <a:cxn ang="0">
                              <a:pos x="182405" y="607414"/>
                            </a:cxn>
                            <a:cxn ang="0">
                              <a:pos x="183240" y="608426"/>
                            </a:cxn>
                            <a:cxn ang="0">
                              <a:pos x="183332" y="608002"/>
                            </a:cxn>
                            <a:cxn ang="0">
                              <a:pos x="543636" y="591100"/>
                            </a:cxn>
                            <a:cxn ang="0">
                              <a:pos x="542738" y="591175"/>
                            </a:cxn>
                            <a:cxn ang="0">
                              <a:pos x="527897" y="601815"/>
                            </a:cxn>
                            <a:cxn ang="0">
                              <a:pos x="513303" y="609734"/>
                            </a:cxn>
                            <a:cxn ang="0">
                              <a:pos x="502914" y="615920"/>
                            </a:cxn>
                            <a:cxn ang="0">
                              <a:pos x="497225" y="618395"/>
                            </a:cxn>
                            <a:cxn ang="0">
                              <a:pos x="491288" y="620869"/>
                            </a:cxn>
                            <a:cxn ang="0">
                              <a:pos x="484115" y="624581"/>
                            </a:cxn>
                            <a:cxn ang="0">
                              <a:pos x="478673" y="627798"/>
                            </a:cxn>
                            <a:cxn ang="0">
                              <a:pos x="470758" y="631015"/>
                            </a:cxn>
                            <a:cxn ang="0">
                              <a:pos x="462595" y="633985"/>
                            </a:cxn>
                            <a:cxn ang="0">
                              <a:pos x="460369" y="636212"/>
                            </a:cxn>
                            <a:cxn ang="0">
                              <a:pos x="456906" y="637449"/>
                            </a:cxn>
                            <a:cxn ang="0">
                              <a:pos x="448249" y="638934"/>
                            </a:cxn>
                            <a:cxn ang="0">
                              <a:pos x="437118" y="642398"/>
                            </a:cxn>
                            <a:cxn ang="0">
                              <a:pos x="426976" y="645615"/>
                            </a:cxn>
                            <a:cxn ang="0">
                              <a:pos x="415845" y="648832"/>
                            </a:cxn>
                            <a:cxn ang="0">
                              <a:pos x="401993" y="652297"/>
                            </a:cxn>
                            <a:cxn ang="0">
                              <a:pos x="382453" y="655513"/>
                            </a:cxn>
                            <a:cxn ang="0">
                              <a:pos x="381958" y="656256"/>
                            </a:cxn>
                            <a:cxn ang="0">
                              <a:pos x="372563" y="658606"/>
                            </a:cxn>
                            <a:cxn ang="0">
                              <a:pos x="372806" y="658730"/>
                            </a:cxn>
                            <a:cxn ang="0">
                              <a:pos x="383240" y="656121"/>
                            </a:cxn>
                            <a:cxn ang="0">
                              <a:pos x="383442" y="655513"/>
                            </a:cxn>
                            <a:cxn ang="0">
                              <a:pos x="402983" y="652297"/>
                            </a:cxn>
                            <a:cxn ang="0">
                              <a:pos x="416835" y="648832"/>
                            </a:cxn>
                            <a:cxn ang="0">
                              <a:pos x="427966" y="645615"/>
                            </a:cxn>
                            <a:cxn ang="0">
                              <a:pos x="438107" y="642398"/>
                            </a:cxn>
                            <a:cxn ang="0">
                              <a:pos x="449238" y="638934"/>
                            </a:cxn>
                            <a:cxn ang="0">
                              <a:pos x="457896" y="637449"/>
                            </a:cxn>
                            <a:cxn ang="0">
                              <a:pos x="452035" y="640967"/>
                            </a:cxn>
                            <a:cxn ang="0">
                              <a:pos x="452206" y="640914"/>
                            </a:cxn>
                            <a:cxn ang="0">
                              <a:pos x="458390" y="637202"/>
                            </a:cxn>
                            <a:cxn ang="0">
                              <a:pos x="461853" y="635964"/>
                            </a:cxn>
                            <a:cxn ang="0">
                              <a:pos x="462084" y="635901"/>
                            </a:cxn>
                            <a:cxn ang="0">
                              <a:pos x="463585" y="634232"/>
                            </a:cxn>
                            <a:cxn ang="0">
                              <a:pos x="471748" y="631263"/>
                            </a:cxn>
                            <a:cxn ang="0">
                              <a:pos x="479663" y="628046"/>
                            </a:cxn>
                            <a:cxn ang="0">
                              <a:pos x="485105" y="624829"/>
                            </a:cxn>
                            <a:cxn ang="0">
                              <a:pos x="492278" y="621117"/>
                            </a:cxn>
                            <a:cxn ang="0">
                              <a:pos x="498214" y="618642"/>
                            </a:cxn>
                            <a:cxn ang="0">
                              <a:pos x="502285" y="616872"/>
                            </a:cxn>
                            <a:cxn ang="0">
                              <a:pos x="504398" y="615425"/>
                            </a:cxn>
                            <a:cxn ang="0">
                              <a:pos x="514787" y="609239"/>
                            </a:cxn>
                            <a:cxn ang="0">
                              <a:pos x="529381" y="601320"/>
                            </a:cxn>
                            <a:cxn ang="0">
                              <a:pos x="119473" y="587678"/>
                            </a:cxn>
                            <a:cxn ang="0">
                              <a:pos x="120412" y="588484"/>
                            </a:cxn>
                            <a:cxn ang="0">
                              <a:pos x="120733" y="588647"/>
                            </a:cxn>
                            <a:cxn ang="0">
                              <a:pos x="545297" y="581218"/>
                            </a:cxn>
                            <a:cxn ang="0">
                              <a:pos x="545212" y="581276"/>
                            </a:cxn>
                            <a:cxn ang="0">
                              <a:pos x="545212" y="581347"/>
                            </a:cxn>
                            <a:cxn ang="0">
                              <a:pos x="545605" y="581403"/>
                            </a:cxn>
                            <a:cxn ang="0">
                              <a:pos x="545706" y="581276"/>
                            </a:cxn>
                            <a:cxn ang="0">
                              <a:pos x="550641" y="577524"/>
                            </a:cxn>
                            <a:cxn ang="0">
                              <a:pos x="549180" y="578533"/>
                            </a:cxn>
                            <a:cxn ang="0">
                              <a:pos x="548922" y="578802"/>
                            </a:cxn>
                            <a:cxn ang="0">
                              <a:pos x="549923" y="578161"/>
                            </a:cxn>
                            <a:cxn ang="0">
                              <a:pos x="99276" y="565060"/>
                            </a:cxn>
                            <a:cxn ang="0">
                              <a:pos x="108618" y="576064"/>
                            </a:cxn>
                            <a:cxn ang="0">
                              <a:pos x="101211" y="567171"/>
                            </a:cxn>
                            <a:cxn ang="0">
                              <a:pos x="568154" y="565052"/>
                            </a:cxn>
                            <a:cxn ang="0">
                              <a:pos x="568132" y="565060"/>
                            </a:cxn>
                            <a:cxn ang="0">
                              <a:pos x="567968" y="566182"/>
                            </a:cxn>
                            <a:cxn ang="0">
                              <a:pos x="564011" y="570636"/>
                            </a:cxn>
                            <a:cxn ang="0">
                              <a:pos x="559311" y="575832"/>
                            </a:cxn>
                            <a:cxn ang="0">
                              <a:pos x="559594" y="575767"/>
                            </a:cxn>
                            <a:cxn ang="0">
                              <a:pos x="564011" y="570883"/>
                            </a:cxn>
                            <a:cxn ang="0">
                              <a:pos x="567968" y="566429"/>
                            </a:cxn>
                            <a:cxn ang="0">
                              <a:pos x="568154" y="565052"/>
                            </a:cxn>
                            <a:cxn ang="0">
                              <a:pos x="123453" y="559480"/>
                            </a:cxn>
                            <a:cxn ang="0">
                              <a:pos x="123943" y="560077"/>
                            </a:cxn>
                            <a:cxn ang="0">
                              <a:pos x="123967" y="559995"/>
                            </a:cxn>
                            <a:cxn ang="0">
                              <a:pos x="86864" y="553808"/>
                            </a:cxn>
                            <a:cxn ang="0">
                              <a:pos x="93296" y="558015"/>
                            </a:cxn>
                            <a:cxn ang="0">
                              <a:pos x="93611" y="558387"/>
                            </a:cxn>
                            <a:cxn ang="0">
                              <a:pos x="96542" y="559036"/>
                            </a:cxn>
                            <a:cxn ang="0">
                              <a:pos x="103189" y="565191"/>
                            </a:cxn>
                            <a:cxn ang="0">
                              <a:pos x="112342" y="572615"/>
                            </a:cxn>
                            <a:cxn ang="0">
                              <a:pos x="116299" y="578059"/>
                            </a:cxn>
                            <a:cxn ang="0">
                              <a:pos x="118525" y="580781"/>
                            </a:cxn>
                            <a:cxn ang="0">
                              <a:pos x="127925" y="588700"/>
                            </a:cxn>
                            <a:cxn ang="0">
                              <a:pos x="125204" y="590927"/>
                            </a:cxn>
                            <a:cxn ang="0">
                              <a:pos x="116451" y="581197"/>
                            </a:cxn>
                            <a:cxn ang="0">
                              <a:pos x="116052" y="581276"/>
                            </a:cxn>
                            <a:cxn ang="0">
                              <a:pos x="124336" y="590484"/>
                            </a:cxn>
                            <a:cxn ang="0">
                              <a:pos x="125204" y="590927"/>
                            </a:cxn>
                            <a:cxn ang="0">
                              <a:pos x="127925" y="588700"/>
                            </a:cxn>
                            <a:cxn ang="0">
                              <a:pos x="151424" y="607259"/>
                            </a:cxn>
                            <a:cxn ang="0">
                              <a:pos x="146724" y="608744"/>
                            </a:cxn>
                            <a:cxn ang="0">
                              <a:pos x="148455" y="609981"/>
                            </a:cxn>
                            <a:cxn ang="0">
                              <a:pos x="141530" y="610229"/>
                            </a:cxn>
                            <a:cxn ang="0">
                              <a:pos x="137077" y="607259"/>
                            </a:cxn>
                            <a:cxn ang="0">
                              <a:pos x="132872" y="604042"/>
                            </a:cxn>
                            <a:cxn ang="0">
                              <a:pos x="122483" y="595381"/>
                            </a:cxn>
                            <a:cxn ang="0">
                              <a:pos x="112836" y="586720"/>
                            </a:cxn>
                            <a:cxn ang="0">
                              <a:pos x="103932" y="578059"/>
                            </a:cxn>
                            <a:cxn ang="0">
                              <a:pos x="99727" y="573853"/>
                            </a:cxn>
                            <a:cxn ang="0">
                              <a:pos x="95769" y="569398"/>
                            </a:cxn>
                            <a:cxn ang="0">
                              <a:pos x="97253" y="567419"/>
                            </a:cxn>
                            <a:cxn ang="0">
                              <a:pos x="102200" y="571873"/>
                            </a:cxn>
                            <a:cxn ang="0">
                              <a:pos x="107642" y="576080"/>
                            </a:cxn>
                            <a:cxn ang="0">
                              <a:pos x="114321" y="583256"/>
                            </a:cxn>
                            <a:cxn ang="0">
                              <a:pos x="114888" y="583743"/>
                            </a:cxn>
                            <a:cxn ang="0">
                              <a:pos x="107642" y="576080"/>
                            </a:cxn>
                            <a:cxn ang="0">
                              <a:pos x="102448" y="571873"/>
                            </a:cxn>
                            <a:cxn ang="0">
                              <a:pos x="97500" y="567419"/>
                            </a:cxn>
                            <a:cxn ang="0">
                              <a:pos x="92059" y="560737"/>
                            </a:cxn>
                            <a:cxn ang="0">
                              <a:pos x="86864" y="553808"/>
                            </a:cxn>
                            <a:cxn ang="0">
                              <a:pos x="631786" y="514463"/>
                            </a:cxn>
                            <a:cxn ang="0">
                              <a:pos x="631660" y="514517"/>
                            </a:cxn>
                            <a:cxn ang="0">
                              <a:pos x="628959" y="521003"/>
                            </a:cxn>
                            <a:cxn ang="0">
                              <a:pos x="629189" y="483462"/>
                            </a:cxn>
                            <a:cxn ang="0">
                              <a:pos x="622634" y="492934"/>
                            </a:cxn>
                            <a:cxn ang="0">
                              <a:pos x="619418" y="498873"/>
                            </a:cxn>
                            <a:cxn ang="0">
                              <a:pos x="616203" y="504317"/>
                            </a:cxn>
                            <a:cxn ang="0">
                              <a:pos x="608534" y="514463"/>
                            </a:cxn>
                            <a:cxn ang="0">
                              <a:pos x="601856" y="524609"/>
                            </a:cxn>
                            <a:cxn ang="0">
                              <a:pos x="595919" y="532775"/>
                            </a:cxn>
                            <a:cxn ang="0">
                              <a:pos x="595424" y="533077"/>
                            </a:cxn>
                            <a:cxn ang="0">
                              <a:pos x="595019" y="533678"/>
                            </a:cxn>
                            <a:cxn ang="0">
                              <a:pos x="595672" y="533270"/>
                            </a:cxn>
                            <a:cxn ang="0">
                              <a:pos x="601608" y="525104"/>
                            </a:cxn>
                            <a:cxn ang="0">
                              <a:pos x="608287" y="514958"/>
                            </a:cxn>
                            <a:cxn ang="0">
                              <a:pos x="615955" y="504812"/>
                            </a:cxn>
                            <a:cxn ang="0">
                              <a:pos x="619171" y="499368"/>
                            </a:cxn>
                            <a:cxn ang="0">
                              <a:pos x="622386" y="493429"/>
                            </a:cxn>
                            <a:cxn ang="0">
                              <a:pos x="629065" y="483778"/>
                            </a:cxn>
                            <a:cxn ang="0">
                              <a:pos x="654790" y="480067"/>
                            </a:cxn>
                            <a:cxn ang="0">
                              <a:pos x="651574" y="489717"/>
                            </a:cxn>
                            <a:cxn ang="0">
                              <a:pos x="645885" y="500110"/>
                            </a:cxn>
                            <a:cxn ang="0">
                              <a:pos x="640196" y="510751"/>
                            </a:cxn>
                            <a:cxn ang="0">
                              <a:pos x="635001" y="517432"/>
                            </a:cxn>
                            <a:cxn ang="0">
                              <a:pos x="638464" y="510504"/>
                            </a:cxn>
                            <a:cxn ang="0">
                              <a:pos x="641433" y="503575"/>
                            </a:cxn>
                            <a:cxn ang="0">
                              <a:pos x="643659" y="499863"/>
                            </a:cxn>
                            <a:cxn ang="0">
                              <a:pos x="646627" y="494914"/>
                            </a:cxn>
                            <a:cxn ang="0">
                              <a:pos x="649348" y="489965"/>
                            </a:cxn>
                            <a:cxn ang="0">
                              <a:pos x="654790" y="480067"/>
                            </a:cxn>
                            <a:cxn ang="0">
                              <a:pos x="638779" y="458855"/>
                            </a:cxn>
                            <a:cxn ang="0">
                              <a:pos x="632775" y="469426"/>
                            </a:cxn>
                            <a:cxn ang="0">
                              <a:pos x="632665" y="469680"/>
                            </a:cxn>
                            <a:cxn ang="0">
                              <a:pos x="638712" y="459033"/>
                            </a:cxn>
                            <a:cxn ang="0">
                              <a:pos x="642072" y="434912"/>
                            </a:cxn>
                            <a:cxn ang="0">
                              <a:pos x="634856" y="454636"/>
                            </a:cxn>
                            <a:cxn ang="0">
                              <a:pos x="619676" y="485678"/>
                            </a:cxn>
                            <a:cxn ang="0">
                              <a:pos x="617453" y="489193"/>
                            </a:cxn>
                            <a:cxn ang="0">
                              <a:pos x="617439" y="489222"/>
                            </a:cxn>
                            <a:cxn ang="0">
                              <a:pos x="612245" y="498131"/>
                            </a:cxn>
                            <a:cxn ang="0">
                              <a:pos x="607050" y="507782"/>
                            </a:cxn>
                            <a:cxn ang="0">
                              <a:pos x="601114" y="515205"/>
                            </a:cxn>
                            <a:cxn ang="0">
                              <a:pos x="596167" y="523619"/>
                            </a:cxn>
                            <a:cxn ang="0">
                              <a:pos x="566979" y="556531"/>
                            </a:cxn>
                            <a:cxn ang="0">
                              <a:pos x="557332" y="564697"/>
                            </a:cxn>
                            <a:cxn ang="0">
                              <a:pos x="556406" y="565401"/>
                            </a:cxn>
                            <a:cxn ang="0">
                              <a:pos x="556007" y="565805"/>
                            </a:cxn>
                            <a:cxn ang="0">
                              <a:pos x="551973" y="569095"/>
                            </a:cxn>
                            <a:cxn ang="0">
                              <a:pos x="548675" y="572863"/>
                            </a:cxn>
                            <a:cxn ang="0">
                              <a:pos x="536554" y="582019"/>
                            </a:cxn>
                            <a:cxn ang="0">
                              <a:pos x="534655" y="583219"/>
                            </a:cxn>
                            <a:cxn ang="0">
                              <a:pos x="529497" y="587426"/>
                            </a:cxn>
                            <a:cxn ang="0">
                              <a:pos x="528752" y="587910"/>
                            </a:cxn>
                            <a:cxn ang="0">
                              <a:pos x="527649" y="588948"/>
                            </a:cxn>
                            <a:cxn ang="0">
                              <a:pos x="518003" y="595381"/>
                            </a:cxn>
                            <a:cxn ang="0">
                              <a:pos x="508356" y="601320"/>
                            </a:cxn>
                            <a:cxn ang="0">
                              <a:pos x="507252" y="601880"/>
                            </a:cxn>
                            <a:cxn ang="0">
                              <a:pos x="500720" y="606125"/>
                            </a:cxn>
                            <a:cxn ang="0">
                              <a:pos x="498695" y="607146"/>
                            </a:cxn>
                            <a:cxn ang="0">
                              <a:pos x="496730" y="608497"/>
                            </a:cxn>
                            <a:cxn ang="0">
                              <a:pos x="490052" y="612209"/>
                            </a:cxn>
                            <a:cxn ang="0">
                              <a:pos x="483811" y="614657"/>
                            </a:cxn>
                            <a:cxn ang="0">
                              <a:pos x="469904" y="621675"/>
                            </a:cxn>
                            <a:cxn ang="0">
                              <a:pos x="437275" y="633849"/>
                            </a:cxn>
                            <a:cxn ang="0">
                              <a:pos x="414537" y="639698"/>
                            </a:cxn>
                            <a:cxn ang="0">
                              <a:pos x="432913" y="636212"/>
                            </a:cxn>
                            <a:cxn ang="0">
                              <a:pos x="436376" y="635469"/>
                            </a:cxn>
                            <a:cxn ang="0">
                              <a:pos x="447507" y="631510"/>
                            </a:cxn>
                            <a:cxn ang="0">
                              <a:pos x="454433" y="629283"/>
                            </a:cxn>
                            <a:cxn ang="0">
                              <a:pos x="465564" y="623591"/>
                            </a:cxn>
                            <a:cxn ang="0">
                              <a:pos x="478179" y="619137"/>
                            </a:cxn>
                            <a:cxn ang="0">
                              <a:pos x="486261" y="615966"/>
                            </a:cxn>
                            <a:cxn ang="0">
                              <a:pos x="489804" y="613941"/>
                            </a:cxn>
                            <a:cxn ang="0">
                              <a:pos x="493020" y="612951"/>
                            </a:cxn>
                            <a:cxn ang="0">
                              <a:pos x="497472" y="610476"/>
                            </a:cxn>
                            <a:cxn ang="0">
                              <a:pos x="498642" y="609663"/>
                            </a:cxn>
                            <a:cxn ang="0">
                              <a:pos x="501677" y="606765"/>
                            </a:cxn>
                            <a:cxn ang="0">
                              <a:pos x="508356" y="602805"/>
                            </a:cxn>
                            <a:cxn ang="0">
                              <a:pos x="515954" y="599079"/>
                            </a:cxn>
                            <a:cxn ang="0">
                              <a:pos x="518745" y="597361"/>
                            </a:cxn>
                            <a:cxn ang="0">
                              <a:pos x="528392" y="590927"/>
                            </a:cxn>
                            <a:cxn ang="0">
                              <a:pos x="532597" y="586968"/>
                            </a:cxn>
                            <a:cxn ang="0">
                              <a:pos x="537296" y="583998"/>
                            </a:cxn>
                            <a:cxn ang="0">
                              <a:pos x="549417" y="574842"/>
                            </a:cxn>
                            <a:cxn ang="0">
                              <a:pos x="558074" y="566676"/>
                            </a:cxn>
                            <a:cxn ang="0">
                              <a:pos x="567721" y="558510"/>
                            </a:cxn>
                            <a:cxn ang="0">
                              <a:pos x="596909" y="525598"/>
                            </a:cxn>
                            <a:cxn ang="0">
                              <a:pos x="600925" y="518767"/>
                            </a:cxn>
                            <a:cxn ang="0">
                              <a:pos x="601114" y="518175"/>
                            </a:cxn>
                            <a:cxn ang="0">
                              <a:pos x="607545" y="508276"/>
                            </a:cxn>
                            <a:cxn ang="0">
                              <a:pos x="609524" y="505307"/>
                            </a:cxn>
                            <a:cxn ang="0">
                              <a:pos x="612155" y="501656"/>
                            </a:cxn>
                            <a:cxn ang="0">
                              <a:pos x="612987" y="500110"/>
                            </a:cxn>
                            <a:cxn ang="0">
                              <a:pos x="618181" y="491202"/>
                            </a:cxn>
                            <a:cxn ang="0">
                              <a:pos x="628323" y="470168"/>
                            </a:cxn>
                            <a:cxn ang="0">
                              <a:pos x="638217" y="447650"/>
                            </a:cxn>
                            <a:cxn ang="0">
                              <a:pos x="641123" y="438494"/>
                            </a:cxn>
                            <a:cxn ang="0">
                              <a:pos x="669136" y="413006"/>
                            </a:cxn>
                            <a:cxn ang="0">
                              <a:pos x="668394" y="413500"/>
                            </a:cxn>
                            <a:cxn ang="0">
                              <a:pos x="668394" y="413500"/>
                            </a:cxn>
                            <a:cxn ang="0">
                              <a:pos x="671473" y="398340"/>
                            </a:cxn>
                            <a:cxn ang="0">
                              <a:pos x="671384" y="398778"/>
                            </a:cxn>
                            <a:cxn ang="0">
                              <a:pos x="672104" y="399643"/>
                            </a:cxn>
                            <a:cxn ang="0">
                              <a:pos x="674331" y="402117"/>
                            </a:cxn>
                            <a:cxn ang="0">
                              <a:pos x="675815" y="401128"/>
                            </a:cxn>
                            <a:cxn ang="0">
                              <a:pos x="675852" y="400938"/>
                            </a:cxn>
                            <a:cxn ang="0">
                              <a:pos x="674825" y="401623"/>
                            </a:cxn>
                            <a:cxn ang="0">
                              <a:pos x="672352" y="399395"/>
                            </a:cxn>
                            <a:cxn ang="0">
                              <a:pos x="669268" y="370229"/>
                            </a:cxn>
                            <a:cxn ang="0">
                              <a:pos x="669095" y="370239"/>
                            </a:cxn>
                            <a:cxn ang="0">
                              <a:pos x="668782" y="370256"/>
                            </a:cxn>
                            <a:cxn ang="0">
                              <a:pos x="668889" y="371433"/>
                            </a:cxn>
                            <a:cxn ang="0">
                              <a:pos x="668642" y="377619"/>
                            </a:cxn>
                            <a:cxn ang="0">
                              <a:pos x="667652" y="381331"/>
                            </a:cxn>
                            <a:cxn ang="0">
                              <a:pos x="661716" y="390734"/>
                            </a:cxn>
                            <a:cxn ang="0">
                              <a:pos x="660232" y="398901"/>
                            </a:cxn>
                            <a:cxn ang="0">
                              <a:pos x="658747" y="401623"/>
                            </a:cxn>
                            <a:cxn ang="0">
                              <a:pos x="656274" y="413500"/>
                            </a:cxn>
                            <a:cxn ang="0">
                              <a:pos x="653553" y="422904"/>
                            </a:cxn>
                            <a:cxn ang="0">
                              <a:pos x="650585" y="432060"/>
                            </a:cxn>
                            <a:cxn ang="0">
                              <a:pos x="648853" y="439236"/>
                            </a:cxn>
                            <a:cxn ang="0">
                              <a:pos x="646874" y="446660"/>
                            </a:cxn>
                            <a:cxn ang="0">
                              <a:pos x="648453" y="444204"/>
                            </a:cxn>
                            <a:cxn ang="0">
                              <a:pos x="649843" y="438988"/>
                            </a:cxn>
                            <a:cxn ang="0">
                              <a:pos x="651079" y="431565"/>
                            </a:cxn>
                            <a:cxn ang="0">
                              <a:pos x="654048" y="422409"/>
                            </a:cxn>
                            <a:cxn ang="0">
                              <a:pos x="656769" y="413006"/>
                            </a:cxn>
                            <a:cxn ang="0">
                              <a:pos x="659242" y="401128"/>
                            </a:cxn>
                            <a:cxn ang="0">
                              <a:pos x="660726" y="398405"/>
                            </a:cxn>
                            <a:cxn ang="0">
                              <a:pos x="662210" y="390240"/>
                            </a:cxn>
                            <a:cxn ang="0">
                              <a:pos x="668147" y="380836"/>
                            </a:cxn>
                            <a:cxn ang="0">
                              <a:pos x="664189" y="399890"/>
                            </a:cxn>
                            <a:cxn ang="0">
                              <a:pos x="661221" y="415727"/>
                            </a:cxn>
                            <a:cxn ang="0">
                              <a:pos x="654542" y="436019"/>
                            </a:cxn>
                            <a:cxn ang="0">
                              <a:pos x="653221" y="438075"/>
                            </a:cxn>
                            <a:cxn ang="0">
                              <a:pos x="652656" y="441154"/>
                            </a:cxn>
                            <a:cxn ang="0">
                              <a:pos x="650832" y="446412"/>
                            </a:cxn>
                            <a:cxn ang="0">
                              <a:pos x="643906" y="461507"/>
                            </a:cxn>
                            <a:cxn ang="0">
                              <a:pos x="640690" y="469426"/>
                            </a:cxn>
                            <a:cxn ang="0">
                              <a:pos x="638712" y="473633"/>
                            </a:cxn>
                            <a:cxn ang="0">
                              <a:pos x="636238" y="478087"/>
                            </a:cxn>
                            <a:cxn ang="0">
                              <a:pos x="629560" y="489965"/>
                            </a:cxn>
                            <a:cxn ang="0">
                              <a:pos x="622386" y="501595"/>
                            </a:cxn>
                            <a:cxn ang="0">
                              <a:pos x="613234" y="517185"/>
                            </a:cxn>
                            <a:cxn ang="0">
                              <a:pos x="603093" y="532527"/>
                            </a:cxn>
                            <a:cxn ang="0">
                              <a:pos x="596414" y="541188"/>
                            </a:cxn>
                            <a:cxn ang="0">
                              <a:pos x="589241" y="549602"/>
                            </a:cxn>
                            <a:cxn ang="0">
                              <a:pos x="586767" y="553066"/>
                            </a:cxn>
                            <a:cxn ang="0">
                              <a:pos x="584046" y="556531"/>
                            </a:cxn>
                            <a:cxn ang="0">
                              <a:pos x="579841" y="559995"/>
                            </a:cxn>
                            <a:cxn ang="0">
                              <a:pos x="572964" y="567613"/>
                            </a:cxn>
                            <a:cxn ang="0">
                              <a:pos x="573163" y="568409"/>
                            </a:cxn>
                            <a:cxn ang="0">
                              <a:pos x="565989" y="575832"/>
                            </a:cxn>
                            <a:cxn ang="0">
                              <a:pos x="558321" y="581276"/>
                            </a:cxn>
                            <a:cxn ang="0">
                              <a:pos x="552138" y="586225"/>
                            </a:cxn>
                            <a:cxn ang="0">
                              <a:pos x="546280" y="590508"/>
                            </a:cxn>
                            <a:cxn ang="0">
                              <a:pos x="547191" y="590432"/>
                            </a:cxn>
                            <a:cxn ang="0">
                              <a:pos x="553622" y="585731"/>
                            </a:cxn>
                            <a:cxn ang="0">
                              <a:pos x="559806" y="580781"/>
                            </a:cxn>
                            <a:cxn ang="0">
                              <a:pos x="567474" y="575337"/>
                            </a:cxn>
                            <a:cxn ang="0">
                              <a:pos x="574647" y="567914"/>
                            </a:cxn>
                            <a:cxn ang="0">
                              <a:pos x="574400" y="566924"/>
                            </a:cxn>
                            <a:cxn ang="0">
                              <a:pos x="581325" y="559253"/>
                            </a:cxn>
                            <a:cxn ang="0">
                              <a:pos x="585531" y="555788"/>
                            </a:cxn>
                            <a:cxn ang="0">
                              <a:pos x="588251" y="552324"/>
                            </a:cxn>
                            <a:cxn ang="0">
                              <a:pos x="590725" y="548860"/>
                            </a:cxn>
                            <a:cxn ang="0">
                              <a:pos x="597898" y="540446"/>
                            </a:cxn>
                            <a:cxn ang="0">
                              <a:pos x="604577" y="531785"/>
                            </a:cxn>
                            <a:cxn ang="0">
                              <a:pos x="614718" y="516443"/>
                            </a:cxn>
                            <a:cxn ang="0">
                              <a:pos x="623870" y="500853"/>
                            </a:cxn>
                            <a:cxn ang="0">
                              <a:pos x="631044" y="489222"/>
                            </a:cxn>
                            <a:cxn ang="0">
                              <a:pos x="637722" y="477344"/>
                            </a:cxn>
                            <a:cxn ang="0">
                              <a:pos x="640196" y="472890"/>
                            </a:cxn>
                            <a:cxn ang="0">
                              <a:pos x="642175" y="468684"/>
                            </a:cxn>
                            <a:cxn ang="0">
                              <a:pos x="645390" y="460765"/>
                            </a:cxn>
                            <a:cxn ang="0">
                              <a:pos x="652316" y="445670"/>
                            </a:cxn>
                            <a:cxn ang="0">
                              <a:pos x="655037" y="435524"/>
                            </a:cxn>
                            <a:cxn ang="0">
                              <a:pos x="661716" y="415233"/>
                            </a:cxn>
                            <a:cxn ang="0">
                              <a:pos x="664684" y="399396"/>
                            </a:cxn>
                            <a:cxn ang="0">
                              <a:pos x="668642" y="380341"/>
                            </a:cxn>
                            <a:cxn ang="0">
                              <a:pos x="669534" y="376994"/>
                            </a:cxn>
                            <a:cxn ang="0">
                              <a:pos x="668889" y="376877"/>
                            </a:cxn>
                            <a:cxn ang="0">
                              <a:pos x="669136" y="370691"/>
                            </a:cxn>
                            <a:cxn ang="0">
                              <a:pos x="674578" y="364999"/>
                            </a:cxn>
                            <a:cxn ang="0">
                              <a:pos x="671698" y="377005"/>
                            </a:cxn>
                            <a:cxn ang="0">
                              <a:pos x="671698" y="377005"/>
                            </a:cxn>
                            <a:cxn ang="0">
                              <a:pos x="674578" y="364999"/>
                            </a:cxn>
                            <a:cxn ang="0">
                              <a:pos x="676804" y="362524"/>
                            </a:cxn>
                            <a:cxn ang="0">
                              <a:pos x="675320" y="365741"/>
                            </a:cxn>
                            <a:cxn ang="0">
                              <a:pos x="674980" y="372484"/>
                            </a:cxn>
                            <a:cxn ang="0">
                              <a:pos x="674825" y="378857"/>
                            </a:cxn>
                            <a:cxn ang="0">
                              <a:pos x="672352" y="386471"/>
                            </a:cxn>
                            <a:cxn ang="0">
                              <a:pos x="672352" y="387341"/>
                            </a:cxn>
                            <a:cxn ang="0">
                              <a:pos x="675320" y="378857"/>
                            </a:cxn>
                            <a:cxn ang="0">
                              <a:pos x="675815" y="365741"/>
                            </a:cxn>
                            <a:cxn ang="0">
                              <a:pos x="676968" y="363242"/>
                            </a:cxn>
                            <a:cxn ang="0">
                              <a:pos x="666168" y="351884"/>
                            </a:cxn>
                            <a:cxn ang="0">
                              <a:pos x="664547" y="355716"/>
                            </a:cxn>
                            <a:cxn ang="0">
                              <a:pos x="663942" y="361287"/>
                            </a:cxn>
                            <a:cxn ang="0">
                              <a:pos x="663161" y="358685"/>
                            </a:cxn>
                            <a:cxn ang="0">
                              <a:pos x="662876" y="359052"/>
                            </a:cxn>
                            <a:cxn ang="0">
                              <a:pos x="663695" y="361782"/>
                            </a:cxn>
                            <a:cxn ang="0">
                              <a:pos x="663200" y="365741"/>
                            </a:cxn>
                            <a:cxn ang="0">
                              <a:pos x="664189" y="368958"/>
                            </a:cxn>
                            <a:cxn ang="0">
                              <a:pos x="664956" y="368916"/>
                            </a:cxn>
                            <a:cxn ang="0">
                              <a:pos x="664436" y="367226"/>
                            </a:cxn>
                            <a:cxn ang="0">
                              <a:pos x="664931" y="363267"/>
                            </a:cxn>
                            <a:cxn ang="0">
                              <a:pos x="666168" y="351884"/>
                            </a:cxn>
                            <a:cxn ang="0">
                              <a:pos x="686946" y="345202"/>
                            </a:cxn>
                            <a:cxn ang="0">
                              <a:pos x="687441" y="345450"/>
                            </a:cxn>
                            <a:cxn ang="0">
                              <a:pos x="687193" y="355843"/>
                            </a:cxn>
                            <a:cxn ang="0">
                              <a:pos x="687441" y="363019"/>
                            </a:cxn>
                            <a:cxn ang="0">
                              <a:pos x="686698" y="376134"/>
                            </a:cxn>
                            <a:cxn ang="0">
                              <a:pos x="685956" y="383558"/>
                            </a:cxn>
                            <a:cxn ang="0">
                              <a:pos x="683730" y="394446"/>
                            </a:cxn>
                            <a:cxn ang="0">
                              <a:pos x="682988" y="403602"/>
                            </a:cxn>
                            <a:cxn ang="0">
                              <a:pos x="679278" y="420429"/>
                            </a:cxn>
                            <a:cxn ang="0">
                              <a:pos x="675815" y="435029"/>
                            </a:cxn>
                            <a:cxn ang="0">
                              <a:pos x="669631" y="437751"/>
                            </a:cxn>
                            <a:cxn ang="0">
                              <a:pos x="670126" y="436267"/>
                            </a:cxn>
                            <a:cxn ang="0">
                              <a:pos x="671115" y="425873"/>
                            </a:cxn>
                            <a:cxn ang="0">
                              <a:pos x="674825" y="414985"/>
                            </a:cxn>
                            <a:cxn ang="0">
                              <a:pos x="677794" y="413253"/>
                            </a:cxn>
                            <a:cxn ang="0">
                              <a:pos x="677794" y="413253"/>
                            </a:cxn>
                            <a:cxn ang="0">
                              <a:pos x="681009" y="394446"/>
                            </a:cxn>
                            <a:cxn ang="0">
                              <a:pos x="682741" y="385538"/>
                            </a:cxn>
                            <a:cxn ang="0">
                              <a:pos x="684225" y="376382"/>
                            </a:cxn>
                            <a:cxn ang="0">
                              <a:pos x="685462" y="367721"/>
                            </a:cxn>
                            <a:cxn ang="0">
                              <a:pos x="685956" y="359555"/>
                            </a:cxn>
                            <a:cxn ang="0">
                              <a:pos x="686204" y="352626"/>
                            </a:cxn>
                            <a:cxn ang="0">
                              <a:pos x="686698" y="348914"/>
                            </a:cxn>
                            <a:cxn ang="0">
                              <a:pos x="686946" y="345202"/>
                            </a:cxn>
                            <a:cxn ang="0">
                              <a:pos x="34838" y="230465"/>
                            </a:cxn>
                            <a:cxn ang="0">
                              <a:pos x="34961" y="230527"/>
                            </a:cxn>
                            <a:cxn ang="0">
                              <a:pos x="34972" y="230492"/>
                            </a:cxn>
                            <a:cxn ang="0">
                              <a:pos x="49761" y="194996"/>
                            </a:cxn>
                            <a:cxn ang="0">
                              <a:pos x="44319" y="205142"/>
                            </a:cxn>
                            <a:cxn ang="0">
                              <a:pos x="39867" y="208854"/>
                            </a:cxn>
                            <a:cxn ang="0">
                              <a:pos x="39856" y="209091"/>
                            </a:cxn>
                            <a:cxn ang="0">
                              <a:pos x="39426" y="218564"/>
                            </a:cxn>
                            <a:cxn ang="0">
                              <a:pos x="39438" y="218541"/>
                            </a:cxn>
                            <a:cxn ang="0">
                              <a:pos x="39867" y="209101"/>
                            </a:cxn>
                            <a:cxn ang="0">
                              <a:pos x="44319" y="205389"/>
                            </a:cxn>
                            <a:cxn ang="0">
                              <a:pos x="49761" y="195243"/>
                            </a:cxn>
                            <a:cxn ang="0">
                              <a:pos x="49947" y="195367"/>
                            </a:cxn>
                            <a:cxn ang="0">
                              <a:pos x="50039" y="195182"/>
                            </a:cxn>
                            <a:cxn ang="0">
                              <a:pos x="52729" y="173467"/>
                            </a:cxn>
                            <a:cxn ang="0">
                              <a:pos x="49266" y="175942"/>
                            </a:cxn>
                            <a:cxn ang="0">
                              <a:pos x="44072" y="186830"/>
                            </a:cxn>
                            <a:cxn ang="0">
                              <a:pos x="45260" y="187781"/>
                            </a:cxn>
                            <a:cxn ang="0">
                              <a:pos x="45299" y="187614"/>
                            </a:cxn>
                            <a:cxn ang="0">
                              <a:pos x="44319" y="186830"/>
                            </a:cxn>
                            <a:cxn ang="0">
                              <a:pos x="49514" y="175942"/>
                            </a:cxn>
                            <a:cxn ang="0">
                              <a:pos x="52580" y="173751"/>
                            </a:cxn>
                            <a:cxn ang="0">
                              <a:pos x="71776" y="159362"/>
                            </a:cxn>
                            <a:cxn ang="0">
                              <a:pos x="71463" y="159612"/>
                            </a:cxn>
                            <a:cxn ang="0">
                              <a:pos x="70137" y="164714"/>
                            </a:cxn>
                            <a:cxn ang="0">
                              <a:pos x="69302" y="167281"/>
                            </a:cxn>
                            <a:cxn ang="0">
                              <a:pos x="46545" y="208854"/>
                            </a:cxn>
                            <a:cxn ang="0">
                              <a:pos x="43330" y="218999"/>
                            </a:cxn>
                            <a:cxn ang="0">
                              <a:pos x="40361" y="229392"/>
                            </a:cxn>
                            <a:cxn ang="0">
                              <a:pos x="33930" y="251169"/>
                            </a:cxn>
                            <a:cxn ang="0">
                              <a:pos x="29725" y="266016"/>
                            </a:cxn>
                            <a:cxn ang="0">
                              <a:pos x="27747" y="277152"/>
                            </a:cxn>
                            <a:cxn ang="0">
                              <a:pos x="26757" y="282843"/>
                            </a:cxn>
                            <a:cxn ang="0">
                              <a:pos x="26015" y="288535"/>
                            </a:cxn>
                            <a:cxn ang="0">
                              <a:pos x="23789" y="303877"/>
                            </a:cxn>
                            <a:cxn ang="0">
                              <a:pos x="23047" y="313281"/>
                            </a:cxn>
                            <a:cxn ang="0">
                              <a:pos x="24284" y="323179"/>
                            </a:cxn>
                            <a:cxn ang="0">
                              <a:pos x="24863" y="317785"/>
                            </a:cxn>
                            <a:cxn ang="0">
                              <a:pos x="24778" y="316002"/>
                            </a:cxn>
                            <a:cxn ang="0">
                              <a:pos x="25768" y="305609"/>
                            </a:cxn>
                            <a:cxn ang="0">
                              <a:pos x="27994" y="290267"/>
                            </a:cxn>
                            <a:cxn ang="0">
                              <a:pos x="29759" y="288147"/>
                            </a:cxn>
                            <a:cxn ang="0">
                              <a:pos x="32323" y="270982"/>
                            </a:cxn>
                            <a:cxn ang="0">
                              <a:pos x="32199" y="267996"/>
                            </a:cxn>
                            <a:cxn ang="0">
                              <a:pos x="34643" y="260987"/>
                            </a:cxn>
                            <a:cxn ang="0">
                              <a:pos x="36097" y="255103"/>
                            </a:cxn>
                            <a:cxn ang="0">
                              <a:pos x="35662" y="256118"/>
                            </a:cxn>
                            <a:cxn ang="0">
                              <a:pos x="34178" y="255623"/>
                            </a:cxn>
                            <a:cxn ang="0">
                              <a:pos x="30467" y="266264"/>
                            </a:cxn>
                            <a:cxn ang="0">
                              <a:pos x="30715" y="272203"/>
                            </a:cxn>
                            <a:cxn ang="0">
                              <a:pos x="28983" y="283586"/>
                            </a:cxn>
                            <a:cxn ang="0">
                              <a:pos x="28736" y="285565"/>
                            </a:cxn>
                            <a:cxn ang="0">
                              <a:pos x="26262" y="288535"/>
                            </a:cxn>
                            <a:cxn ang="0">
                              <a:pos x="27004" y="282843"/>
                            </a:cxn>
                            <a:cxn ang="0">
                              <a:pos x="27994" y="277152"/>
                            </a:cxn>
                            <a:cxn ang="0">
                              <a:pos x="29973" y="266016"/>
                            </a:cxn>
                            <a:cxn ang="0">
                              <a:pos x="34178" y="251169"/>
                            </a:cxn>
                            <a:cxn ang="0">
                              <a:pos x="40609" y="229392"/>
                            </a:cxn>
                            <a:cxn ang="0">
                              <a:pos x="43577" y="218999"/>
                            </a:cxn>
                            <a:cxn ang="0">
                              <a:pos x="46793" y="208854"/>
                            </a:cxn>
                            <a:cxn ang="0">
                              <a:pos x="69549" y="167281"/>
                            </a:cxn>
                            <a:cxn ang="0">
                              <a:pos x="71776" y="159362"/>
                            </a:cxn>
                            <a:cxn ang="0">
                              <a:pos x="76228" y="134617"/>
                            </a:cxn>
                            <a:cxn ang="0">
                              <a:pos x="76228" y="134617"/>
                            </a:cxn>
                            <a:cxn ang="0">
                              <a:pos x="77465" y="135606"/>
                            </a:cxn>
                            <a:cxn ang="0">
                              <a:pos x="77465" y="135606"/>
                            </a:cxn>
                            <a:cxn ang="0">
                              <a:pos x="120800" y="99385"/>
                            </a:cxn>
                            <a:cxn ang="0">
                              <a:pos x="120752" y="99423"/>
                            </a:cxn>
                            <a:cxn ang="0">
                              <a:pos x="120608" y="99587"/>
                            </a:cxn>
                            <a:cxn ang="0">
                              <a:pos x="118587" y="101705"/>
                            </a:cxn>
                            <a:cxn ang="0">
                              <a:pos x="118077" y="102448"/>
                            </a:cxn>
                            <a:cxn ang="0">
                              <a:pos x="117743" y="102825"/>
                            </a:cxn>
                            <a:cxn ang="0">
                              <a:pos x="116299" y="104922"/>
                            </a:cxn>
                            <a:cxn ang="0">
                              <a:pos x="101211" y="122739"/>
                            </a:cxn>
                            <a:cxn ang="0">
                              <a:pos x="97006" y="127688"/>
                            </a:cxn>
                            <a:cxn ang="0">
                              <a:pos x="92801" y="132884"/>
                            </a:cxn>
                            <a:cxn ang="0">
                              <a:pos x="74207" y="153444"/>
                            </a:cxn>
                            <a:cxn ang="0">
                              <a:pos x="93048" y="132637"/>
                            </a:cxn>
                            <a:cxn ang="0">
                              <a:pos x="97253" y="127440"/>
                            </a:cxn>
                            <a:cxn ang="0">
                              <a:pos x="101458" y="122491"/>
                            </a:cxn>
                            <a:cxn ang="0">
                              <a:pos x="116547" y="104674"/>
                            </a:cxn>
                            <a:cxn ang="0">
                              <a:pos x="118077" y="102448"/>
                            </a:cxn>
                            <a:cxn ang="0">
                              <a:pos x="120608" y="99587"/>
                            </a:cxn>
                            <a:cxn ang="0">
                              <a:pos x="127079" y="82322"/>
                            </a:cxn>
                            <a:cxn ang="0">
                              <a:pos x="124944" y="83066"/>
                            </a:cxn>
                            <a:cxn ang="0">
                              <a:pos x="123356" y="83656"/>
                            </a:cxn>
                            <a:cxn ang="0">
                              <a:pos x="122978" y="84135"/>
                            </a:cxn>
                            <a:cxn ang="0">
                              <a:pos x="120257" y="86610"/>
                            </a:cxn>
                            <a:cxn ang="0">
                              <a:pos x="113331" y="91064"/>
                            </a:cxn>
                            <a:cxn ang="0">
                              <a:pos x="108632" y="96261"/>
                            </a:cxn>
                            <a:cxn ang="0">
                              <a:pos x="104179" y="101457"/>
                            </a:cxn>
                            <a:cxn ang="0">
                              <a:pos x="101211" y="104179"/>
                            </a:cxn>
                            <a:cxn ang="0">
                              <a:pos x="101110" y="104053"/>
                            </a:cxn>
                            <a:cxn ang="0">
                              <a:pos x="98304" y="107427"/>
                            </a:cxn>
                            <a:cxn ang="0">
                              <a:pos x="93543" y="113335"/>
                            </a:cxn>
                            <a:cxn ang="0">
                              <a:pos x="85875" y="121749"/>
                            </a:cxn>
                            <a:cxn ang="0">
                              <a:pos x="87112" y="123233"/>
                            </a:cxn>
                            <a:cxn ang="0">
                              <a:pos x="87135" y="123213"/>
                            </a:cxn>
                            <a:cxn ang="0">
                              <a:pos x="86122" y="121996"/>
                            </a:cxn>
                            <a:cxn ang="0">
                              <a:pos x="93790" y="113583"/>
                            </a:cxn>
                            <a:cxn ang="0">
                              <a:pos x="101458" y="104179"/>
                            </a:cxn>
                            <a:cxn ang="0">
                              <a:pos x="104426" y="101457"/>
                            </a:cxn>
                            <a:cxn ang="0">
                              <a:pos x="108879" y="96261"/>
                            </a:cxn>
                            <a:cxn ang="0">
                              <a:pos x="113578" y="91064"/>
                            </a:cxn>
                            <a:cxn ang="0">
                              <a:pos x="120504" y="86610"/>
                            </a:cxn>
                            <a:cxn ang="0">
                              <a:pos x="123225" y="84135"/>
                            </a:cxn>
                            <a:cxn ang="0">
                              <a:pos x="126194" y="83022"/>
                            </a:cxn>
                            <a:cxn ang="0">
                              <a:pos x="127130" y="82731"/>
                            </a:cxn>
                            <a:cxn ang="0">
                              <a:pos x="485352" y="37613"/>
                            </a:cxn>
                            <a:cxn ang="0">
                              <a:pos x="497967" y="43305"/>
                            </a:cxn>
                            <a:cxn ang="0">
                              <a:pos x="503409" y="47759"/>
                            </a:cxn>
                            <a:cxn ang="0">
                              <a:pos x="491288" y="41820"/>
                            </a:cxn>
                            <a:cxn ang="0">
                              <a:pos x="485352" y="37613"/>
                            </a:cxn>
                            <a:cxn ang="0">
                              <a:pos x="444291" y="19549"/>
                            </a:cxn>
                            <a:cxn ang="0">
                              <a:pos x="454185" y="21776"/>
                            </a:cxn>
                            <a:cxn ang="0">
                              <a:pos x="468037" y="28705"/>
                            </a:cxn>
                            <a:cxn ang="0">
                              <a:pos x="444291" y="19549"/>
                            </a:cxn>
                            <a:cxn ang="0">
                              <a:pos x="295384" y="17910"/>
                            </a:cxn>
                            <a:cxn ang="0">
                              <a:pos x="290190" y="18559"/>
                            </a:cxn>
                            <a:cxn ang="0">
                              <a:pos x="279058" y="20044"/>
                            </a:cxn>
                            <a:cxn ang="0">
                              <a:pos x="268175" y="22518"/>
                            </a:cxn>
                            <a:cxn ang="0">
                              <a:pos x="263475" y="24003"/>
                            </a:cxn>
                            <a:cxn ang="0">
                              <a:pos x="258034" y="25488"/>
                            </a:cxn>
                            <a:cxn ang="0">
                              <a:pos x="246126" y="27828"/>
                            </a:cxn>
                            <a:cxn ang="0">
                              <a:pos x="243934" y="28705"/>
                            </a:cxn>
                            <a:cxn ang="0">
                              <a:pos x="228846" y="33901"/>
                            </a:cxn>
                            <a:cxn ang="0">
                              <a:pos x="214004" y="39840"/>
                            </a:cxn>
                            <a:cxn ang="0">
                              <a:pos x="203616" y="44542"/>
                            </a:cxn>
                            <a:cxn ang="0">
                              <a:pos x="196690" y="47264"/>
                            </a:cxn>
                            <a:cxn ang="0">
                              <a:pos x="179622" y="55183"/>
                            </a:cxn>
                            <a:cxn ang="0">
                              <a:pos x="171460" y="60380"/>
                            </a:cxn>
                            <a:cxn ang="0">
                              <a:pos x="163544" y="65576"/>
                            </a:cxn>
                            <a:cxn ang="0">
                              <a:pos x="150929" y="74979"/>
                            </a:cxn>
                            <a:cxn ang="0">
                              <a:pos x="139056" y="84383"/>
                            </a:cxn>
                            <a:cxn ang="0">
                              <a:pos x="127693" y="94300"/>
                            </a:cxn>
                            <a:cxn ang="0">
                              <a:pos x="128667" y="95518"/>
                            </a:cxn>
                            <a:cxn ang="0">
                              <a:pos x="131079" y="93863"/>
                            </a:cxn>
                            <a:cxn ang="0">
                              <a:pos x="133132" y="92333"/>
                            </a:cxn>
                            <a:cxn ang="0">
                              <a:pos x="140540" y="85867"/>
                            </a:cxn>
                            <a:cxn ang="0">
                              <a:pos x="152413" y="76464"/>
                            </a:cxn>
                            <a:cxn ang="0">
                              <a:pos x="165028" y="67061"/>
                            </a:cxn>
                            <a:cxn ang="0">
                              <a:pos x="172943" y="61864"/>
                            </a:cxn>
                            <a:cxn ang="0">
                              <a:pos x="181106" y="56668"/>
                            </a:cxn>
                            <a:cxn ang="0">
                              <a:pos x="198174" y="48749"/>
                            </a:cxn>
                            <a:cxn ang="0">
                              <a:pos x="204852" y="45284"/>
                            </a:cxn>
                            <a:cxn ang="0">
                              <a:pos x="215241" y="40583"/>
                            </a:cxn>
                            <a:cxn ang="0">
                              <a:pos x="230082" y="34644"/>
                            </a:cxn>
                            <a:cxn ang="0">
                              <a:pos x="245171" y="29447"/>
                            </a:cxn>
                            <a:cxn ang="0">
                              <a:pos x="251509" y="28202"/>
                            </a:cxn>
                            <a:cxn ang="0">
                              <a:pos x="254571" y="27155"/>
                            </a:cxn>
                            <a:cxn ang="0">
                              <a:pos x="296245" y="18161"/>
                            </a:cxn>
                            <a:cxn ang="0">
                              <a:pos x="383844" y="12589"/>
                            </a:cxn>
                            <a:cxn ang="0">
                              <a:pos x="389131" y="13115"/>
                            </a:cxn>
                            <a:cxn ang="0">
                              <a:pos x="396304" y="15590"/>
                            </a:cxn>
                            <a:cxn ang="0">
                              <a:pos x="390863" y="14847"/>
                            </a:cxn>
                            <a:cxn ang="0">
                              <a:pos x="379484" y="12620"/>
                            </a:cxn>
                            <a:cxn ang="0">
                              <a:pos x="383844" y="12589"/>
                            </a:cxn>
                            <a:cxn ang="0">
                              <a:pos x="412630" y="10641"/>
                            </a:cxn>
                            <a:cxn ang="0">
                              <a:pos x="422771" y="11383"/>
                            </a:cxn>
                            <a:cxn ang="0">
                              <a:pos x="435139" y="16332"/>
                            </a:cxn>
                            <a:cxn ang="0">
                              <a:pos x="419803" y="13610"/>
                            </a:cxn>
                            <a:cxn ang="0">
                              <a:pos x="412630" y="10641"/>
                            </a:cxn>
                            <a:cxn ang="0">
                              <a:pos x="329890" y="10579"/>
                            </a:cxn>
                            <a:cxn ang="0">
                              <a:pos x="301320" y="12125"/>
                            </a:cxn>
                            <a:cxn ang="0">
                              <a:pos x="281532" y="14847"/>
                            </a:cxn>
                            <a:cxn ang="0">
                              <a:pos x="272133" y="17322"/>
                            </a:cxn>
                            <a:cxn ang="0">
                              <a:pos x="263970" y="20291"/>
                            </a:cxn>
                            <a:cxn ang="0">
                              <a:pos x="252591" y="21776"/>
                            </a:cxn>
                            <a:cxn ang="0">
                              <a:pos x="209552" y="38356"/>
                            </a:cxn>
                            <a:cxn ang="0">
                              <a:pos x="193969" y="45284"/>
                            </a:cxn>
                            <a:cxn ang="0">
                              <a:pos x="189269" y="47017"/>
                            </a:cxn>
                            <a:cxn ang="0">
                              <a:pos x="185064" y="49244"/>
                            </a:cxn>
                            <a:cxn ang="0">
                              <a:pos x="177149" y="53450"/>
                            </a:cxn>
                            <a:cxn ang="0">
                              <a:pos x="164781" y="59884"/>
                            </a:cxn>
                            <a:cxn ang="0">
                              <a:pos x="155381" y="67308"/>
                            </a:cxn>
                            <a:cxn ang="0">
                              <a:pos x="128172" y="88589"/>
                            </a:cxn>
                            <a:cxn ang="0">
                              <a:pos x="122486" y="93536"/>
                            </a:cxn>
                            <a:cxn ang="0">
                              <a:pos x="116923" y="98617"/>
                            </a:cxn>
                            <a:cxn ang="0">
                              <a:pos x="117041" y="98735"/>
                            </a:cxn>
                            <a:cxn ang="0">
                              <a:pos x="74249" y="148969"/>
                            </a:cxn>
                            <a:cxn ang="0">
                              <a:pos x="65592" y="160847"/>
                            </a:cxn>
                            <a:cxn ang="0">
                              <a:pos x="61634" y="168023"/>
                            </a:cxn>
                            <a:cxn ang="0">
                              <a:pos x="57676" y="174704"/>
                            </a:cxn>
                            <a:cxn ang="0">
                              <a:pos x="50256" y="188562"/>
                            </a:cxn>
                            <a:cxn ang="0">
                              <a:pos x="42184" y="201287"/>
                            </a:cxn>
                            <a:cxn ang="0">
                              <a:pos x="42093" y="201677"/>
                            </a:cxn>
                            <a:cxn ang="0">
                              <a:pos x="39372" y="209101"/>
                            </a:cxn>
                            <a:cxn ang="0">
                              <a:pos x="37393" y="212565"/>
                            </a:cxn>
                            <a:cxn ang="0">
                              <a:pos x="36899" y="213060"/>
                            </a:cxn>
                            <a:cxn ang="0">
                              <a:pos x="34703" y="220360"/>
                            </a:cxn>
                            <a:cxn ang="0">
                              <a:pos x="34178" y="224691"/>
                            </a:cxn>
                            <a:cxn ang="0">
                              <a:pos x="33683" y="230877"/>
                            </a:cxn>
                            <a:cxn ang="0">
                              <a:pos x="30220" y="241023"/>
                            </a:cxn>
                            <a:cxn ang="0">
                              <a:pos x="27004" y="251169"/>
                            </a:cxn>
                            <a:cxn ang="0">
                              <a:pos x="23541" y="266016"/>
                            </a:cxn>
                            <a:cxn ang="0">
                              <a:pos x="21563" y="279626"/>
                            </a:cxn>
                            <a:cxn ang="0">
                              <a:pos x="20326" y="293236"/>
                            </a:cxn>
                            <a:cxn ang="0">
                              <a:pos x="22057" y="283833"/>
                            </a:cxn>
                            <a:cxn ang="0">
                              <a:pos x="22218" y="283057"/>
                            </a:cxn>
                            <a:cxn ang="0">
                              <a:pos x="22552" y="279379"/>
                            </a:cxn>
                            <a:cxn ang="0">
                              <a:pos x="24531" y="265769"/>
                            </a:cxn>
                            <a:cxn ang="0">
                              <a:pos x="25150" y="265976"/>
                            </a:cxn>
                            <a:cxn ang="0">
                              <a:pos x="25204" y="265746"/>
                            </a:cxn>
                            <a:cxn ang="0">
                              <a:pos x="24531" y="265521"/>
                            </a:cxn>
                            <a:cxn ang="0">
                              <a:pos x="27994" y="250674"/>
                            </a:cxn>
                            <a:cxn ang="0">
                              <a:pos x="31209" y="240528"/>
                            </a:cxn>
                            <a:cxn ang="0">
                              <a:pos x="34657" y="230429"/>
                            </a:cxn>
                            <a:cxn ang="0">
                              <a:pos x="34425" y="230382"/>
                            </a:cxn>
                            <a:cxn ang="0">
                              <a:pos x="34920" y="224196"/>
                            </a:cxn>
                            <a:cxn ang="0">
                              <a:pos x="37641" y="212565"/>
                            </a:cxn>
                            <a:cxn ang="0">
                              <a:pos x="39620" y="209101"/>
                            </a:cxn>
                            <a:cxn ang="0">
                              <a:pos x="39686" y="208920"/>
                            </a:cxn>
                            <a:cxn ang="0">
                              <a:pos x="42341" y="201677"/>
                            </a:cxn>
                            <a:cxn ang="0">
                              <a:pos x="50503" y="188810"/>
                            </a:cxn>
                            <a:cxn ang="0">
                              <a:pos x="57924" y="174952"/>
                            </a:cxn>
                            <a:cxn ang="0">
                              <a:pos x="61881" y="168271"/>
                            </a:cxn>
                            <a:cxn ang="0">
                              <a:pos x="65839" y="161094"/>
                            </a:cxn>
                            <a:cxn ang="0">
                              <a:pos x="74497" y="149216"/>
                            </a:cxn>
                            <a:cxn ang="0">
                              <a:pos x="117289" y="98983"/>
                            </a:cxn>
                            <a:cxn ang="0">
                              <a:pos x="128667" y="88590"/>
                            </a:cxn>
                            <a:cxn ang="0">
                              <a:pos x="155876" y="67308"/>
                            </a:cxn>
                            <a:cxn ang="0">
                              <a:pos x="165276" y="59885"/>
                            </a:cxn>
                            <a:cxn ang="0">
                              <a:pos x="177643" y="53451"/>
                            </a:cxn>
                            <a:cxn ang="0">
                              <a:pos x="185559" y="49244"/>
                            </a:cxn>
                            <a:cxn ang="0">
                              <a:pos x="189764" y="47017"/>
                            </a:cxn>
                            <a:cxn ang="0">
                              <a:pos x="194463" y="45284"/>
                            </a:cxn>
                            <a:cxn ang="0">
                              <a:pos x="210047" y="38356"/>
                            </a:cxn>
                            <a:cxn ang="0">
                              <a:pos x="253086" y="21776"/>
                            </a:cxn>
                            <a:cxn ang="0">
                              <a:pos x="264465" y="20291"/>
                            </a:cxn>
                            <a:cxn ang="0">
                              <a:pos x="272627" y="17322"/>
                            </a:cxn>
                            <a:cxn ang="0">
                              <a:pos x="282027" y="14847"/>
                            </a:cxn>
                            <a:cxn ang="0">
                              <a:pos x="301815" y="12125"/>
                            </a:cxn>
                            <a:cxn ang="0">
                              <a:pos x="330385" y="10671"/>
                            </a:cxn>
                            <a:cxn ang="0">
                              <a:pos x="353348" y="11442"/>
                            </a:cxn>
                            <a:cxn ang="0">
                              <a:pos x="364643" y="0"/>
                            </a:cxn>
                            <a:cxn ang="0">
                              <a:pos x="376269" y="742"/>
                            </a:cxn>
                            <a:cxn ang="0">
                              <a:pos x="388142" y="1980"/>
                            </a:cxn>
                            <a:cxn ang="0">
                              <a:pos x="396057" y="3959"/>
                            </a:cxn>
                            <a:cxn ang="0">
                              <a:pos x="401252" y="6434"/>
                            </a:cxn>
                            <a:cxn ang="0">
                              <a:pos x="407683" y="5196"/>
                            </a:cxn>
                            <a:cxn ang="0">
                              <a:pos x="417329" y="7424"/>
                            </a:cxn>
                            <a:cxn ang="0">
                              <a:pos x="423266" y="9156"/>
                            </a:cxn>
                            <a:cxn ang="0">
                              <a:pos x="423019" y="9403"/>
                            </a:cxn>
                            <a:cxn ang="0">
                              <a:pos x="422771" y="11135"/>
                            </a:cxn>
                            <a:cxn ang="0">
                              <a:pos x="412630" y="10393"/>
                            </a:cxn>
                            <a:cxn ang="0">
                              <a:pos x="409167" y="9403"/>
                            </a:cxn>
                            <a:cxn ang="0">
                              <a:pos x="405704" y="8661"/>
                            </a:cxn>
                            <a:cxn ang="0">
                              <a:pos x="399025" y="7176"/>
                            </a:cxn>
                            <a:cxn ang="0">
                              <a:pos x="392347" y="5691"/>
                            </a:cxn>
                            <a:cxn ang="0">
                              <a:pos x="385421" y="4702"/>
                            </a:cxn>
                            <a:cxn ang="0">
                              <a:pos x="377753" y="4702"/>
                            </a:cxn>
                            <a:cxn ang="0">
                              <a:pos x="371569" y="4702"/>
                            </a:cxn>
                            <a:cxn ang="0">
                              <a:pos x="361922" y="4702"/>
                            </a:cxn>
                            <a:cxn ang="0">
                              <a:pos x="361469" y="4557"/>
                            </a:cxn>
                            <a:cxn ang="0">
                              <a:pos x="357222" y="6681"/>
                            </a:cxn>
                            <a:cxn ang="0">
                              <a:pos x="358707" y="9156"/>
                            </a:cxn>
                            <a:cxn ang="0">
                              <a:pos x="373548" y="12125"/>
                            </a:cxn>
                            <a:cxn ang="0">
                              <a:pos x="366943" y="12241"/>
                            </a:cxn>
                            <a:cxn ang="0">
                              <a:pos x="367055" y="12249"/>
                            </a:cxn>
                            <a:cxn ang="0">
                              <a:pos x="374043" y="12125"/>
                            </a:cxn>
                            <a:cxn ang="0">
                              <a:pos x="379979" y="12868"/>
                            </a:cxn>
                            <a:cxn ang="0">
                              <a:pos x="391357" y="15095"/>
                            </a:cxn>
                            <a:cxn ang="0">
                              <a:pos x="396799" y="15837"/>
                            </a:cxn>
                            <a:cxn ang="0">
                              <a:pos x="405951" y="17817"/>
                            </a:cxn>
                            <a:cxn ang="0">
                              <a:pos x="415351" y="19797"/>
                            </a:cxn>
                            <a:cxn ang="0">
                              <a:pos x="424503" y="22024"/>
                            </a:cxn>
                            <a:cxn ang="0">
                              <a:pos x="433655" y="24746"/>
                            </a:cxn>
                            <a:cxn ang="0">
                              <a:pos x="438107" y="25983"/>
                            </a:cxn>
                            <a:cxn ang="0">
                              <a:pos x="442560" y="27468"/>
                            </a:cxn>
                            <a:cxn ang="0">
                              <a:pos x="442617" y="27520"/>
                            </a:cxn>
                            <a:cxn ang="0">
                              <a:pos x="445810" y="28071"/>
                            </a:cxn>
                            <a:cxn ang="0">
                              <a:pos x="453548" y="30947"/>
                            </a:cxn>
                            <a:cxn ang="0">
                              <a:pos x="454628" y="32586"/>
                            </a:cxn>
                            <a:cxn ang="0">
                              <a:pos x="454928" y="32664"/>
                            </a:cxn>
                            <a:cxn ang="0">
                              <a:pos x="461853" y="35386"/>
                            </a:cxn>
                            <a:cxn ang="0">
                              <a:pos x="467790" y="37861"/>
                            </a:cxn>
                            <a:cxn ang="0">
                              <a:pos x="473726" y="40583"/>
                            </a:cxn>
                            <a:cxn ang="0">
                              <a:pos x="478179" y="43058"/>
                            </a:cxn>
                            <a:cxn ang="0">
                              <a:pos x="481147" y="44542"/>
                            </a:cxn>
                            <a:cxn ang="0">
                              <a:pos x="484363" y="46274"/>
                            </a:cxn>
                            <a:cxn ang="0">
                              <a:pos x="495246" y="52461"/>
                            </a:cxn>
                            <a:cxn ang="0">
                              <a:pos x="509098" y="61369"/>
                            </a:cxn>
                            <a:cxn ang="0">
                              <a:pos x="516271" y="66318"/>
                            </a:cxn>
                            <a:cxn ang="0">
                              <a:pos x="516479" y="66467"/>
                            </a:cxn>
                            <a:cxn ang="0">
                              <a:pos x="520145" y="68695"/>
                            </a:cxn>
                            <a:cxn ang="0">
                              <a:pos x="659737" y="331345"/>
                            </a:cxn>
                            <a:cxn ang="0">
                              <a:pos x="659632" y="333416"/>
                            </a:cxn>
                            <a:cxn ang="0">
                              <a:pos x="662458" y="333819"/>
                            </a:cxn>
                            <a:cxn ang="0">
                              <a:pos x="665178" y="335799"/>
                            </a:cxn>
                            <a:cxn ang="0">
                              <a:pos x="666415" y="342480"/>
                            </a:cxn>
                            <a:cxn ang="0">
                              <a:pos x="671115" y="350399"/>
                            </a:cxn>
                            <a:cxn ang="0">
                              <a:pos x="673094" y="350579"/>
                            </a:cxn>
                            <a:cxn ang="0">
                              <a:pos x="673094" y="348667"/>
                            </a:cxn>
                            <a:cxn ang="0">
                              <a:pos x="675105" y="343079"/>
                            </a:cxn>
                            <a:cxn ang="0">
                              <a:pos x="675073" y="341986"/>
                            </a:cxn>
                            <a:cxn ang="0">
                              <a:pos x="677051" y="335304"/>
                            </a:cxn>
                            <a:cxn ang="0">
                              <a:pos x="679772" y="335304"/>
                            </a:cxn>
                            <a:cxn ang="0">
                              <a:pos x="683977" y="332582"/>
                            </a:cxn>
                            <a:cxn ang="0">
                              <a:pos x="684472" y="343470"/>
                            </a:cxn>
                            <a:cxn ang="0">
                              <a:pos x="683235" y="348667"/>
                            </a:cxn>
                            <a:cxn ang="0">
                              <a:pos x="681751" y="353616"/>
                            </a:cxn>
                            <a:cxn ang="0">
                              <a:pos x="681009" y="361782"/>
                            </a:cxn>
                            <a:cxn ang="0">
                              <a:pos x="680762" y="365989"/>
                            </a:cxn>
                            <a:cxn ang="0">
                              <a:pos x="680267" y="370196"/>
                            </a:cxn>
                            <a:cxn ang="0">
                              <a:pos x="679213" y="370899"/>
                            </a:cxn>
                            <a:cxn ang="0">
                              <a:pos x="679278" y="371185"/>
                            </a:cxn>
                            <a:cxn ang="0">
                              <a:pos x="680288" y="370511"/>
                            </a:cxn>
                            <a:cxn ang="0">
                              <a:pos x="680762" y="366484"/>
                            </a:cxn>
                            <a:cxn ang="0">
                              <a:pos x="681009" y="362277"/>
                            </a:cxn>
                            <a:cxn ang="0">
                              <a:pos x="681751" y="354111"/>
                            </a:cxn>
                            <a:cxn ang="0">
                              <a:pos x="683235" y="349162"/>
                            </a:cxn>
                            <a:cxn ang="0">
                              <a:pos x="684472" y="343965"/>
                            </a:cxn>
                            <a:cxn ang="0">
                              <a:pos x="686451" y="345450"/>
                            </a:cxn>
                            <a:cxn ang="0">
                              <a:pos x="686204" y="349162"/>
                            </a:cxn>
                            <a:cxn ang="0">
                              <a:pos x="685709" y="352874"/>
                            </a:cxn>
                            <a:cxn ang="0">
                              <a:pos x="685461" y="359802"/>
                            </a:cxn>
                            <a:cxn ang="0">
                              <a:pos x="684967" y="367968"/>
                            </a:cxn>
                            <a:cxn ang="0">
                              <a:pos x="683730" y="376630"/>
                            </a:cxn>
                            <a:cxn ang="0">
                              <a:pos x="682246" y="385785"/>
                            </a:cxn>
                            <a:cxn ang="0">
                              <a:pos x="680514" y="394694"/>
                            </a:cxn>
                            <a:cxn ang="0">
                              <a:pos x="677299" y="413500"/>
                            </a:cxn>
                            <a:cxn ang="0">
                              <a:pos x="674331" y="415233"/>
                            </a:cxn>
                            <a:cxn ang="0">
                              <a:pos x="670620" y="426121"/>
                            </a:cxn>
                            <a:cxn ang="0">
                              <a:pos x="669631" y="436514"/>
                            </a:cxn>
                            <a:cxn ang="0">
                              <a:pos x="669136" y="437999"/>
                            </a:cxn>
                            <a:cxn ang="0">
                              <a:pos x="664931" y="449382"/>
                            </a:cxn>
                            <a:cxn ang="0">
                              <a:pos x="663694" y="450372"/>
                            </a:cxn>
                            <a:cxn ang="0">
                              <a:pos x="658500" y="462497"/>
                            </a:cxn>
                            <a:cxn ang="0">
                              <a:pos x="663942" y="450372"/>
                            </a:cxn>
                            <a:cxn ang="0">
                              <a:pos x="665178" y="449382"/>
                            </a:cxn>
                            <a:cxn ang="0">
                              <a:pos x="657263" y="471900"/>
                            </a:cxn>
                            <a:cxn ang="0">
                              <a:pos x="653058" y="474128"/>
                            </a:cxn>
                            <a:cxn ang="0">
                              <a:pos x="652186" y="475873"/>
                            </a:cxn>
                            <a:cxn ang="0">
                              <a:pos x="652316" y="476107"/>
                            </a:cxn>
                            <a:cxn ang="0">
                              <a:pos x="653306" y="474127"/>
                            </a:cxn>
                            <a:cxn ang="0">
                              <a:pos x="657511" y="471900"/>
                            </a:cxn>
                            <a:cxn ang="0">
                              <a:pos x="654542" y="480314"/>
                            </a:cxn>
                            <a:cxn ang="0">
                              <a:pos x="649101" y="490212"/>
                            </a:cxn>
                            <a:cxn ang="0">
                              <a:pos x="646380" y="495161"/>
                            </a:cxn>
                            <a:cxn ang="0">
                              <a:pos x="643411" y="500110"/>
                            </a:cxn>
                            <a:cxn ang="0">
                              <a:pos x="641185" y="503822"/>
                            </a:cxn>
                            <a:cxn ang="0">
                              <a:pos x="637970" y="510999"/>
                            </a:cxn>
                            <a:cxn ang="0">
                              <a:pos x="634507" y="517927"/>
                            </a:cxn>
                            <a:cxn ang="0">
                              <a:pos x="629065" y="525351"/>
                            </a:cxn>
                            <a:cxn ang="0">
                              <a:pos x="623623" y="532280"/>
                            </a:cxn>
                            <a:cxn ang="0">
                              <a:pos x="623850" y="531813"/>
                            </a:cxn>
                            <a:cxn ang="0">
                              <a:pos x="617686" y="540198"/>
                            </a:cxn>
                            <a:cxn ang="0">
                              <a:pos x="604329" y="554799"/>
                            </a:cxn>
                            <a:cxn ang="0">
                              <a:pos x="601700" y="558846"/>
                            </a:cxn>
                            <a:cxn ang="0">
                              <a:pos x="604329" y="555046"/>
                            </a:cxn>
                            <a:cxn ang="0">
                              <a:pos x="617686" y="540446"/>
                            </a:cxn>
                            <a:cxn ang="0">
                              <a:pos x="607545" y="555788"/>
                            </a:cxn>
                            <a:cxn ang="0">
                              <a:pos x="602320" y="561263"/>
                            </a:cxn>
                            <a:cxn ang="0">
                              <a:pos x="598125" y="564348"/>
                            </a:cxn>
                            <a:cxn ang="0">
                              <a:pos x="597898" y="564697"/>
                            </a:cxn>
                            <a:cxn ang="0">
                              <a:pos x="595275" y="566715"/>
                            </a:cxn>
                            <a:cxn ang="0">
                              <a:pos x="595177" y="567419"/>
                            </a:cxn>
                            <a:cxn ang="0">
                              <a:pos x="583551" y="579297"/>
                            </a:cxn>
                            <a:cxn ang="0">
                              <a:pos x="571184" y="590680"/>
                            </a:cxn>
                            <a:cxn ang="0">
                              <a:pos x="570612" y="591095"/>
                            </a:cxn>
                            <a:cxn ang="0">
                              <a:pos x="566484" y="596371"/>
                            </a:cxn>
                            <a:cxn ang="0">
                              <a:pos x="556590" y="603795"/>
                            </a:cxn>
                            <a:cxn ang="0">
                              <a:pos x="547343" y="610733"/>
                            </a:cxn>
                            <a:cxn ang="0">
                              <a:pos x="547309" y="610773"/>
                            </a:cxn>
                            <a:cxn ang="0">
                              <a:pos x="556590" y="604042"/>
                            </a:cxn>
                            <a:cxn ang="0">
                              <a:pos x="566484" y="596619"/>
                            </a:cxn>
                            <a:cxn ang="0">
                              <a:pos x="558321" y="604785"/>
                            </a:cxn>
                            <a:cxn ang="0">
                              <a:pos x="551674" y="609115"/>
                            </a:cxn>
                            <a:cxn ang="0">
                              <a:pos x="547075" y="611058"/>
                            </a:cxn>
                            <a:cxn ang="0">
                              <a:pos x="546943" y="611219"/>
                            </a:cxn>
                            <a:cxn ang="0">
                              <a:pos x="541996" y="614436"/>
                            </a:cxn>
                            <a:cxn ang="0">
                              <a:pos x="540132" y="615300"/>
                            </a:cxn>
                            <a:cxn ang="0">
                              <a:pos x="535441" y="619106"/>
                            </a:cxn>
                            <a:cxn ang="0">
                              <a:pos x="530865" y="622354"/>
                            </a:cxn>
                            <a:cxn ang="0">
                              <a:pos x="523939" y="626808"/>
                            </a:cxn>
                            <a:cxn ang="0">
                              <a:pos x="521713" y="627056"/>
                            </a:cxn>
                            <a:cxn ang="0">
                              <a:pos x="519239" y="628156"/>
                            </a:cxn>
                            <a:cxn ang="0">
                              <a:pos x="518854" y="628448"/>
                            </a:cxn>
                            <a:cxn ang="0">
                              <a:pos x="521960" y="627303"/>
                            </a:cxn>
                            <a:cxn ang="0">
                              <a:pos x="524187" y="627056"/>
                            </a:cxn>
                            <a:cxn ang="0">
                              <a:pos x="515282" y="633737"/>
                            </a:cxn>
                            <a:cxn ang="0">
                              <a:pos x="509593" y="636707"/>
                            </a:cxn>
                            <a:cxn ang="0">
                              <a:pos x="503904" y="639429"/>
                            </a:cxn>
                            <a:cxn ang="0">
                              <a:pos x="499885" y="640032"/>
                            </a:cxn>
                            <a:cxn ang="0">
                              <a:pos x="499204" y="640419"/>
                            </a:cxn>
                            <a:cxn ang="0">
                              <a:pos x="480405" y="648585"/>
                            </a:cxn>
                            <a:cxn ang="0">
                              <a:pos x="479446" y="648803"/>
                            </a:cxn>
                            <a:cxn ang="0">
                              <a:pos x="473726" y="652544"/>
                            </a:cxn>
                            <a:cxn ang="0">
                              <a:pos x="476942" y="653534"/>
                            </a:cxn>
                            <a:cxn ang="0">
                              <a:pos x="465069" y="658730"/>
                            </a:cxn>
                            <a:cxn ang="0">
                              <a:pos x="466058" y="655266"/>
                            </a:cxn>
                            <a:cxn ang="0">
                              <a:pos x="462101" y="656751"/>
                            </a:cxn>
                            <a:cxn ang="0">
                              <a:pos x="458390" y="657988"/>
                            </a:cxn>
                            <a:cxn ang="0">
                              <a:pos x="450722" y="660463"/>
                            </a:cxn>
                            <a:cxn ang="0">
                              <a:pos x="449698" y="659232"/>
                            </a:cxn>
                            <a:cxn ang="0">
                              <a:pos x="446023" y="659968"/>
                            </a:cxn>
                            <a:cxn ang="0">
                              <a:pos x="441570" y="660957"/>
                            </a:cxn>
                            <a:cxn ang="0">
                              <a:pos x="432418" y="663185"/>
                            </a:cxn>
                            <a:cxn ang="0">
                              <a:pos x="432116" y="663325"/>
                            </a:cxn>
                            <a:cxn ang="0">
                              <a:pos x="440828" y="661205"/>
                            </a:cxn>
                            <a:cxn ang="0">
                              <a:pos x="445281" y="660215"/>
                            </a:cxn>
                            <a:cxn ang="0">
                              <a:pos x="448991" y="659473"/>
                            </a:cxn>
                            <a:cxn ang="0">
                              <a:pos x="450475" y="660710"/>
                            </a:cxn>
                            <a:cxn ang="0">
                              <a:pos x="458143" y="658235"/>
                            </a:cxn>
                            <a:cxn ang="0">
                              <a:pos x="461853" y="656998"/>
                            </a:cxn>
                            <a:cxn ang="0">
                              <a:pos x="465811" y="655513"/>
                            </a:cxn>
                            <a:cxn ang="0">
                              <a:pos x="464821" y="658978"/>
                            </a:cxn>
                            <a:cxn ang="0">
                              <a:pos x="454433" y="663927"/>
                            </a:cxn>
                            <a:cxn ang="0">
                              <a:pos x="453923" y="663784"/>
                            </a:cxn>
                            <a:cxn ang="0">
                              <a:pos x="446765" y="666649"/>
                            </a:cxn>
                            <a:cxn ang="0">
                              <a:pos x="440828" y="668381"/>
                            </a:cxn>
                            <a:cxn ang="0">
                              <a:pos x="431923" y="670608"/>
                            </a:cxn>
                            <a:cxn ang="0">
                              <a:pos x="428244" y="670299"/>
                            </a:cxn>
                            <a:cxn ang="0">
                              <a:pos x="420549" y="671797"/>
                            </a:cxn>
                            <a:cxn ang="0">
                              <a:pos x="420298" y="672340"/>
                            </a:cxn>
                            <a:cxn ang="0">
                              <a:pos x="399767" y="676300"/>
                            </a:cxn>
                            <a:cxn ang="0">
                              <a:pos x="395068" y="675062"/>
                            </a:cxn>
                            <a:cxn ang="0">
                              <a:pos x="391110" y="675062"/>
                            </a:cxn>
                            <a:cxn ang="0">
                              <a:pos x="384184" y="677290"/>
                            </a:cxn>
                            <a:cxn ang="0">
                              <a:pos x="378000" y="677785"/>
                            </a:cxn>
                            <a:cxn ang="0">
                              <a:pos x="371816" y="678032"/>
                            </a:cxn>
                            <a:cxn ang="0">
                              <a:pos x="371144" y="677744"/>
                            </a:cxn>
                            <a:cxn ang="0">
                              <a:pos x="365509" y="678743"/>
                            </a:cxn>
                            <a:cxn ang="0">
                              <a:pos x="358707" y="677537"/>
                            </a:cxn>
                            <a:cxn ang="0">
                              <a:pos x="358954" y="677290"/>
                            </a:cxn>
                            <a:cxn ang="0">
                              <a:pos x="360191" y="675557"/>
                            </a:cxn>
                            <a:cxn ang="0">
                              <a:pos x="354502" y="674815"/>
                            </a:cxn>
                            <a:cxn ang="0">
                              <a:pos x="357222" y="673330"/>
                            </a:cxn>
                            <a:cxn ang="0">
                              <a:pos x="365385" y="673083"/>
                            </a:cxn>
                            <a:cxn ang="0">
                              <a:pos x="373301" y="672835"/>
                            </a:cxn>
                            <a:cxn ang="0">
                              <a:pos x="384679" y="673083"/>
                            </a:cxn>
                            <a:cxn ang="0">
                              <a:pos x="392594" y="672340"/>
                            </a:cxn>
                            <a:cxn ang="0">
                              <a:pos x="407435" y="669123"/>
                            </a:cxn>
                            <a:cxn ang="0">
                              <a:pos x="417329" y="666896"/>
                            </a:cxn>
                            <a:cxn ang="0">
                              <a:pos x="424750" y="666649"/>
                            </a:cxn>
                            <a:cxn ang="0">
                              <a:pos x="425266" y="666409"/>
                            </a:cxn>
                            <a:cxn ang="0">
                              <a:pos x="418072" y="666649"/>
                            </a:cxn>
                            <a:cxn ang="0">
                              <a:pos x="408177" y="668876"/>
                            </a:cxn>
                            <a:cxn ang="0">
                              <a:pos x="393336" y="672093"/>
                            </a:cxn>
                            <a:cxn ang="0">
                              <a:pos x="385421" y="672835"/>
                            </a:cxn>
                            <a:cxn ang="0">
                              <a:pos x="374043" y="672588"/>
                            </a:cxn>
                            <a:cxn ang="0">
                              <a:pos x="366127" y="672835"/>
                            </a:cxn>
                            <a:cxn ang="0">
                              <a:pos x="357964" y="673083"/>
                            </a:cxn>
                            <a:cxn ang="0">
                              <a:pos x="358212" y="672093"/>
                            </a:cxn>
                            <a:cxn ang="0">
                              <a:pos x="359943" y="669619"/>
                            </a:cxn>
                            <a:cxn ang="0">
                              <a:pos x="436128" y="656998"/>
                            </a:cxn>
                            <a:cxn ang="0">
                              <a:pos x="487826" y="637449"/>
                            </a:cxn>
                            <a:cxn ang="0">
                              <a:pos x="501430" y="630273"/>
                            </a:cxn>
                            <a:cxn ang="0">
                              <a:pos x="509098" y="626313"/>
                            </a:cxn>
                            <a:cxn ang="0">
                              <a:pos x="517013" y="622107"/>
                            </a:cxn>
                            <a:cxn ang="0">
                              <a:pos x="531855" y="613198"/>
                            </a:cxn>
                            <a:cxn ang="0">
                              <a:pos x="543728" y="604042"/>
                            </a:cxn>
                            <a:cxn ang="0">
                              <a:pos x="565989" y="586720"/>
                            </a:cxn>
                            <a:cxn ang="0">
                              <a:pos x="572173" y="581771"/>
                            </a:cxn>
                            <a:cxn ang="0">
                              <a:pos x="578110" y="576575"/>
                            </a:cxn>
                            <a:cxn ang="0">
                              <a:pos x="587014" y="568409"/>
                            </a:cxn>
                            <a:cxn ang="0">
                              <a:pos x="590725" y="562222"/>
                            </a:cxn>
                            <a:cxn ang="0">
                              <a:pos x="596055" y="557335"/>
                            </a:cxn>
                            <a:cxn ang="0">
                              <a:pos x="596097" y="557028"/>
                            </a:cxn>
                            <a:cxn ang="0">
                              <a:pos x="590972" y="561727"/>
                            </a:cxn>
                            <a:cxn ang="0">
                              <a:pos x="587262" y="567914"/>
                            </a:cxn>
                            <a:cxn ang="0">
                              <a:pos x="578357" y="576080"/>
                            </a:cxn>
                            <a:cxn ang="0">
                              <a:pos x="572421" y="581276"/>
                            </a:cxn>
                            <a:cxn ang="0">
                              <a:pos x="566237" y="586225"/>
                            </a:cxn>
                            <a:cxn ang="0">
                              <a:pos x="543975" y="603547"/>
                            </a:cxn>
                            <a:cxn ang="0">
                              <a:pos x="532102" y="612703"/>
                            </a:cxn>
                            <a:cxn ang="0">
                              <a:pos x="517261" y="621612"/>
                            </a:cxn>
                            <a:cxn ang="0">
                              <a:pos x="509345" y="625819"/>
                            </a:cxn>
                            <a:cxn ang="0">
                              <a:pos x="501677" y="629778"/>
                            </a:cxn>
                            <a:cxn ang="0">
                              <a:pos x="488073" y="636954"/>
                            </a:cxn>
                            <a:cxn ang="0">
                              <a:pos x="436376" y="656503"/>
                            </a:cxn>
                            <a:cxn ang="0">
                              <a:pos x="360191" y="669124"/>
                            </a:cxn>
                            <a:cxn ang="0">
                              <a:pos x="354502" y="669124"/>
                            </a:cxn>
                            <a:cxn ang="0">
                              <a:pos x="353759" y="667144"/>
                            </a:cxn>
                            <a:cxn ang="0">
                              <a:pos x="347823" y="666896"/>
                            </a:cxn>
                            <a:cxn ang="0">
                              <a:pos x="342381" y="669124"/>
                            </a:cxn>
                            <a:cxn ang="0">
                              <a:pos x="326551" y="669371"/>
                            </a:cxn>
                            <a:cxn ang="0">
                              <a:pos x="314925" y="668876"/>
                            </a:cxn>
                            <a:cxn ang="0">
                              <a:pos x="309236" y="668381"/>
                            </a:cxn>
                            <a:cxn ang="0">
                              <a:pos x="303547" y="667391"/>
                            </a:cxn>
                            <a:cxn ang="0">
                              <a:pos x="306974" y="663734"/>
                            </a:cxn>
                            <a:cxn ang="0">
                              <a:pos x="306267" y="663927"/>
                            </a:cxn>
                            <a:cxn ang="0">
                              <a:pos x="293499" y="661561"/>
                            </a:cxn>
                            <a:cxn ang="0">
                              <a:pos x="292910" y="661700"/>
                            </a:cxn>
                            <a:cxn ang="0">
                              <a:pos x="268422" y="657246"/>
                            </a:cxn>
                            <a:cxn ang="0">
                              <a:pos x="258775" y="655266"/>
                            </a:cxn>
                            <a:cxn ang="0">
                              <a:pos x="250365" y="653781"/>
                            </a:cxn>
                            <a:cxn ang="0">
                              <a:pos x="240224" y="649080"/>
                            </a:cxn>
                            <a:cxn ang="0">
                              <a:pos x="227609" y="644378"/>
                            </a:cxn>
                            <a:cxn ang="0">
                              <a:pos x="214499" y="639181"/>
                            </a:cxn>
                            <a:cxn ang="0">
                              <a:pos x="216725" y="637449"/>
                            </a:cxn>
                            <a:cxn ang="0">
                              <a:pos x="225877" y="639181"/>
                            </a:cxn>
                            <a:cxn ang="0">
                              <a:pos x="229835" y="642646"/>
                            </a:cxn>
                            <a:cxn ang="0">
                              <a:pos x="243439" y="646605"/>
                            </a:cxn>
                            <a:cxn ang="0">
                              <a:pos x="270401" y="653534"/>
                            </a:cxn>
                            <a:cxn ang="0">
                              <a:pos x="277080" y="654771"/>
                            </a:cxn>
                            <a:cxn ang="0">
                              <a:pos x="284253" y="656008"/>
                            </a:cxn>
                            <a:cxn ang="0">
                              <a:pos x="292168" y="657741"/>
                            </a:cxn>
                            <a:cxn ang="0">
                              <a:pos x="300891" y="659628"/>
                            </a:cxn>
                            <a:cxn ang="0">
                              <a:pos x="301568" y="659473"/>
                            </a:cxn>
                            <a:cxn ang="0">
                              <a:pos x="309730" y="660710"/>
                            </a:cxn>
                            <a:cxn ang="0">
                              <a:pos x="309978" y="660215"/>
                            </a:cxn>
                            <a:cxn ang="0">
                              <a:pos x="321851" y="660710"/>
                            </a:cxn>
                            <a:cxn ang="0">
                              <a:pos x="323829" y="660957"/>
                            </a:cxn>
                            <a:cxn ang="0">
                              <a:pos x="342134" y="660957"/>
                            </a:cxn>
                            <a:cxn ang="0">
                              <a:pos x="355491" y="661452"/>
                            </a:cxn>
                            <a:cxn ang="0">
                              <a:pos x="371322" y="660215"/>
                            </a:cxn>
                            <a:cxn ang="0">
                              <a:pos x="373300" y="660215"/>
                            </a:cxn>
                            <a:cxn ang="0">
                              <a:pos x="374043" y="662195"/>
                            </a:cxn>
                            <a:cxn ang="0">
                              <a:pos x="389626" y="660215"/>
                            </a:cxn>
                            <a:cxn ang="0">
                              <a:pos x="400015" y="657741"/>
                            </a:cxn>
                            <a:cxn ang="0">
                              <a:pos x="405951" y="656751"/>
                            </a:cxn>
                            <a:cxn ang="0">
                              <a:pos x="409662" y="656256"/>
                            </a:cxn>
                            <a:cxn ang="0">
                              <a:pos x="417824" y="654276"/>
                            </a:cxn>
                            <a:cxn ang="0">
                              <a:pos x="424503" y="652792"/>
                            </a:cxn>
                            <a:cxn ang="0">
                              <a:pos x="431181" y="651059"/>
                            </a:cxn>
                            <a:cxn ang="0">
                              <a:pos x="443432" y="648938"/>
                            </a:cxn>
                            <a:cxn ang="0">
                              <a:pos x="445033" y="648337"/>
                            </a:cxn>
                            <a:cxn ang="0">
                              <a:pos x="432171" y="650564"/>
                            </a:cxn>
                            <a:cxn ang="0">
                              <a:pos x="425492" y="652297"/>
                            </a:cxn>
                            <a:cxn ang="0">
                              <a:pos x="418814" y="653781"/>
                            </a:cxn>
                            <a:cxn ang="0">
                              <a:pos x="410651" y="655761"/>
                            </a:cxn>
                            <a:cxn ang="0">
                              <a:pos x="406941" y="656256"/>
                            </a:cxn>
                            <a:cxn ang="0">
                              <a:pos x="401004" y="657246"/>
                            </a:cxn>
                            <a:cxn ang="0">
                              <a:pos x="384926" y="658730"/>
                            </a:cxn>
                            <a:cxn ang="0">
                              <a:pos x="374043" y="659720"/>
                            </a:cxn>
                            <a:cxn ang="0">
                              <a:pos x="372064" y="659720"/>
                            </a:cxn>
                            <a:cxn ang="0">
                              <a:pos x="356233" y="660957"/>
                            </a:cxn>
                            <a:cxn ang="0">
                              <a:pos x="342876" y="660463"/>
                            </a:cxn>
                            <a:cxn ang="0">
                              <a:pos x="324572" y="660463"/>
                            </a:cxn>
                            <a:cxn ang="0">
                              <a:pos x="322593" y="660215"/>
                            </a:cxn>
                            <a:cxn ang="0">
                              <a:pos x="314925" y="656998"/>
                            </a:cxn>
                            <a:cxn ang="0">
                              <a:pos x="310720" y="659720"/>
                            </a:cxn>
                            <a:cxn ang="0">
                              <a:pos x="310709" y="659742"/>
                            </a:cxn>
                            <a:cxn ang="0">
                              <a:pos x="314183" y="657493"/>
                            </a:cxn>
                            <a:cxn ang="0">
                              <a:pos x="321851" y="660710"/>
                            </a:cxn>
                            <a:cxn ang="0">
                              <a:pos x="309978" y="660215"/>
                            </a:cxn>
                            <a:cxn ang="0">
                              <a:pos x="310071" y="660154"/>
                            </a:cxn>
                            <a:cxn ang="0">
                              <a:pos x="302310" y="658978"/>
                            </a:cxn>
                            <a:cxn ang="0">
                              <a:pos x="293158" y="656998"/>
                            </a:cxn>
                            <a:cxn ang="0">
                              <a:pos x="285242" y="655266"/>
                            </a:cxn>
                            <a:cxn ang="0">
                              <a:pos x="278069" y="654029"/>
                            </a:cxn>
                            <a:cxn ang="0">
                              <a:pos x="271391" y="652792"/>
                            </a:cxn>
                            <a:cxn ang="0">
                              <a:pos x="244429" y="645863"/>
                            </a:cxn>
                            <a:cxn ang="0">
                              <a:pos x="230825" y="641903"/>
                            </a:cxn>
                            <a:cxn ang="0">
                              <a:pos x="226867" y="638439"/>
                            </a:cxn>
                            <a:cxn ang="0">
                              <a:pos x="217715" y="636707"/>
                            </a:cxn>
                            <a:cxn ang="0">
                              <a:pos x="204110" y="629778"/>
                            </a:cxn>
                            <a:cxn ang="0">
                              <a:pos x="200153" y="630025"/>
                            </a:cxn>
                            <a:cxn ang="0">
                              <a:pos x="186053" y="622849"/>
                            </a:cxn>
                            <a:cxn ang="0">
                              <a:pos x="183580" y="618395"/>
                            </a:cxn>
                            <a:cxn ang="0">
                              <a:pos x="184074" y="618148"/>
                            </a:cxn>
                            <a:cxn ang="0">
                              <a:pos x="192732" y="622849"/>
                            </a:cxn>
                            <a:cxn ang="0">
                              <a:pos x="201389" y="627551"/>
                            </a:cxn>
                            <a:cxn ang="0">
                              <a:pos x="203863" y="626066"/>
                            </a:cxn>
                            <a:cxn ang="0">
                              <a:pos x="193721" y="619385"/>
                            </a:cxn>
                            <a:cxn ang="0">
                              <a:pos x="185311" y="615673"/>
                            </a:cxn>
                            <a:cxn ang="0">
                              <a:pos x="173686" y="608991"/>
                            </a:cxn>
                            <a:cxn ang="0">
                              <a:pos x="163791" y="602558"/>
                            </a:cxn>
                            <a:cxn ang="0">
                              <a:pos x="148208" y="595876"/>
                            </a:cxn>
                            <a:cxn ang="0">
                              <a:pos x="142272" y="590927"/>
                            </a:cxn>
                            <a:cxn ang="0">
                              <a:pos x="143508" y="590432"/>
                            </a:cxn>
                            <a:cxn ang="0">
                              <a:pos x="149445" y="592164"/>
                            </a:cxn>
                            <a:cxn ang="0">
                              <a:pos x="137077" y="579297"/>
                            </a:cxn>
                            <a:cxn ang="0">
                              <a:pos x="130151" y="573605"/>
                            </a:cxn>
                            <a:cxn ang="0">
                              <a:pos x="123720" y="567914"/>
                            </a:cxn>
                            <a:cxn ang="0">
                              <a:pos x="115557" y="561232"/>
                            </a:cxn>
                            <a:cxn ang="0">
                              <a:pos x="103684" y="548117"/>
                            </a:cxn>
                            <a:cxn ang="0">
                              <a:pos x="102870" y="545570"/>
                            </a:cxn>
                            <a:cxn ang="0">
                              <a:pos x="100469" y="543168"/>
                            </a:cxn>
                            <a:cxn ang="0">
                              <a:pos x="92306" y="534259"/>
                            </a:cxn>
                            <a:cxn ang="0">
                              <a:pos x="91317" y="529805"/>
                            </a:cxn>
                            <a:cxn ang="0">
                              <a:pos x="88101" y="525351"/>
                            </a:cxn>
                            <a:cxn ang="0">
                              <a:pos x="87718" y="524750"/>
                            </a:cxn>
                            <a:cxn ang="0">
                              <a:pos x="83896" y="522134"/>
                            </a:cxn>
                            <a:cxn ang="0">
                              <a:pos x="76475" y="511493"/>
                            </a:cxn>
                            <a:cxn ang="0">
                              <a:pos x="72270" y="501595"/>
                            </a:cxn>
                            <a:cxn ang="0">
                              <a:pos x="71776" y="501595"/>
                            </a:cxn>
                            <a:cxn ang="0">
                              <a:pos x="66087" y="490707"/>
                            </a:cxn>
                            <a:cxn ang="0">
                              <a:pos x="60645" y="479819"/>
                            </a:cxn>
                            <a:cxn ang="0">
                              <a:pos x="54956" y="467199"/>
                            </a:cxn>
                            <a:cxn ang="0">
                              <a:pos x="49761" y="454331"/>
                            </a:cxn>
                            <a:cxn ang="0">
                              <a:pos x="54956" y="462992"/>
                            </a:cxn>
                            <a:cxn ang="0">
                              <a:pos x="60150" y="473880"/>
                            </a:cxn>
                            <a:cxn ang="0">
                              <a:pos x="61881" y="479819"/>
                            </a:cxn>
                            <a:cxn ang="0">
                              <a:pos x="62597" y="480869"/>
                            </a:cxn>
                            <a:cxn ang="0">
                              <a:pos x="61716" y="476287"/>
                            </a:cxn>
                            <a:cxn ang="0">
                              <a:pos x="59419" y="472117"/>
                            </a:cxn>
                            <a:cxn ang="0">
                              <a:pos x="55680" y="463706"/>
                            </a:cxn>
                            <a:cxn ang="0">
                              <a:pos x="51245" y="456310"/>
                            </a:cxn>
                            <a:cxn ang="0">
                              <a:pos x="45803" y="441463"/>
                            </a:cxn>
                            <a:cxn ang="0">
                              <a:pos x="41141" y="426243"/>
                            </a:cxn>
                            <a:cxn ang="0">
                              <a:pos x="39610" y="421806"/>
                            </a:cxn>
                            <a:cxn ang="0">
                              <a:pos x="32942" y="395180"/>
                            </a:cxn>
                            <a:cxn ang="0">
                              <a:pos x="29994" y="375851"/>
                            </a:cxn>
                            <a:cxn ang="0">
                              <a:pos x="29973" y="376382"/>
                            </a:cxn>
                            <a:cxn ang="0">
                              <a:pos x="30220" y="380341"/>
                            </a:cxn>
                            <a:cxn ang="0">
                              <a:pos x="31457" y="389497"/>
                            </a:cxn>
                            <a:cxn ang="0">
                              <a:pos x="32941" y="398901"/>
                            </a:cxn>
                            <a:cxn ang="0">
                              <a:pos x="30467" y="390734"/>
                            </a:cxn>
                            <a:cxn ang="0">
                              <a:pos x="28736" y="380341"/>
                            </a:cxn>
                            <a:cxn ang="0">
                              <a:pos x="26757" y="380341"/>
                            </a:cxn>
                            <a:cxn ang="0">
                              <a:pos x="25520" y="370938"/>
                            </a:cxn>
                            <a:cxn ang="0">
                              <a:pos x="23789" y="364999"/>
                            </a:cxn>
                            <a:cxn ang="0">
                              <a:pos x="22305" y="359308"/>
                            </a:cxn>
                            <a:cxn ang="0">
                              <a:pos x="18100" y="354853"/>
                            </a:cxn>
                            <a:cxn ang="0">
                              <a:pos x="16863" y="354853"/>
                            </a:cxn>
                            <a:cxn ang="0">
                              <a:pos x="15626" y="348667"/>
                            </a:cxn>
                            <a:cxn ang="0">
                              <a:pos x="15131" y="340748"/>
                            </a:cxn>
                            <a:cxn ang="0">
                              <a:pos x="16121" y="329613"/>
                            </a:cxn>
                            <a:cxn ang="0">
                              <a:pos x="16615" y="325653"/>
                            </a:cxn>
                            <a:cxn ang="0">
                              <a:pos x="17458" y="322938"/>
                            </a:cxn>
                            <a:cxn ang="0">
                              <a:pos x="17048" y="316745"/>
                            </a:cxn>
                            <a:cxn ang="0">
                              <a:pos x="17605" y="307589"/>
                            </a:cxn>
                            <a:cxn ang="0">
                              <a:pos x="18594" y="305733"/>
                            </a:cxn>
                            <a:cxn ang="0">
                              <a:pos x="18594" y="304619"/>
                            </a:cxn>
                            <a:cxn ang="0">
                              <a:pos x="16615" y="308331"/>
                            </a:cxn>
                            <a:cxn ang="0">
                              <a:pos x="14884" y="305857"/>
                            </a:cxn>
                            <a:cxn ang="0">
                              <a:pos x="11668" y="301403"/>
                            </a:cxn>
                            <a:cxn ang="0">
                              <a:pos x="11081" y="297876"/>
                            </a:cxn>
                            <a:cxn ang="0">
                              <a:pos x="10926" y="298186"/>
                            </a:cxn>
                            <a:cxn ang="0">
                              <a:pos x="9937" y="308084"/>
                            </a:cxn>
                            <a:cxn ang="0">
                              <a:pos x="9195" y="317982"/>
                            </a:cxn>
                            <a:cxn ang="0">
                              <a:pos x="8453" y="325653"/>
                            </a:cxn>
                            <a:cxn ang="0">
                              <a:pos x="8453" y="341490"/>
                            </a:cxn>
                            <a:cxn ang="0">
                              <a:pos x="8700" y="349657"/>
                            </a:cxn>
                            <a:cxn ang="0">
                              <a:pos x="9195" y="357823"/>
                            </a:cxn>
                            <a:cxn ang="0">
                              <a:pos x="6969" y="365494"/>
                            </a:cxn>
                            <a:cxn ang="0">
                              <a:pos x="6474" y="365494"/>
                            </a:cxn>
                            <a:cxn ang="0">
                              <a:pos x="4990" y="350646"/>
                            </a:cxn>
                            <a:cxn ang="0">
                              <a:pos x="4990" y="335304"/>
                            </a:cxn>
                            <a:cxn ang="0">
                              <a:pos x="6227" y="323426"/>
                            </a:cxn>
                            <a:cxn ang="0">
                              <a:pos x="8452" y="325652"/>
                            </a:cxn>
                            <a:cxn ang="0">
                              <a:pos x="6474" y="323179"/>
                            </a:cxn>
                            <a:cxn ang="0">
                              <a:pos x="5979" y="314270"/>
                            </a:cxn>
                            <a:cxn ang="0">
                              <a:pos x="6474" y="300660"/>
                            </a:cxn>
                            <a:cxn ang="0">
                              <a:pos x="6721" y="296948"/>
                            </a:cxn>
                            <a:cxn ang="0">
                              <a:pos x="7463" y="290762"/>
                            </a:cxn>
                            <a:cxn ang="0">
                              <a:pos x="10432" y="279626"/>
                            </a:cxn>
                            <a:cxn ang="0">
                              <a:pos x="11911" y="272229"/>
                            </a:cxn>
                            <a:cxn ang="0">
                              <a:pos x="11421" y="270470"/>
                            </a:cxn>
                            <a:cxn ang="0">
                              <a:pos x="9690" y="280369"/>
                            </a:cxn>
                            <a:cxn ang="0">
                              <a:pos x="6721" y="291504"/>
                            </a:cxn>
                            <a:cxn ang="0">
                              <a:pos x="5979" y="297691"/>
                            </a:cxn>
                            <a:cxn ang="0">
                              <a:pos x="5732" y="301403"/>
                            </a:cxn>
                            <a:cxn ang="0">
                              <a:pos x="5237" y="315013"/>
                            </a:cxn>
                            <a:cxn ang="0">
                              <a:pos x="5732" y="323921"/>
                            </a:cxn>
                            <a:cxn ang="0">
                              <a:pos x="4495" y="335799"/>
                            </a:cxn>
                            <a:cxn ang="0">
                              <a:pos x="4495" y="351141"/>
                            </a:cxn>
                            <a:cxn ang="0">
                              <a:pos x="5979" y="365989"/>
                            </a:cxn>
                            <a:cxn ang="0">
                              <a:pos x="6474" y="365989"/>
                            </a:cxn>
                            <a:cxn ang="0">
                              <a:pos x="9690" y="380094"/>
                            </a:cxn>
                            <a:cxn ang="0">
                              <a:pos x="11421" y="391724"/>
                            </a:cxn>
                            <a:cxn ang="0">
                              <a:pos x="15131" y="403602"/>
                            </a:cxn>
                            <a:cxn ang="0">
                              <a:pos x="20975" y="429144"/>
                            </a:cxn>
                            <a:cxn ang="0">
                              <a:pos x="21485" y="434040"/>
                            </a:cxn>
                            <a:cxn ang="0">
                              <a:pos x="22552" y="434040"/>
                            </a:cxn>
                            <a:cxn ang="0">
                              <a:pos x="27994" y="447155"/>
                            </a:cxn>
                            <a:cxn ang="0">
                              <a:pos x="29973" y="453836"/>
                            </a:cxn>
                            <a:cxn ang="0">
                              <a:pos x="26262" y="448144"/>
                            </a:cxn>
                            <a:cxn ang="0">
                              <a:pos x="22305" y="439236"/>
                            </a:cxn>
                            <a:cxn ang="0">
                              <a:pos x="22058" y="441711"/>
                            </a:cxn>
                            <a:cxn ang="0">
                              <a:pos x="19905" y="435037"/>
                            </a:cxn>
                            <a:cxn ang="0">
                              <a:pos x="18347" y="435277"/>
                            </a:cxn>
                            <a:cxn ang="0">
                              <a:pos x="16615" y="429585"/>
                            </a:cxn>
                            <a:cxn ang="0">
                              <a:pos x="10679" y="415975"/>
                            </a:cxn>
                            <a:cxn ang="0">
                              <a:pos x="6969" y="403850"/>
                            </a:cxn>
                            <a:cxn ang="0">
                              <a:pos x="6721" y="393704"/>
                            </a:cxn>
                            <a:cxn ang="0">
                              <a:pos x="4990" y="381826"/>
                            </a:cxn>
                            <a:cxn ang="0">
                              <a:pos x="3753" y="369948"/>
                            </a:cxn>
                            <a:cxn ang="0">
                              <a:pos x="1032" y="361287"/>
                            </a:cxn>
                            <a:cxn ang="0">
                              <a:pos x="2764" y="315260"/>
                            </a:cxn>
                            <a:cxn ang="0">
                              <a:pos x="4495" y="303382"/>
                            </a:cxn>
                            <a:cxn ang="0">
                              <a:pos x="3011" y="296948"/>
                            </a:cxn>
                            <a:cxn ang="0">
                              <a:pos x="5979" y="279131"/>
                            </a:cxn>
                            <a:cxn ang="0">
                              <a:pos x="6721" y="274925"/>
                            </a:cxn>
                            <a:cxn ang="0">
                              <a:pos x="8700" y="260572"/>
                            </a:cxn>
                            <a:cxn ang="0">
                              <a:pos x="13895" y="250179"/>
                            </a:cxn>
                            <a:cxn ang="0">
                              <a:pos x="12658" y="264284"/>
                            </a:cxn>
                            <a:cxn ang="0">
                              <a:pos x="13894" y="261866"/>
                            </a:cxn>
                            <a:cxn ang="0">
                              <a:pos x="14637" y="256087"/>
                            </a:cxn>
                            <a:cxn ang="0">
                              <a:pos x="14884" y="249684"/>
                            </a:cxn>
                            <a:cxn ang="0">
                              <a:pos x="17110" y="241518"/>
                            </a:cxn>
                            <a:cxn ang="0">
                              <a:pos x="20573" y="229145"/>
                            </a:cxn>
                            <a:cxn ang="0">
                              <a:pos x="24778" y="216525"/>
                            </a:cxn>
                            <a:cxn ang="0">
                              <a:pos x="25093" y="216170"/>
                            </a:cxn>
                            <a:cxn ang="0">
                              <a:pos x="27005" y="206132"/>
                            </a:cxn>
                            <a:cxn ang="0">
                              <a:pos x="29725" y="198955"/>
                            </a:cxn>
                            <a:cxn ang="0">
                              <a:pos x="32941" y="193016"/>
                            </a:cxn>
                            <a:cxn ang="0">
                              <a:pos x="39372" y="180643"/>
                            </a:cxn>
                            <a:cxn ang="0">
                              <a:pos x="44567" y="169508"/>
                            </a:cxn>
                            <a:cxn ang="0">
                              <a:pos x="51987" y="155155"/>
                            </a:cxn>
                            <a:cxn ang="0">
                              <a:pos x="57429" y="148969"/>
                            </a:cxn>
                            <a:cxn ang="0">
                              <a:pos x="61881" y="140308"/>
                            </a:cxn>
                            <a:cxn ang="0">
                              <a:pos x="65592" y="134864"/>
                            </a:cxn>
                            <a:cxn ang="0">
                              <a:pos x="69550" y="132884"/>
                            </a:cxn>
                            <a:cxn ang="0">
                              <a:pos x="70539" y="131400"/>
                            </a:cxn>
                            <a:cxn ang="0">
                              <a:pos x="74497" y="123481"/>
                            </a:cxn>
                            <a:cxn ang="0">
                              <a:pos x="82164" y="114572"/>
                            </a:cxn>
                            <a:cxn ang="0">
                              <a:pos x="82373" y="118296"/>
                            </a:cxn>
                            <a:cxn ang="0">
                              <a:pos x="81814" y="119861"/>
                            </a:cxn>
                            <a:cxn ang="0">
                              <a:pos x="89832" y="111603"/>
                            </a:cxn>
                            <a:cxn ang="0">
                              <a:pos x="93790" y="106406"/>
                            </a:cxn>
                            <a:cxn ang="0">
                              <a:pos x="98985" y="101457"/>
                            </a:cxn>
                            <a:cxn ang="0">
                              <a:pos x="99432" y="101955"/>
                            </a:cxn>
                            <a:cxn ang="0">
                              <a:pos x="99232" y="101705"/>
                            </a:cxn>
                            <a:cxn ang="0">
                              <a:pos x="105663" y="95271"/>
                            </a:cxn>
                            <a:cxn ang="0">
                              <a:pos x="112094" y="89332"/>
                            </a:cxn>
                            <a:cxn ang="0">
                              <a:pos x="119020" y="81908"/>
                            </a:cxn>
                            <a:cxn ang="0">
                              <a:pos x="128667" y="74732"/>
                            </a:cxn>
                            <a:cxn ang="0">
                              <a:pos x="139056" y="67061"/>
                            </a:cxn>
                            <a:cxn ang="0">
                              <a:pos x="145267" y="62725"/>
                            </a:cxn>
                            <a:cxn ang="0">
                              <a:pos x="149445" y="58895"/>
                            </a:cxn>
                            <a:cxn ang="0">
                              <a:pos x="156865" y="54440"/>
                            </a:cxn>
                            <a:cxn ang="0">
                              <a:pos x="164781" y="50234"/>
                            </a:cxn>
                            <a:cxn ang="0">
                              <a:pos x="165829" y="49695"/>
                            </a:cxn>
                            <a:cxn ang="0">
                              <a:pos x="168522" y="47048"/>
                            </a:cxn>
                            <a:cxn ang="0">
                              <a:pos x="172944" y="43800"/>
                            </a:cxn>
                            <a:cxn ang="0">
                              <a:pos x="177798" y="41325"/>
                            </a:cxn>
                            <a:cxn ang="0">
                              <a:pos x="181232" y="40534"/>
                            </a:cxn>
                            <a:cxn ang="0">
                              <a:pos x="181848" y="40088"/>
                            </a:cxn>
                            <a:cxn ang="0">
                              <a:pos x="249128" y="12868"/>
                            </a:cxn>
                            <a:cxn ang="0">
                              <a:pos x="251625" y="12325"/>
                            </a:cxn>
                            <a:cxn ang="0">
                              <a:pos x="258528" y="9898"/>
                            </a:cxn>
                            <a:cxn ang="0">
                              <a:pos x="263290" y="8939"/>
                            </a:cxn>
                            <a:cxn ang="0">
                              <a:pos x="265773" y="8918"/>
                            </a:cxn>
                            <a:cxn ang="0">
                              <a:pos x="266691" y="8661"/>
                            </a:cxn>
                            <a:cxn ang="0">
                              <a:pos x="323088" y="1237"/>
                            </a:cxn>
                            <a:cxn ang="0">
                              <a:pos x="339104" y="1175"/>
                            </a:cxn>
                            <a:cxn ang="0">
                              <a:pos x="356233" y="1484"/>
                            </a:cxn>
                            <a:cxn ang="0">
                              <a:pos x="356552" y="1724"/>
                            </a:cxn>
                            <a:cxn ang="0">
                              <a:pos x="364891" y="742"/>
                            </a:cxn>
                            <a:cxn ang="0">
                              <a:pos x="372558" y="1979"/>
                            </a:cxn>
                            <a:cxn ang="0">
                              <a:pos x="380227" y="3464"/>
                            </a:cxn>
                            <a:cxn ang="0">
                              <a:pos x="384183" y="4364"/>
                            </a:cxn>
                            <a:cxn ang="0">
                              <a:pos x="379979" y="3217"/>
                            </a:cxn>
                            <a:cxn ang="0">
                              <a:pos x="372311" y="1732"/>
                            </a:cxn>
                            <a:cxn ang="0">
                              <a:pos x="364643" y="495"/>
                            </a:cxn>
                            <a:cxn ang="0">
                              <a:pos x="364643"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lnTo>
                                <a:pt x="1646324"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lnTo>
                                <a:pt x="1460492"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3"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1" y="2265793"/>
                              </a:lnTo>
                              <a:lnTo>
                                <a:pt x="460060" y="2262062"/>
                              </a:lnTo>
                              <a:close/>
                              <a:moveTo>
                                <a:pt x="2099802" y="2237197"/>
                              </a:moveTo>
                              <a:lnTo>
                                <a:pt x="2099475" y="2237422"/>
                              </a:lnTo>
                              <a:lnTo>
                                <a:pt x="2099475" y="2237694"/>
                              </a:lnTo>
                              <a:lnTo>
                                <a:pt x="2100989" y="2237910"/>
                              </a:lnTo>
                              <a:lnTo>
                                <a:pt x="2101380" y="2237422"/>
                              </a:lnTo>
                              <a:lnTo>
                                <a:pt x="2099802" y="2237197"/>
                              </a:lnTo>
                              <a:close/>
                              <a:moveTo>
                                <a:pt x="2120380" y="2222979"/>
                              </a:moveTo>
                              <a:lnTo>
                                <a:pt x="2114756" y="2226864"/>
                              </a:lnTo>
                              <a:lnTo>
                                <a:pt x="2113762" y="2227897"/>
                              </a:lnTo>
                              <a:lnTo>
                                <a:pt x="2117618" y="2225429"/>
                              </a:lnTo>
                              <a:lnTo>
                                <a:pt x="2120380" y="2222979"/>
                              </a:lnTo>
                              <a:close/>
                              <a:moveTo>
                                <a:pt x="382287" y="2175002"/>
                              </a:moveTo>
                              <a:lnTo>
                                <a:pt x="418261" y="2217358"/>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lnTo>
                                <a:pt x="475386" y="2153525"/>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1" y="1451152"/>
                              </a:lnTo>
                              <a:lnTo>
                                <a:pt x="2586542" y="1451152"/>
                              </a:lnTo>
                              <a:lnTo>
                                <a:pt x="2597633" y="1404938"/>
                              </a:lnTo>
                              <a:lnTo>
                                <a:pt x="2597632" y="1404937"/>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lnTo>
                                <a:pt x="465169" y="382550"/>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72C7">
                            <a:alpha val="36078"/>
                          </a:srgbClr>
                        </a:solidFill>
                        <a:ln>
                          <a:noFill/>
                        </a:ln>
                      </wps:spPr>
                      <wps:bodyPr anchor="ctr" upright="1"/>
                    </wps:wsp>
                    <wps:wsp>
                      <wps:cNvPr id="6" name="Freeform: Shape 10"/>
                      <wps:cNvSpPr/>
                      <wps:spPr>
                        <a:xfrm rot="10800000" flipH="1" flipV="1">
                          <a:off x="65024" y="28109"/>
                          <a:ext cx="11353" cy="11208"/>
                        </a:xfrm>
                        <a:custGeom>
                          <a:avLst/>
                          <a:gdLst>
                            <a:gd name="A1" fmla="val -11796480"/>
                            <a:gd name="A2" fmla="val 0"/>
                            <a:gd name="A3" fmla="val 5400"/>
                            <a:gd name="txL" fmla="*/ 0 w 2647519"/>
                            <a:gd name="txT" fmla="*/ 0 h 2612594"/>
                            <a:gd name="txR" fmla="*/ 2647519 w 2647519"/>
                            <a:gd name="txB" fmla="*/ 2612594 h 2612594"/>
                          </a:gdLst>
                          <a:ahLst/>
                          <a:cxnLst>
                            <a:cxn ang="0">
                              <a:pos x="617254" y="1114786"/>
                            </a:cxn>
                            <a:cxn ang="0">
                              <a:pos x="611948" y="1117644"/>
                            </a:cxn>
                            <a:cxn ang="0">
                              <a:pos x="612266" y="1117781"/>
                            </a:cxn>
                            <a:cxn ang="0">
                              <a:pos x="661372" y="1085770"/>
                            </a:cxn>
                            <a:cxn ang="0">
                              <a:pos x="644217" y="1089856"/>
                            </a:cxn>
                            <a:cxn ang="0">
                              <a:pos x="618484" y="1093126"/>
                            </a:cxn>
                            <a:cxn ang="0">
                              <a:pos x="617258" y="1089856"/>
                            </a:cxn>
                            <a:cxn ang="0">
                              <a:pos x="635231" y="1088222"/>
                            </a:cxn>
                            <a:cxn ang="0">
                              <a:pos x="661372" y="1085770"/>
                            </a:cxn>
                            <a:cxn ang="0">
                              <a:pos x="705997" y="1081492"/>
                            </a:cxn>
                            <a:cxn ang="0">
                              <a:pos x="704949" y="1081788"/>
                            </a:cxn>
                            <a:cxn ang="0">
                              <a:pos x="705486" y="1081684"/>
                            </a:cxn>
                            <a:cxn ang="0">
                              <a:pos x="385864" y="1075349"/>
                            </a:cxn>
                            <a:cxn ang="0">
                              <a:pos x="404040" y="1080049"/>
                            </a:cxn>
                            <a:cxn ang="0">
                              <a:pos x="411801" y="1080457"/>
                            </a:cxn>
                            <a:cxn ang="0">
                              <a:pos x="433450" y="1091083"/>
                            </a:cxn>
                            <a:cxn ang="0">
                              <a:pos x="443253" y="1093126"/>
                            </a:cxn>
                            <a:cxn ang="0">
                              <a:pos x="443866" y="1093330"/>
                            </a:cxn>
                            <a:cxn ang="0">
                              <a:pos x="446112" y="1091083"/>
                            </a:cxn>
                            <a:cxn ang="0">
                              <a:pos x="454690" y="1093534"/>
                            </a:cxn>
                            <a:cxn ang="0">
                              <a:pos x="463268" y="1095577"/>
                            </a:cxn>
                            <a:cxn ang="0">
                              <a:pos x="480169" y="1099510"/>
                            </a:cxn>
                            <a:cxn ang="0">
                              <a:pos x="480423" y="1099256"/>
                            </a:cxn>
                            <a:cxn ang="0">
                              <a:pos x="500029" y="1102525"/>
                            </a:cxn>
                            <a:cxn ang="0">
                              <a:pos x="509424" y="1104159"/>
                            </a:cxn>
                            <a:cxn ang="0">
                              <a:pos x="518819" y="1104977"/>
                            </a:cxn>
                            <a:cxn ang="0">
                              <a:pos x="538016" y="1105794"/>
                            </a:cxn>
                            <a:cxn ang="0">
                              <a:pos x="564158" y="1105385"/>
                            </a:cxn>
                            <a:cxn ang="0">
                              <a:pos x="565292" y="1105385"/>
                            </a:cxn>
                            <a:cxn ang="0">
                              <a:pos x="567834" y="1103955"/>
                            </a:cxn>
                            <a:cxn ang="0">
                              <a:pos x="573553" y="1102116"/>
                            </a:cxn>
                            <a:cxn ang="0">
                              <a:pos x="579373" y="1102014"/>
                            </a:cxn>
                            <a:cxn ang="0">
                              <a:pos x="583356" y="1102524"/>
                            </a:cxn>
                            <a:cxn ang="0">
                              <a:pos x="584428" y="1105385"/>
                            </a:cxn>
                            <a:cxn ang="0">
                              <a:pos x="593567" y="1105385"/>
                            </a:cxn>
                            <a:cxn ang="0">
                              <a:pos x="590708" y="1109471"/>
                            </a:cxn>
                            <a:cxn ang="0">
                              <a:pos x="589074" y="1111515"/>
                            </a:cxn>
                            <a:cxn ang="0">
                              <a:pos x="583764" y="1113967"/>
                            </a:cxn>
                            <a:cxn ang="0">
                              <a:pos x="573961" y="1113967"/>
                            </a:cxn>
                            <a:cxn ang="0">
                              <a:pos x="561299" y="1113149"/>
                            </a:cxn>
                            <a:cxn ang="0">
                              <a:pos x="533932" y="1112332"/>
                            </a:cxn>
                            <a:cxn ang="0">
                              <a:pos x="513508" y="1110698"/>
                            </a:cxn>
                            <a:cxn ang="0">
                              <a:pos x="495536" y="1108246"/>
                            </a:cxn>
                            <a:cxn ang="0">
                              <a:pos x="477564" y="1105385"/>
                            </a:cxn>
                            <a:cxn ang="0">
                              <a:pos x="450197" y="1101299"/>
                            </a:cxn>
                            <a:cxn ang="0">
                              <a:pos x="428957" y="1094352"/>
                            </a:cxn>
                            <a:cxn ang="0">
                              <a:pos x="429203" y="1094173"/>
                            </a:cxn>
                            <a:cxn ang="0">
                              <a:pos x="416703" y="1090265"/>
                            </a:cxn>
                            <a:cxn ang="0">
                              <a:pos x="405674" y="1085362"/>
                            </a:cxn>
                            <a:cxn ang="0">
                              <a:pos x="393012" y="1081275"/>
                            </a:cxn>
                            <a:cxn ang="0">
                              <a:pos x="379941" y="1076780"/>
                            </a:cxn>
                            <a:cxn ang="0">
                              <a:pos x="385864" y="1075349"/>
                            </a:cxn>
                            <a:cxn ang="0">
                              <a:pos x="626306" y="1066588"/>
                            </a:cxn>
                            <a:cxn ang="0">
                              <a:pos x="620066" y="1067541"/>
                            </a:cxn>
                            <a:cxn ang="0">
                              <a:pos x="576905" y="1069722"/>
                            </a:cxn>
                            <a:cxn ang="0">
                              <a:pos x="591116" y="1071467"/>
                            </a:cxn>
                            <a:cxn ang="0">
                              <a:pos x="594793" y="1070650"/>
                            </a:cxn>
                            <a:cxn ang="0">
                              <a:pos x="620117" y="1067790"/>
                            </a:cxn>
                            <a:cxn ang="0">
                              <a:pos x="624285" y="1066979"/>
                            </a:cxn>
                            <a:cxn ang="0">
                              <a:pos x="665084" y="1060667"/>
                            </a:cxn>
                            <a:cxn ang="0">
                              <a:pos x="643887" y="1063904"/>
                            </a:cxn>
                            <a:cxn ang="0">
                              <a:pos x="651161" y="1064112"/>
                            </a:cxn>
                            <a:cxn ang="0">
                              <a:pos x="661628" y="1062171"/>
                            </a:cxn>
                            <a:cxn ang="0">
                              <a:pos x="742461" y="1059722"/>
                            </a:cxn>
                            <a:cxn ang="0">
                              <a:pos x="675978" y="1077435"/>
                            </a:cxn>
                            <a:cxn ang="0">
                              <a:pos x="709622" y="1069935"/>
                            </a:cxn>
                            <a:cxn ang="0">
                              <a:pos x="316221" y="1051444"/>
                            </a:cxn>
                            <a:cxn ang="0">
                              <a:pos x="363194" y="1071467"/>
                            </a:cxn>
                            <a:cxn ang="0">
                              <a:pos x="379941" y="1076780"/>
                            </a:cxn>
                            <a:cxn ang="0">
                              <a:pos x="392603" y="1081275"/>
                            </a:cxn>
                            <a:cxn ang="0">
                              <a:pos x="405266" y="1085361"/>
                            </a:cxn>
                            <a:cxn ang="0">
                              <a:pos x="416294" y="1090265"/>
                            </a:cxn>
                            <a:cxn ang="0">
                              <a:pos x="413843" y="1092308"/>
                            </a:cxn>
                            <a:cxn ang="0">
                              <a:pos x="407308" y="1091082"/>
                            </a:cxn>
                            <a:cxn ang="0">
                              <a:pos x="384026" y="1082501"/>
                            </a:cxn>
                            <a:cxn ang="0">
                              <a:pos x="372589" y="1078006"/>
                            </a:cxn>
                            <a:cxn ang="0">
                              <a:pos x="361152" y="1073102"/>
                            </a:cxn>
                            <a:cxn ang="0">
                              <a:pos x="346039" y="1067790"/>
                            </a:cxn>
                            <a:cxn ang="0">
                              <a:pos x="332968" y="1062069"/>
                            </a:cxn>
                            <a:cxn ang="0">
                              <a:pos x="322756" y="1056756"/>
                            </a:cxn>
                            <a:cxn ang="0">
                              <a:pos x="316221" y="1051444"/>
                            </a:cxn>
                            <a:cxn ang="0">
                              <a:pos x="335419" y="1041228"/>
                            </a:cxn>
                            <a:cxn ang="0">
                              <a:pos x="357884" y="1052670"/>
                            </a:cxn>
                            <a:cxn ang="0">
                              <a:pos x="355025" y="1054305"/>
                            </a:cxn>
                            <a:cxn ang="0">
                              <a:pos x="328884" y="1041636"/>
                            </a:cxn>
                            <a:cxn ang="0">
                              <a:pos x="335419" y="1041228"/>
                            </a:cxn>
                            <a:cxn ang="0">
                              <a:pos x="252501" y="1013440"/>
                            </a:cxn>
                            <a:cxn ang="0">
                              <a:pos x="280276" y="1028969"/>
                            </a:cxn>
                            <a:cxn ang="0">
                              <a:pos x="285995" y="1035507"/>
                            </a:cxn>
                            <a:cxn ang="0">
                              <a:pos x="272924" y="1028560"/>
                            </a:cxn>
                            <a:cxn ang="0">
                              <a:pos x="263121" y="1022430"/>
                            </a:cxn>
                            <a:cxn ang="0">
                              <a:pos x="252501" y="1013440"/>
                            </a:cxn>
                            <a:cxn ang="0">
                              <a:pos x="301206" y="1002954"/>
                            </a:cxn>
                            <a:cxn ang="0">
                              <a:pos x="301210" y="1003071"/>
                            </a:cxn>
                            <a:cxn ang="0">
                              <a:pos x="302590" y="1004741"/>
                            </a:cxn>
                            <a:cxn ang="0">
                              <a:pos x="302742" y="1004041"/>
                            </a:cxn>
                            <a:cxn ang="0">
                              <a:pos x="897722" y="976130"/>
                            </a:cxn>
                            <a:cxn ang="0">
                              <a:pos x="896238" y="976253"/>
                            </a:cxn>
                            <a:cxn ang="0">
                              <a:pos x="871731" y="993825"/>
                            </a:cxn>
                            <a:cxn ang="0">
                              <a:pos x="847631" y="1006902"/>
                            </a:cxn>
                            <a:cxn ang="0">
                              <a:pos x="830476" y="1017118"/>
                            </a:cxn>
                            <a:cxn ang="0">
                              <a:pos x="821081" y="1021204"/>
                            </a:cxn>
                            <a:cxn ang="0">
                              <a:pos x="811278" y="1025291"/>
                            </a:cxn>
                            <a:cxn ang="0">
                              <a:pos x="799432" y="1031420"/>
                            </a:cxn>
                            <a:cxn ang="0">
                              <a:pos x="790446" y="1036733"/>
                            </a:cxn>
                            <a:cxn ang="0">
                              <a:pos x="777375" y="1042045"/>
                            </a:cxn>
                            <a:cxn ang="0">
                              <a:pos x="763896" y="1046949"/>
                            </a:cxn>
                            <a:cxn ang="0">
                              <a:pos x="760220" y="1050627"/>
                            </a:cxn>
                            <a:cxn ang="0">
                              <a:pos x="754501" y="1052670"/>
                            </a:cxn>
                            <a:cxn ang="0">
                              <a:pos x="740206" y="1055122"/>
                            </a:cxn>
                            <a:cxn ang="0">
                              <a:pos x="721824" y="1060843"/>
                            </a:cxn>
                            <a:cxn ang="0">
                              <a:pos x="705078" y="1066155"/>
                            </a:cxn>
                            <a:cxn ang="0">
                              <a:pos x="686697" y="1071468"/>
                            </a:cxn>
                            <a:cxn ang="0">
                              <a:pos x="663823" y="1077189"/>
                            </a:cxn>
                            <a:cxn ang="0">
                              <a:pos x="631554" y="1082501"/>
                            </a:cxn>
                            <a:cxn ang="0">
                              <a:pos x="630737" y="1083727"/>
                            </a:cxn>
                            <a:cxn ang="0">
                              <a:pos x="615223" y="1087608"/>
                            </a:cxn>
                            <a:cxn ang="0">
                              <a:pos x="615625" y="1087813"/>
                            </a:cxn>
                            <a:cxn ang="0">
                              <a:pos x="632854" y="1083504"/>
                            </a:cxn>
                            <a:cxn ang="0">
                              <a:pos x="633188" y="1082501"/>
                            </a:cxn>
                            <a:cxn ang="0">
                              <a:pos x="665457" y="1077189"/>
                            </a:cxn>
                            <a:cxn ang="0">
                              <a:pos x="688331" y="1071468"/>
                            </a:cxn>
                            <a:cxn ang="0">
                              <a:pos x="706712" y="1066155"/>
                            </a:cxn>
                            <a:cxn ang="0">
                              <a:pos x="723459" y="1060843"/>
                            </a:cxn>
                            <a:cxn ang="0">
                              <a:pos x="741839" y="1055122"/>
                            </a:cxn>
                            <a:cxn ang="0">
                              <a:pos x="756136" y="1052670"/>
                            </a:cxn>
                            <a:cxn ang="0">
                              <a:pos x="746458" y="1058479"/>
                            </a:cxn>
                            <a:cxn ang="0">
                              <a:pos x="746741" y="1058391"/>
                            </a:cxn>
                            <a:cxn ang="0">
                              <a:pos x="756953" y="1052261"/>
                            </a:cxn>
                            <a:cxn ang="0">
                              <a:pos x="762671" y="1050218"/>
                            </a:cxn>
                            <a:cxn ang="0">
                              <a:pos x="763052" y="1050113"/>
                            </a:cxn>
                            <a:cxn ang="0">
                              <a:pos x="765530" y="1047357"/>
                            </a:cxn>
                            <a:cxn ang="0">
                              <a:pos x="779010" y="1042454"/>
                            </a:cxn>
                            <a:cxn ang="0">
                              <a:pos x="792081" y="1037141"/>
                            </a:cxn>
                            <a:cxn ang="0">
                              <a:pos x="801067" y="1031829"/>
                            </a:cxn>
                            <a:cxn ang="0">
                              <a:pos x="812912" y="1025699"/>
                            </a:cxn>
                            <a:cxn ang="0">
                              <a:pos x="822715" y="1021613"/>
                            </a:cxn>
                            <a:cxn ang="0">
                              <a:pos x="829437" y="1018689"/>
                            </a:cxn>
                            <a:cxn ang="0">
                              <a:pos x="832927" y="1016300"/>
                            </a:cxn>
                            <a:cxn ang="0">
                              <a:pos x="850082" y="1006084"/>
                            </a:cxn>
                            <a:cxn ang="0">
                              <a:pos x="874181" y="993008"/>
                            </a:cxn>
                            <a:cxn ang="0">
                              <a:pos x="197289" y="970478"/>
                            </a:cxn>
                            <a:cxn ang="0">
                              <a:pos x="198839" y="971809"/>
                            </a:cxn>
                            <a:cxn ang="0">
                              <a:pos x="199369" y="972079"/>
                            </a:cxn>
                            <a:cxn ang="0">
                              <a:pos x="900463" y="959811"/>
                            </a:cxn>
                            <a:cxn ang="0">
                              <a:pos x="900323" y="959907"/>
                            </a:cxn>
                            <a:cxn ang="0">
                              <a:pos x="900323" y="960024"/>
                            </a:cxn>
                            <a:cxn ang="0">
                              <a:pos x="900972" y="960117"/>
                            </a:cxn>
                            <a:cxn ang="0">
                              <a:pos x="901140" y="959907"/>
                            </a:cxn>
                            <a:cxn ang="0">
                              <a:pos x="909288" y="953711"/>
                            </a:cxn>
                            <a:cxn ang="0">
                              <a:pos x="906876" y="955378"/>
                            </a:cxn>
                            <a:cxn ang="0">
                              <a:pos x="906450" y="955821"/>
                            </a:cxn>
                            <a:cxn ang="0">
                              <a:pos x="908103" y="954762"/>
                            </a:cxn>
                            <a:cxn ang="0">
                              <a:pos x="163937" y="933128"/>
                            </a:cxn>
                            <a:cxn ang="0">
                              <a:pos x="179364" y="951299"/>
                            </a:cxn>
                            <a:cxn ang="0">
                              <a:pos x="167132" y="936614"/>
                            </a:cxn>
                            <a:cxn ang="0">
                              <a:pos x="938208" y="933116"/>
                            </a:cxn>
                            <a:cxn ang="0">
                              <a:pos x="938172" y="933128"/>
                            </a:cxn>
                            <a:cxn ang="0">
                              <a:pos x="937902" y="934980"/>
                            </a:cxn>
                            <a:cxn ang="0">
                              <a:pos x="931366" y="942336"/>
                            </a:cxn>
                            <a:cxn ang="0">
                              <a:pos x="923605" y="950917"/>
                            </a:cxn>
                            <a:cxn ang="0">
                              <a:pos x="924073" y="950809"/>
                            </a:cxn>
                            <a:cxn ang="0">
                              <a:pos x="931366" y="942744"/>
                            </a:cxn>
                            <a:cxn ang="0">
                              <a:pos x="937902" y="935389"/>
                            </a:cxn>
                            <a:cxn ang="0">
                              <a:pos x="938208" y="933116"/>
                            </a:cxn>
                            <a:cxn ang="0">
                              <a:pos x="203861" y="923913"/>
                            </a:cxn>
                            <a:cxn ang="0">
                              <a:pos x="204670" y="924899"/>
                            </a:cxn>
                            <a:cxn ang="0">
                              <a:pos x="204710" y="924764"/>
                            </a:cxn>
                            <a:cxn ang="0">
                              <a:pos x="143441" y="914547"/>
                            </a:cxn>
                            <a:cxn ang="0">
                              <a:pos x="154061" y="921495"/>
                            </a:cxn>
                            <a:cxn ang="0">
                              <a:pos x="154583" y="922109"/>
                            </a:cxn>
                            <a:cxn ang="0">
                              <a:pos x="159422" y="923180"/>
                            </a:cxn>
                            <a:cxn ang="0">
                              <a:pos x="170400" y="933345"/>
                            </a:cxn>
                            <a:cxn ang="0">
                              <a:pos x="185513" y="945604"/>
                            </a:cxn>
                            <a:cxn ang="0">
                              <a:pos x="192048" y="954595"/>
                            </a:cxn>
                            <a:cxn ang="0">
                              <a:pos x="195724" y="959090"/>
                            </a:cxn>
                            <a:cxn ang="0">
                              <a:pos x="211246" y="972167"/>
                            </a:cxn>
                            <a:cxn ang="0">
                              <a:pos x="206753" y="975844"/>
                            </a:cxn>
                            <a:cxn ang="0">
                              <a:pos x="192298" y="959776"/>
                            </a:cxn>
                            <a:cxn ang="0">
                              <a:pos x="191640" y="959907"/>
                            </a:cxn>
                            <a:cxn ang="0">
                              <a:pos x="205319" y="975113"/>
                            </a:cxn>
                            <a:cxn ang="0">
                              <a:pos x="206753" y="975844"/>
                            </a:cxn>
                            <a:cxn ang="0">
                              <a:pos x="211246" y="972167"/>
                            </a:cxn>
                            <a:cxn ang="0">
                              <a:pos x="250050" y="1002815"/>
                            </a:cxn>
                            <a:cxn ang="0">
                              <a:pos x="242289" y="1005267"/>
                            </a:cxn>
                            <a:cxn ang="0">
                              <a:pos x="245148" y="1007310"/>
                            </a:cxn>
                            <a:cxn ang="0">
                              <a:pos x="233712" y="1007719"/>
                            </a:cxn>
                            <a:cxn ang="0">
                              <a:pos x="226359" y="1002815"/>
                            </a:cxn>
                            <a:cxn ang="0">
                              <a:pos x="219416" y="997503"/>
                            </a:cxn>
                            <a:cxn ang="0">
                              <a:pos x="202260" y="983200"/>
                            </a:cxn>
                            <a:cxn ang="0">
                              <a:pos x="186330" y="968897"/>
                            </a:cxn>
                            <a:cxn ang="0">
                              <a:pos x="171625" y="954595"/>
                            </a:cxn>
                            <a:cxn ang="0">
                              <a:pos x="164682" y="947648"/>
                            </a:cxn>
                            <a:cxn ang="0">
                              <a:pos x="158146" y="940292"/>
                            </a:cxn>
                            <a:cxn ang="0">
                              <a:pos x="160597" y="937023"/>
                            </a:cxn>
                            <a:cxn ang="0">
                              <a:pos x="168766" y="944379"/>
                            </a:cxn>
                            <a:cxn ang="0">
                              <a:pos x="177752" y="951326"/>
                            </a:cxn>
                            <a:cxn ang="0">
                              <a:pos x="188781" y="963176"/>
                            </a:cxn>
                            <a:cxn ang="0">
                              <a:pos x="189718" y="963981"/>
                            </a:cxn>
                            <a:cxn ang="0">
                              <a:pos x="177752" y="951326"/>
                            </a:cxn>
                            <a:cxn ang="0">
                              <a:pos x="169174" y="944379"/>
                            </a:cxn>
                            <a:cxn ang="0">
                              <a:pos x="161005" y="937023"/>
                            </a:cxn>
                            <a:cxn ang="0">
                              <a:pos x="152019" y="925990"/>
                            </a:cxn>
                            <a:cxn ang="0">
                              <a:pos x="143441" y="914547"/>
                            </a:cxn>
                            <a:cxn ang="0">
                              <a:pos x="1043285" y="849573"/>
                            </a:cxn>
                            <a:cxn ang="0">
                              <a:pos x="1043078" y="849662"/>
                            </a:cxn>
                            <a:cxn ang="0">
                              <a:pos x="1038617" y="860374"/>
                            </a:cxn>
                            <a:cxn ang="0">
                              <a:pos x="1038997" y="798378"/>
                            </a:cxn>
                            <a:cxn ang="0">
                              <a:pos x="1028172" y="814021"/>
                            </a:cxn>
                            <a:cxn ang="0">
                              <a:pos x="1022862" y="823828"/>
                            </a:cxn>
                            <a:cxn ang="0">
                              <a:pos x="1017552" y="832818"/>
                            </a:cxn>
                            <a:cxn ang="0">
                              <a:pos x="1004889" y="849573"/>
                            </a:cxn>
                            <a:cxn ang="0">
                              <a:pos x="993861" y="866327"/>
                            </a:cxn>
                            <a:cxn ang="0">
                              <a:pos x="984058" y="879813"/>
                            </a:cxn>
                            <a:cxn ang="0">
                              <a:pos x="983241" y="880313"/>
                            </a:cxn>
                            <a:cxn ang="0">
                              <a:pos x="982572" y="881304"/>
                            </a:cxn>
                            <a:cxn ang="0">
                              <a:pos x="983649" y="880630"/>
                            </a:cxn>
                            <a:cxn ang="0">
                              <a:pos x="993452" y="867145"/>
                            </a:cxn>
                            <a:cxn ang="0">
                              <a:pos x="1004481" y="850390"/>
                            </a:cxn>
                            <a:cxn ang="0">
                              <a:pos x="1017143" y="833636"/>
                            </a:cxn>
                            <a:cxn ang="0">
                              <a:pos x="1022454" y="824646"/>
                            </a:cxn>
                            <a:cxn ang="0">
                              <a:pos x="1027763" y="814838"/>
                            </a:cxn>
                            <a:cxn ang="0">
                              <a:pos x="1038792" y="798901"/>
                            </a:cxn>
                            <a:cxn ang="0">
                              <a:pos x="1081272" y="792772"/>
                            </a:cxn>
                            <a:cxn ang="0">
                              <a:pos x="1075962" y="808709"/>
                            </a:cxn>
                            <a:cxn ang="0">
                              <a:pos x="1066568" y="825872"/>
                            </a:cxn>
                            <a:cxn ang="0">
                              <a:pos x="1057173" y="843444"/>
                            </a:cxn>
                            <a:cxn ang="0">
                              <a:pos x="1048595" y="854477"/>
                            </a:cxn>
                            <a:cxn ang="0">
                              <a:pos x="1054314" y="843035"/>
                            </a:cxn>
                            <a:cxn ang="0">
                              <a:pos x="1059215" y="831593"/>
                            </a:cxn>
                            <a:cxn ang="0">
                              <a:pos x="1062891" y="825463"/>
                            </a:cxn>
                            <a:cxn ang="0">
                              <a:pos x="1067793" y="817290"/>
                            </a:cxn>
                            <a:cxn ang="0">
                              <a:pos x="1072286" y="809117"/>
                            </a:cxn>
                            <a:cxn ang="0">
                              <a:pos x="1081272" y="792772"/>
                            </a:cxn>
                            <a:cxn ang="0">
                              <a:pos x="1054833" y="757743"/>
                            </a:cxn>
                            <a:cxn ang="0">
                              <a:pos x="1044919" y="775200"/>
                            </a:cxn>
                            <a:cxn ang="0">
                              <a:pos x="1044737" y="775619"/>
                            </a:cxn>
                            <a:cxn ang="0">
                              <a:pos x="1054722" y="758037"/>
                            </a:cxn>
                            <a:cxn ang="0">
                              <a:pos x="1060271" y="718204"/>
                            </a:cxn>
                            <a:cxn ang="0">
                              <a:pos x="1048355" y="750777"/>
                            </a:cxn>
                            <a:cxn ang="0">
                              <a:pos x="1023288" y="802038"/>
                            </a:cxn>
                            <a:cxn ang="0">
                              <a:pos x="1019618" y="807843"/>
                            </a:cxn>
                            <a:cxn ang="0">
                              <a:pos x="1019594" y="807891"/>
                            </a:cxn>
                            <a:cxn ang="0">
                              <a:pos x="1011016" y="822603"/>
                            </a:cxn>
                            <a:cxn ang="0">
                              <a:pos x="1002439" y="838540"/>
                            </a:cxn>
                            <a:cxn ang="0">
                              <a:pos x="992636" y="850799"/>
                            </a:cxn>
                            <a:cxn ang="0">
                              <a:pos x="984466" y="864693"/>
                            </a:cxn>
                            <a:cxn ang="0">
                              <a:pos x="936268" y="919043"/>
                            </a:cxn>
                            <a:cxn ang="0">
                              <a:pos x="920337" y="932528"/>
                            </a:cxn>
                            <a:cxn ang="0">
                              <a:pos x="918809" y="933691"/>
                            </a:cxn>
                            <a:cxn ang="0">
                              <a:pos x="918150" y="934358"/>
                            </a:cxn>
                            <a:cxn ang="0">
                              <a:pos x="911488" y="939791"/>
                            </a:cxn>
                            <a:cxn ang="0">
                              <a:pos x="906041" y="946013"/>
                            </a:cxn>
                            <a:cxn ang="0">
                              <a:pos x="886027" y="961133"/>
                            </a:cxn>
                            <a:cxn ang="0">
                              <a:pos x="882890" y="963116"/>
                            </a:cxn>
                            <a:cxn ang="0">
                              <a:pos x="874372" y="970063"/>
                            </a:cxn>
                            <a:cxn ang="0">
                              <a:pos x="873142" y="970862"/>
                            </a:cxn>
                            <a:cxn ang="0">
                              <a:pos x="871322" y="972575"/>
                            </a:cxn>
                            <a:cxn ang="0">
                              <a:pos x="855392" y="983200"/>
                            </a:cxn>
                            <a:cxn ang="0">
                              <a:pos x="839462" y="993008"/>
                            </a:cxn>
                            <a:cxn ang="0">
                              <a:pos x="837638" y="993932"/>
                            </a:cxn>
                            <a:cxn ang="0">
                              <a:pos x="826852" y="1000941"/>
                            </a:cxn>
                            <a:cxn ang="0">
                              <a:pos x="823509" y="1002629"/>
                            </a:cxn>
                            <a:cxn ang="0">
                              <a:pos x="820264" y="1004858"/>
                            </a:cxn>
                            <a:cxn ang="0">
                              <a:pos x="809236" y="1010988"/>
                            </a:cxn>
                            <a:cxn ang="0">
                              <a:pos x="798931" y="1015031"/>
                            </a:cxn>
                            <a:cxn ang="0">
                              <a:pos x="775965" y="1026620"/>
                            </a:cxn>
                            <a:cxn ang="0">
                              <a:pos x="722083" y="1046725"/>
                            </a:cxn>
                            <a:cxn ang="0">
                              <a:pos x="684537" y="1056384"/>
                            </a:cxn>
                            <a:cxn ang="0">
                              <a:pos x="714881" y="1050627"/>
                            </a:cxn>
                            <a:cxn ang="0">
                              <a:pos x="720599" y="1049400"/>
                            </a:cxn>
                            <a:cxn ang="0">
                              <a:pos x="738980" y="1042862"/>
                            </a:cxn>
                            <a:cxn ang="0">
                              <a:pos x="750417" y="1039184"/>
                            </a:cxn>
                            <a:cxn ang="0">
                              <a:pos x="768798" y="1029785"/>
                            </a:cxn>
                            <a:cxn ang="0">
                              <a:pos x="789629" y="1022430"/>
                            </a:cxn>
                            <a:cxn ang="0">
                              <a:pos x="802976" y="1017194"/>
                            </a:cxn>
                            <a:cxn ang="0">
                              <a:pos x="808827" y="1013848"/>
                            </a:cxn>
                            <a:cxn ang="0">
                              <a:pos x="814137" y="1012214"/>
                            </a:cxn>
                            <a:cxn ang="0">
                              <a:pos x="821489" y="1008127"/>
                            </a:cxn>
                            <a:cxn ang="0">
                              <a:pos x="823421" y="1006784"/>
                            </a:cxn>
                            <a:cxn ang="0">
                              <a:pos x="828433" y="1001998"/>
                            </a:cxn>
                            <a:cxn ang="0">
                              <a:pos x="839462" y="995460"/>
                            </a:cxn>
                            <a:cxn ang="0">
                              <a:pos x="852009" y="989307"/>
                            </a:cxn>
                            <a:cxn ang="0">
                              <a:pos x="856617" y="986469"/>
                            </a:cxn>
                            <a:cxn ang="0">
                              <a:pos x="872547" y="975844"/>
                            </a:cxn>
                            <a:cxn ang="0">
                              <a:pos x="879491" y="969306"/>
                            </a:cxn>
                            <a:cxn ang="0">
                              <a:pos x="887252" y="964402"/>
                            </a:cxn>
                            <a:cxn ang="0">
                              <a:pos x="907267" y="949283"/>
                            </a:cxn>
                            <a:cxn ang="0">
                              <a:pos x="921563" y="935797"/>
                            </a:cxn>
                            <a:cxn ang="0">
                              <a:pos x="937493" y="922312"/>
                            </a:cxn>
                            <a:cxn ang="0">
                              <a:pos x="985691" y="867962"/>
                            </a:cxn>
                            <a:cxn ang="0">
                              <a:pos x="992325" y="856681"/>
                            </a:cxn>
                            <a:cxn ang="0">
                              <a:pos x="992636" y="855703"/>
                            </a:cxn>
                            <a:cxn ang="0">
                              <a:pos x="1003256" y="839357"/>
                            </a:cxn>
                            <a:cxn ang="0">
                              <a:pos x="1006523" y="834453"/>
                            </a:cxn>
                            <a:cxn ang="0">
                              <a:pos x="1010868" y="828424"/>
                            </a:cxn>
                            <a:cxn ang="0">
                              <a:pos x="1012242" y="825872"/>
                            </a:cxn>
                            <a:cxn ang="0">
                              <a:pos x="1020819" y="811160"/>
                            </a:cxn>
                            <a:cxn ang="0">
                              <a:pos x="1037566" y="776425"/>
                            </a:cxn>
                            <a:cxn ang="0">
                              <a:pos x="1053905" y="739239"/>
                            </a:cxn>
                            <a:cxn ang="0">
                              <a:pos x="1058704" y="724119"/>
                            </a:cxn>
                            <a:cxn ang="0">
                              <a:pos x="1104963" y="682029"/>
                            </a:cxn>
                            <a:cxn ang="0">
                              <a:pos x="1103737" y="682846"/>
                            </a:cxn>
                            <a:cxn ang="0">
                              <a:pos x="1103737" y="682846"/>
                            </a:cxn>
                            <a:cxn ang="0">
                              <a:pos x="1108821" y="657810"/>
                            </a:cxn>
                            <a:cxn ang="0">
                              <a:pos x="1108674" y="658533"/>
                            </a:cxn>
                            <a:cxn ang="0">
                              <a:pos x="1109864" y="659962"/>
                            </a:cxn>
                            <a:cxn ang="0">
                              <a:pos x="1113541" y="664048"/>
                            </a:cxn>
                            <a:cxn ang="0">
                              <a:pos x="1115991" y="662414"/>
                            </a:cxn>
                            <a:cxn ang="0">
                              <a:pos x="1116053" y="662100"/>
                            </a:cxn>
                            <a:cxn ang="0">
                              <a:pos x="1114358" y="663231"/>
                            </a:cxn>
                            <a:cxn ang="0">
                              <a:pos x="1110273" y="659553"/>
                            </a:cxn>
                            <a:cxn ang="0">
                              <a:pos x="1105180" y="611389"/>
                            </a:cxn>
                            <a:cxn ang="0">
                              <a:pos x="1104895" y="611405"/>
                            </a:cxn>
                            <a:cxn ang="0">
                              <a:pos x="1104378" y="611434"/>
                            </a:cxn>
                            <a:cxn ang="0">
                              <a:pos x="1104554" y="613376"/>
                            </a:cxn>
                            <a:cxn ang="0">
                              <a:pos x="1104146" y="623593"/>
                            </a:cxn>
                            <a:cxn ang="0">
                              <a:pos x="1102512" y="629722"/>
                            </a:cxn>
                            <a:cxn ang="0">
                              <a:pos x="1092709" y="645251"/>
                            </a:cxn>
                            <a:cxn ang="0">
                              <a:pos x="1090258" y="658736"/>
                            </a:cxn>
                            <a:cxn ang="0">
                              <a:pos x="1087808" y="663231"/>
                            </a:cxn>
                            <a:cxn ang="0">
                              <a:pos x="1083723" y="682846"/>
                            </a:cxn>
                            <a:cxn ang="0">
                              <a:pos x="1079230" y="698374"/>
                            </a:cxn>
                            <a:cxn ang="0">
                              <a:pos x="1074328" y="713494"/>
                            </a:cxn>
                            <a:cxn ang="0">
                              <a:pos x="1071469" y="725345"/>
                            </a:cxn>
                            <a:cxn ang="0">
                              <a:pos x="1068201" y="737604"/>
                            </a:cxn>
                            <a:cxn ang="0">
                              <a:pos x="1070807" y="733549"/>
                            </a:cxn>
                            <a:cxn ang="0">
                              <a:pos x="1073103" y="724936"/>
                            </a:cxn>
                            <a:cxn ang="0">
                              <a:pos x="1075145" y="712677"/>
                            </a:cxn>
                            <a:cxn ang="0">
                              <a:pos x="1080047" y="697557"/>
                            </a:cxn>
                            <a:cxn ang="0">
                              <a:pos x="1084540" y="682029"/>
                            </a:cxn>
                            <a:cxn ang="0">
                              <a:pos x="1088625" y="662414"/>
                            </a:cxn>
                            <a:cxn ang="0">
                              <a:pos x="1091075" y="657918"/>
                            </a:cxn>
                            <a:cxn ang="0">
                              <a:pos x="1093526" y="644433"/>
                            </a:cxn>
                            <a:cxn ang="0">
                              <a:pos x="1103329" y="628905"/>
                            </a:cxn>
                            <a:cxn ang="0">
                              <a:pos x="1096794" y="660370"/>
                            </a:cxn>
                            <a:cxn ang="0">
                              <a:pos x="1091892" y="686523"/>
                            </a:cxn>
                            <a:cxn ang="0">
                              <a:pos x="1080864" y="720032"/>
                            </a:cxn>
                            <a:cxn ang="0">
                              <a:pos x="1078682" y="723428"/>
                            </a:cxn>
                            <a:cxn ang="0">
                              <a:pos x="1077749" y="728512"/>
                            </a:cxn>
                            <a:cxn ang="0">
                              <a:pos x="1074737" y="737196"/>
                            </a:cxn>
                            <a:cxn ang="0">
                              <a:pos x="1063300" y="762123"/>
                            </a:cxn>
                            <a:cxn ang="0">
                              <a:pos x="1057990" y="775200"/>
                            </a:cxn>
                            <a:cxn ang="0">
                              <a:pos x="1054722" y="782147"/>
                            </a:cxn>
                            <a:cxn ang="0">
                              <a:pos x="1050637" y="789502"/>
                            </a:cxn>
                            <a:cxn ang="0">
                              <a:pos x="1039609" y="809117"/>
                            </a:cxn>
                            <a:cxn ang="0">
                              <a:pos x="1027763" y="828324"/>
                            </a:cxn>
                            <a:cxn ang="0">
                              <a:pos x="1012650" y="854068"/>
                            </a:cxn>
                            <a:cxn ang="0">
                              <a:pos x="995903" y="879404"/>
                            </a:cxn>
                            <a:cxn ang="0">
                              <a:pos x="984875" y="893707"/>
                            </a:cxn>
                            <a:cxn ang="0">
                              <a:pos x="973029" y="907601"/>
                            </a:cxn>
                            <a:cxn ang="0">
                              <a:pos x="968945" y="913322"/>
                            </a:cxn>
                            <a:cxn ang="0">
                              <a:pos x="964452" y="919043"/>
                            </a:cxn>
                            <a:cxn ang="0">
                              <a:pos x="957508" y="924764"/>
                            </a:cxn>
                            <a:cxn ang="0">
                              <a:pos x="946151" y="937344"/>
                            </a:cxn>
                            <a:cxn ang="0">
                              <a:pos x="946479" y="938658"/>
                            </a:cxn>
                            <a:cxn ang="0">
                              <a:pos x="934634" y="950917"/>
                            </a:cxn>
                            <a:cxn ang="0">
                              <a:pos x="921971" y="959907"/>
                            </a:cxn>
                            <a:cxn ang="0">
                              <a:pos x="911760" y="968080"/>
                            </a:cxn>
                            <a:cxn ang="0">
                              <a:pos x="902086" y="975153"/>
                            </a:cxn>
                            <a:cxn ang="0">
                              <a:pos x="903591" y="975027"/>
                            </a:cxn>
                            <a:cxn ang="0">
                              <a:pos x="914211" y="967263"/>
                            </a:cxn>
                            <a:cxn ang="0">
                              <a:pos x="924422" y="959090"/>
                            </a:cxn>
                            <a:cxn ang="0">
                              <a:pos x="937085" y="950100"/>
                            </a:cxn>
                            <a:cxn ang="0">
                              <a:pos x="948930" y="937840"/>
                            </a:cxn>
                            <a:cxn ang="0">
                              <a:pos x="948522" y="936206"/>
                            </a:cxn>
                            <a:cxn ang="0">
                              <a:pos x="959959" y="923538"/>
                            </a:cxn>
                            <a:cxn ang="0">
                              <a:pos x="966903" y="917817"/>
                            </a:cxn>
                            <a:cxn ang="0">
                              <a:pos x="971396" y="912096"/>
                            </a:cxn>
                            <a:cxn ang="0">
                              <a:pos x="975480" y="906375"/>
                            </a:cxn>
                            <a:cxn ang="0">
                              <a:pos x="987326" y="892481"/>
                            </a:cxn>
                            <a:cxn ang="0">
                              <a:pos x="998354" y="878178"/>
                            </a:cxn>
                            <a:cxn ang="0">
                              <a:pos x="1015101" y="852842"/>
                            </a:cxn>
                            <a:cxn ang="0">
                              <a:pos x="1030214" y="827098"/>
                            </a:cxn>
                            <a:cxn ang="0">
                              <a:pos x="1042060" y="807891"/>
                            </a:cxn>
                            <a:cxn ang="0">
                              <a:pos x="1053088" y="788276"/>
                            </a:cxn>
                            <a:cxn ang="0">
                              <a:pos x="1057173" y="780921"/>
                            </a:cxn>
                            <a:cxn ang="0">
                              <a:pos x="1060440" y="773974"/>
                            </a:cxn>
                            <a:cxn ang="0">
                              <a:pos x="1065751" y="760897"/>
                            </a:cxn>
                            <a:cxn ang="0">
                              <a:pos x="1077188" y="735970"/>
                            </a:cxn>
                            <a:cxn ang="0">
                              <a:pos x="1081680" y="719215"/>
                            </a:cxn>
                            <a:cxn ang="0">
                              <a:pos x="1092709" y="685707"/>
                            </a:cxn>
                            <a:cxn ang="0">
                              <a:pos x="1097611" y="659553"/>
                            </a:cxn>
                            <a:cxn ang="0">
                              <a:pos x="1104146" y="628087"/>
                            </a:cxn>
                            <a:cxn ang="0">
                              <a:pos x="1105620" y="622560"/>
                            </a:cxn>
                            <a:cxn ang="0">
                              <a:pos x="1104554" y="622366"/>
                            </a:cxn>
                            <a:cxn ang="0">
                              <a:pos x="1104963" y="612150"/>
                            </a:cxn>
                            <a:cxn ang="0">
                              <a:pos x="1113949" y="602751"/>
                            </a:cxn>
                            <a:cxn ang="0">
                              <a:pos x="1109193" y="622579"/>
                            </a:cxn>
                            <a:cxn ang="0">
                              <a:pos x="1109193" y="622579"/>
                            </a:cxn>
                            <a:cxn ang="0">
                              <a:pos x="1113949" y="602752"/>
                            </a:cxn>
                            <a:cxn ang="0">
                              <a:pos x="1117625" y="598665"/>
                            </a:cxn>
                            <a:cxn ang="0">
                              <a:pos x="1115174" y="603978"/>
                            </a:cxn>
                            <a:cxn ang="0">
                              <a:pos x="1114613" y="615113"/>
                            </a:cxn>
                            <a:cxn ang="0">
                              <a:pos x="1114358" y="625636"/>
                            </a:cxn>
                            <a:cxn ang="0">
                              <a:pos x="1110273" y="638210"/>
                            </a:cxn>
                            <a:cxn ang="0">
                              <a:pos x="1110273" y="639646"/>
                            </a:cxn>
                            <a:cxn ang="0">
                              <a:pos x="1115174" y="625636"/>
                            </a:cxn>
                            <a:cxn ang="0">
                              <a:pos x="1115991" y="603977"/>
                            </a:cxn>
                            <a:cxn ang="0">
                              <a:pos x="1117896" y="599849"/>
                            </a:cxn>
                            <a:cxn ang="0">
                              <a:pos x="1100061" y="581093"/>
                            </a:cxn>
                            <a:cxn ang="0">
                              <a:pos x="1097385" y="587422"/>
                            </a:cxn>
                            <a:cxn ang="0">
                              <a:pos x="1096385" y="596622"/>
                            </a:cxn>
                            <a:cxn ang="0">
                              <a:pos x="1095097" y="592324"/>
                            </a:cxn>
                            <a:cxn ang="0">
                              <a:pos x="1094625" y="592931"/>
                            </a:cxn>
                            <a:cxn ang="0">
                              <a:pos x="1095977" y="597439"/>
                            </a:cxn>
                            <a:cxn ang="0">
                              <a:pos x="1095160" y="603978"/>
                            </a:cxn>
                            <a:cxn ang="0">
                              <a:pos x="1096794" y="609290"/>
                            </a:cxn>
                            <a:cxn ang="0">
                              <a:pos x="1098060" y="609219"/>
                            </a:cxn>
                            <a:cxn ang="0">
                              <a:pos x="1097202" y="606429"/>
                            </a:cxn>
                            <a:cxn ang="0">
                              <a:pos x="1098019" y="599891"/>
                            </a:cxn>
                            <a:cxn ang="0">
                              <a:pos x="1100061" y="581093"/>
                            </a:cxn>
                            <a:cxn ang="0">
                              <a:pos x="1134372" y="570060"/>
                            </a:cxn>
                            <a:cxn ang="0">
                              <a:pos x="1135189" y="570468"/>
                            </a:cxn>
                            <a:cxn ang="0">
                              <a:pos x="1134781" y="587631"/>
                            </a:cxn>
                            <a:cxn ang="0">
                              <a:pos x="1135189" y="599482"/>
                            </a:cxn>
                            <a:cxn ang="0">
                              <a:pos x="1133964" y="621140"/>
                            </a:cxn>
                            <a:cxn ang="0">
                              <a:pos x="1132739" y="633400"/>
                            </a:cxn>
                            <a:cxn ang="0">
                              <a:pos x="1129062" y="651380"/>
                            </a:cxn>
                            <a:cxn ang="0">
                              <a:pos x="1127837" y="666500"/>
                            </a:cxn>
                            <a:cxn ang="0">
                              <a:pos x="1121710" y="694288"/>
                            </a:cxn>
                            <a:cxn ang="0">
                              <a:pos x="1115991" y="718398"/>
                            </a:cxn>
                            <a:cxn ang="0">
                              <a:pos x="1105780" y="722893"/>
                            </a:cxn>
                            <a:cxn ang="0">
                              <a:pos x="1106597" y="720441"/>
                            </a:cxn>
                            <a:cxn ang="0">
                              <a:pos x="1108231" y="703278"/>
                            </a:cxn>
                            <a:cxn ang="0">
                              <a:pos x="1114358" y="685298"/>
                            </a:cxn>
                            <a:cxn ang="0">
                              <a:pos x="1119259" y="682437"/>
                            </a:cxn>
                            <a:cxn ang="0">
                              <a:pos x="1119259" y="682437"/>
                            </a:cxn>
                            <a:cxn ang="0">
                              <a:pos x="1124569" y="651380"/>
                            </a:cxn>
                            <a:cxn ang="0">
                              <a:pos x="1127428" y="636669"/>
                            </a:cxn>
                            <a:cxn ang="0">
                              <a:pos x="1129879" y="621549"/>
                            </a:cxn>
                            <a:cxn ang="0">
                              <a:pos x="1131922" y="607246"/>
                            </a:cxn>
                            <a:cxn ang="0">
                              <a:pos x="1132739" y="593761"/>
                            </a:cxn>
                            <a:cxn ang="0">
                              <a:pos x="1133147" y="582319"/>
                            </a:cxn>
                            <a:cxn ang="0">
                              <a:pos x="1133964" y="576189"/>
                            </a:cxn>
                            <a:cxn ang="0">
                              <a:pos x="1134372" y="570060"/>
                            </a:cxn>
                            <a:cxn ang="0">
                              <a:pos x="57528" y="380585"/>
                            </a:cxn>
                            <a:cxn ang="0">
                              <a:pos x="57732" y="380687"/>
                            </a:cxn>
                            <a:cxn ang="0">
                              <a:pos x="57751" y="380629"/>
                            </a:cxn>
                            <a:cxn ang="0">
                              <a:pos x="82172" y="322012"/>
                            </a:cxn>
                            <a:cxn ang="0">
                              <a:pos x="73186" y="338767"/>
                            </a:cxn>
                            <a:cxn ang="0">
                              <a:pos x="65833" y="344897"/>
                            </a:cxn>
                            <a:cxn ang="0">
                              <a:pos x="65816" y="345288"/>
                            </a:cxn>
                            <a:cxn ang="0">
                              <a:pos x="65105" y="360932"/>
                            </a:cxn>
                            <a:cxn ang="0">
                              <a:pos x="65125" y="360894"/>
                            </a:cxn>
                            <a:cxn ang="0">
                              <a:pos x="65833" y="345305"/>
                            </a:cxn>
                            <a:cxn ang="0">
                              <a:pos x="73186" y="339175"/>
                            </a:cxn>
                            <a:cxn ang="0">
                              <a:pos x="82172" y="322421"/>
                            </a:cxn>
                            <a:cxn ang="0">
                              <a:pos x="82478" y="322625"/>
                            </a:cxn>
                            <a:cxn ang="0">
                              <a:pos x="82631" y="322319"/>
                            </a:cxn>
                            <a:cxn ang="0">
                              <a:pos x="87073" y="286460"/>
                            </a:cxn>
                            <a:cxn ang="0">
                              <a:pos x="81355" y="290546"/>
                            </a:cxn>
                            <a:cxn ang="0">
                              <a:pos x="72777" y="308527"/>
                            </a:cxn>
                            <a:cxn ang="0">
                              <a:pos x="74739" y="310098"/>
                            </a:cxn>
                            <a:cxn ang="0">
                              <a:pos x="74803" y="309822"/>
                            </a:cxn>
                            <a:cxn ang="0">
                              <a:pos x="73186" y="308527"/>
                            </a:cxn>
                            <a:cxn ang="0">
                              <a:pos x="81763" y="290546"/>
                            </a:cxn>
                            <a:cxn ang="0">
                              <a:pos x="86827" y="286928"/>
                            </a:cxn>
                            <a:cxn ang="0">
                              <a:pos x="118525" y="263167"/>
                            </a:cxn>
                            <a:cxn ang="0">
                              <a:pos x="118009" y="263581"/>
                            </a:cxn>
                            <a:cxn ang="0">
                              <a:pos x="115819" y="272005"/>
                            </a:cxn>
                            <a:cxn ang="0">
                              <a:pos x="114440" y="276244"/>
                            </a:cxn>
                            <a:cxn ang="0">
                              <a:pos x="76862" y="344897"/>
                            </a:cxn>
                            <a:cxn ang="0">
                              <a:pos x="71552" y="361651"/>
                            </a:cxn>
                            <a:cxn ang="0">
                              <a:pos x="66650" y="378814"/>
                            </a:cxn>
                            <a:cxn ang="0">
                              <a:pos x="56030" y="414775"/>
                            </a:cxn>
                            <a:cxn ang="0">
                              <a:pos x="49086" y="439293"/>
                            </a:cxn>
                            <a:cxn ang="0">
                              <a:pos x="45819" y="457683"/>
                            </a:cxn>
                            <a:cxn ang="0">
                              <a:pos x="44185" y="467081"/>
                            </a:cxn>
                            <a:cxn ang="0">
                              <a:pos x="42959" y="476480"/>
                            </a:cxn>
                            <a:cxn ang="0">
                              <a:pos x="39283" y="501816"/>
                            </a:cxn>
                            <a:cxn ang="0">
                              <a:pos x="38058" y="517345"/>
                            </a:cxn>
                            <a:cxn ang="0">
                              <a:pos x="40100" y="533691"/>
                            </a:cxn>
                            <a:cxn ang="0">
                              <a:pos x="41057" y="524784"/>
                            </a:cxn>
                            <a:cxn ang="0">
                              <a:pos x="40917" y="521840"/>
                            </a:cxn>
                            <a:cxn ang="0">
                              <a:pos x="42551" y="504677"/>
                            </a:cxn>
                            <a:cxn ang="0">
                              <a:pos x="46227" y="479341"/>
                            </a:cxn>
                            <a:cxn ang="0">
                              <a:pos x="49142" y="475840"/>
                            </a:cxn>
                            <a:cxn ang="0">
                              <a:pos x="53376" y="447494"/>
                            </a:cxn>
                            <a:cxn ang="0">
                              <a:pos x="53171" y="442563"/>
                            </a:cxn>
                            <a:cxn ang="0">
                              <a:pos x="57206" y="430989"/>
                            </a:cxn>
                            <a:cxn ang="0">
                              <a:pos x="59607" y="421272"/>
                            </a:cxn>
                            <a:cxn ang="0">
                              <a:pos x="58889" y="422948"/>
                            </a:cxn>
                            <a:cxn ang="0">
                              <a:pos x="56439" y="422130"/>
                            </a:cxn>
                            <a:cxn ang="0">
                              <a:pos x="50311" y="439702"/>
                            </a:cxn>
                            <a:cxn ang="0">
                              <a:pos x="50720" y="449510"/>
                            </a:cxn>
                            <a:cxn ang="0">
                              <a:pos x="47861" y="468307"/>
                            </a:cxn>
                            <a:cxn ang="0">
                              <a:pos x="47452" y="471577"/>
                            </a:cxn>
                            <a:cxn ang="0">
                              <a:pos x="43368" y="476480"/>
                            </a:cxn>
                            <a:cxn ang="0">
                              <a:pos x="44593" y="467081"/>
                            </a:cxn>
                            <a:cxn ang="0">
                              <a:pos x="46227" y="457683"/>
                            </a:cxn>
                            <a:cxn ang="0">
                              <a:pos x="49495" y="439293"/>
                            </a:cxn>
                            <a:cxn ang="0">
                              <a:pos x="56439" y="414775"/>
                            </a:cxn>
                            <a:cxn ang="0">
                              <a:pos x="67059" y="378814"/>
                            </a:cxn>
                            <a:cxn ang="0">
                              <a:pos x="71960" y="361651"/>
                            </a:cxn>
                            <a:cxn ang="0">
                              <a:pos x="77270" y="344897"/>
                            </a:cxn>
                            <a:cxn ang="0">
                              <a:pos x="114849" y="276244"/>
                            </a:cxn>
                            <a:cxn ang="0">
                              <a:pos x="118525" y="263167"/>
                            </a:cxn>
                            <a:cxn ang="0">
                              <a:pos x="125878" y="222303"/>
                            </a:cxn>
                            <a:cxn ang="0">
                              <a:pos x="125877" y="222303"/>
                            </a:cxn>
                            <a:cxn ang="0">
                              <a:pos x="127919" y="223938"/>
                            </a:cxn>
                            <a:cxn ang="0">
                              <a:pos x="127919" y="223937"/>
                            </a:cxn>
                            <a:cxn ang="0">
                              <a:pos x="199480" y="164123"/>
                            </a:cxn>
                            <a:cxn ang="0">
                              <a:pos x="199401" y="164186"/>
                            </a:cxn>
                            <a:cxn ang="0">
                              <a:pos x="199163" y="164456"/>
                            </a:cxn>
                            <a:cxn ang="0">
                              <a:pos x="195827" y="167953"/>
                            </a:cxn>
                            <a:cxn ang="0">
                              <a:pos x="194983" y="169180"/>
                            </a:cxn>
                            <a:cxn ang="0">
                              <a:pos x="194432" y="169803"/>
                            </a:cxn>
                            <a:cxn ang="0">
                              <a:pos x="192048" y="173266"/>
                            </a:cxn>
                            <a:cxn ang="0">
                              <a:pos x="167132" y="202688"/>
                            </a:cxn>
                            <a:cxn ang="0">
                              <a:pos x="160188" y="210861"/>
                            </a:cxn>
                            <a:cxn ang="0">
                              <a:pos x="153245" y="219442"/>
                            </a:cxn>
                            <a:cxn ang="0">
                              <a:pos x="122540" y="253395"/>
                            </a:cxn>
                            <a:cxn ang="0">
                              <a:pos x="153653" y="219034"/>
                            </a:cxn>
                            <a:cxn ang="0">
                              <a:pos x="160596" y="210452"/>
                            </a:cxn>
                            <a:cxn ang="0">
                              <a:pos x="167541" y="202279"/>
                            </a:cxn>
                            <a:cxn ang="0">
                              <a:pos x="192457" y="172857"/>
                            </a:cxn>
                            <a:cxn ang="0">
                              <a:pos x="194983" y="169180"/>
                            </a:cxn>
                            <a:cxn ang="0">
                              <a:pos x="199163" y="164456"/>
                            </a:cxn>
                            <a:cxn ang="0">
                              <a:pos x="209848" y="135944"/>
                            </a:cxn>
                            <a:cxn ang="0">
                              <a:pos x="206323" y="137173"/>
                            </a:cxn>
                            <a:cxn ang="0">
                              <a:pos x="203701" y="138147"/>
                            </a:cxn>
                            <a:cxn ang="0">
                              <a:pos x="203077" y="138939"/>
                            </a:cxn>
                            <a:cxn ang="0">
                              <a:pos x="198584" y="143025"/>
                            </a:cxn>
                            <a:cxn ang="0">
                              <a:pos x="187147" y="150381"/>
                            </a:cxn>
                            <a:cxn ang="0">
                              <a:pos x="179386" y="158963"/>
                            </a:cxn>
                            <a:cxn ang="0">
                              <a:pos x="172034" y="167544"/>
                            </a:cxn>
                            <a:cxn ang="0">
                              <a:pos x="167132" y="172039"/>
                            </a:cxn>
                            <a:cxn ang="0">
                              <a:pos x="166966" y="171831"/>
                            </a:cxn>
                            <a:cxn ang="0">
                              <a:pos x="162333" y="177403"/>
                            </a:cxn>
                            <a:cxn ang="0">
                              <a:pos x="154470" y="187159"/>
                            </a:cxn>
                            <a:cxn ang="0">
                              <a:pos x="141808" y="201053"/>
                            </a:cxn>
                            <a:cxn ang="0">
                              <a:pos x="143850" y="203505"/>
                            </a:cxn>
                            <a:cxn ang="0">
                              <a:pos x="143889" y="203471"/>
                            </a:cxn>
                            <a:cxn ang="0">
                              <a:pos x="142216" y="201462"/>
                            </a:cxn>
                            <a:cxn ang="0">
                              <a:pos x="154878" y="187568"/>
                            </a:cxn>
                            <a:cxn ang="0">
                              <a:pos x="167541" y="172039"/>
                            </a:cxn>
                            <a:cxn ang="0">
                              <a:pos x="172442" y="167545"/>
                            </a:cxn>
                            <a:cxn ang="0">
                              <a:pos x="179794" y="158963"/>
                            </a:cxn>
                            <a:cxn ang="0">
                              <a:pos x="187555" y="150381"/>
                            </a:cxn>
                            <a:cxn ang="0">
                              <a:pos x="198992" y="143026"/>
                            </a:cxn>
                            <a:cxn ang="0">
                              <a:pos x="203485" y="138939"/>
                            </a:cxn>
                            <a:cxn ang="0">
                              <a:pos x="208387" y="137101"/>
                            </a:cxn>
                            <a:cxn ang="0">
                              <a:pos x="209934" y="136620"/>
                            </a:cxn>
                            <a:cxn ang="0">
                              <a:pos x="801475" y="62114"/>
                            </a:cxn>
                            <a:cxn ang="0">
                              <a:pos x="822306" y="71513"/>
                            </a:cxn>
                            <a:cxn ang="0">
                              <a:pos x="831293" y="78868"/>
                            </a:cxn>
                            <a:cxn ang="0">
                              <a:pos x="811278" y="69061"/>
                            </a:cxn>
                            <a:cxn ang="0">
                              <a:pos x="801475" y="62114"/>
                            </a:cxn>
                            <a:cxn ang="0">
                              <a:pos x="733670" y="32283"/>
                            </a:cxn>
                            <a:cxn ang="0">
                              <a:pos x="750009" y="35960"/>
                            </a:cxn>
                            <a:cxn ang="0">
                              <a:pos x="772883" y="47402"/>
                            </a:cxn>
                            <a:cxn ang="0">
                              <a:pos x="733670" y="32283"/>
                            </a:cxn>
                            <a:cxn ang="0">
                              <a:pos x="487776" y="29576"/>
                            </a:cxn>
                            <a:cxn ang="0">
                              <a:pos x="479198" y="30648"/>
                            </a:cxn>
                            <a:cxn ang="0">
                              <a:pos x="460817" y="33100"/>
                            </a:cxn>
                            <a:cxn ang="0">
                              <a:pos x="442845" y="37186"/>
                            </a:cxn>
                            <a:cxn ang="0">
                              <a:pos x="435084" y="39638"/>
                            </a:cxn>
                            <a:cxn ang="0">
                              <a:pos x="426098" y="42090"/>
                            </a:cxn>
                            <a:cxn ang="0">
                              <a:pos x="406434" y="45955"/>
                            </a:cxn>
                            <a:cxn ang="0">
                              <a:pos x="402815" y="47403"/>
                            </a:cxn>
                            <a:cxn ang="0">
                              <a:pos x="377899" y="55984"/>
                            </a:cxn>
                            <a:cxn ang="0">
                              <a:pos x="353391" y="65792"/>
                            </a:cxn>
                            <a:cxn ang="0">
                              <a:pos x="336236" y="73556"/>
                            </a:cxn>
                            <a:cxn ang="0">
                              <a:pos x="324799" y="78051"/>
                            </a:cxn>
                            <a:cxn ang="0">
                              <a:pos x="296615" y="91128"/>
                            </a:cxn>
                            <a:cxn ang="0">
                              <a:pos x="283136" y="99709"/>
                            </a:cxn>
                            <a:cxn ang="0">
                              <a:pos x="270065" y="108291"/>
                            </a:cxn>
                            <a:cxn ang="0">
                              <a:pos x="249233" y="123819"/>
                            </a:cxn>
                            <a:cxn ang="0">
                              <a:pos x="229627" y="139348"/>
                            </a:cxn>
                            <a:cxn ang="0">
                              <a:pos x="210862" y="155724"/>
                            </a:cxn>
                            <a:cxn ang="0">
                              <a:pos x="212471" y="157737"/>
                            </a:cxn>
                            <a:cxn ang="0">
                              <a:pos x="216454" y="155004"/>
                            </a:cxn>
                            <a:cxn ang="0">
                              <a:pos x="219844" y="152476"/>
                            </a:cxn>
                            <a:cxn ang="0">
                              <a:pos x="232078" y="141800"/>
                            </a:cxn>
                            <a:cxn ang="0">
                              <a:pos x="251684" y="126271"/>
                            </a:cxn>
                            <a:cxn ang="0">
                              <a:pos x="272515" y="110743"/>
                            </a:cxn>
                            <a:cxn ang="0">
                              <a:pos x="285586" y="102161"/>
                            </a:cxn>
                            <a:cxn ang="0">
                              <a:pos x="299066" y="93580"/>
                            </a:cxn>
                            <a:cxn ang="0">
                              <a:pos x="327249" y="80503"/>
                            </a:cxn>
                            <a:cxn ang="0">
                              <a:pos x="338278" y="74782"/>
                            </a:cxn>
                            <a:cxn ang="0">
                              <a:pos x="355433" y="67017"/>
                            </a:cxn>
                            <a:cxn ang="0">
                              <a:pos x="379941" y="57210"/>
                            </a:cxn>
                            <a:cxn ang="0">
                              <a:pos x="404857" y="48629"/>
                            </a:cxn>
                            <a:cxn ang="0">
                              <a:pos x="415324" y="46572"/>
                            </a:cxn>
                            <a:cxn ang="0">
                              <a:pos x="420380" y="44843"/>
                            </a:cxn>
                            <a:cxn ang="0">
                              <a:pos x="489197" y="29990"/>
                            </a:cxn>
                            <a:cxn ang="0">
                              <a:pos x="633852" y="20790"/>
                            </a:cxn>
                            <a:cxn ang="0">
                              <a:pos x="642583" y="21658"/>
                            </a:cxn>
                            <a:cxn ang="0">
                              <a:pos x="654428" y="25744"/>
                            </a:cxn>
                            <a:cxn ang="0">
                              <a:pos x="645442" y="24519"/>
                            </a:cxn>
                            <a:cxn ang="0">
                              <a:pos x="626653" y="20841"/>
                            </a:cxn>
                            <a:cxn ang="0">
                              <a:pos x="633852" y="20790"/>
                            </a:cxn>
                            <a:cxn ang="0">
                              <a:pos x="681387" y="17572"/>
                            </a:cxn>
                            <a:cxn ang="0">
                              <a:pos x="698134" y="18797"/>
                            </a:cxn>
                            <a:cxn ang="0">
                              <a:pos x="718557" y="26970"/>
                            </a:cxn>
                            <a:cxn ang="0">
                              <a:pos x="693232" y="22475"/>
                            </a:cxn>
                            <a:cxn ang="0">
                              <a:pos x="681387" y="17572"/>
                            </a:cxn>
                            <a:cxn ang="0">
                              <a:pos x="544756" y="17469"/>
                            </a:cxn>
                            <a:cxn ang="0">
                              <a:pos x="497579" y="20023"/>
                            </a:cxn>
                            <a:cxn ang="0">
                              <a:pos x="464902" y="24518"/>
                            </a:cxn>
                            <a:cxn ang="0">
                              <a:pos x="449380" y="28605"/>
                            </a:cxn>
                            <a:cxn ang="0">
                              <a:pos x="435900" y="33508"/>
                            </a:cxn>
                            <a:cxn ang="0">
                              <a:pos x="417111" y="35960"/>
                            </a:cxn>
                            <a:cxn ang="0">
                              <a:pos x="346039" y="63340"/>
                            </a:cxn>
                            <a:cxn ang="0">
                              <a:pos x="320306" y="74782"/>
                            </a:cxn>
                            <a:cxn ang="0">
                              <a:pos x="312545" y="77642"/>
                            </a:cxn>
                            <a:cxn ang="0">
                              <a:pos x="305601" y="81320"/>
                            </a:cxn>
                            <a:cxn ang="0">
                              <a:pos x="292530" y="88267"/>
                            </a:cxn>
                            <a:cxn ang="0">
                              <a:pos x="272107" y="98892"/>
                            </a:cxn>
                            <a:cxn ang="0">
                              <a:pos x="256585" y="111151"/>
                            </a:cxn>
                            <a:cxn ang="0">
                              <a:pos x="211655" y="146295"/>
                            </a:cxn>
                            <a:cxn ang="0">
                              <a:pos x="202265" y="154463"/>
                            </a:cxn>
                            <a:cxn ang="0">
                              <a:pos x="193079" y="162854"/>
                            </a:cxn>
                            <a:cxn ang="0">
                              <a:pos x="193273" y="163049"/>
                            </a:cxn>
                            <a:cxn ang="0">
                              <a:pos x="122610" y="246004"/>
                            </a:cxn>
                            <a:cxn ang="0">
                              <a:pos x="108313" y="265619"/>
                            </a:cxn>
                            <a:cxn ang="0">
                              <a:pos x="101778" y="277470"/>
                            </a:cxn>
                            <a:cxn ang="0">
                              <a:pos x="95242" y="288503"/>
                            </a:cxn>
                            <a:cxn ang="0">
                              <a:pos x="82989" y="311387"/>
                            </a:cxn>
                            <a:cxn ang="0">
                              <a:pos x="69659" y="332401"/>
                            </a:cxn>
                            <a:cxn ang="0">
                              <a:pos x="69509" y="333046"/>
                            </a:cxn>
                            <a:cxn ang="0">
                              <a:pos x="65016" y="345305"/>
                            </a:cxn>
                            <a:cxn ang="0">
                              <a:pos x="61748" y="351026"/>
                            </a:cxn>
                            <a:cxn ang="0">
                              <a:pos x="60932" y="351843"/>
                            </a:cxn>
                            <a:cxn ang="0">
                              <a:pos x="57307" y="363898"/>
                            </a:cxn>
                            <a:cxn ang="0">
                              <a:pos x="56439" y="371050"/>
                            </a:cxn>
                            <a:cxn ang="0">
                              <a:pos x="55622" y="381266"/>
                            </a:cxn>
                            <a:cxn ang="0">
                              <a:pos x="49903" y="398020"/>
                            </a:cxn>
                            <a:cxn ang="0">
                              <a:pos x="44593" y="414775"/>
                            </a:cxn>
                            <a:cxn ang="0">
                              <a:pos x="38875" y="439293"/>
                            </a:cxn>
                            <a:cxn ang="0">
                              <a:pos x="35607" y="461769"/>
                            </a:cxn>
                            <a:cxn ang="0">
                              <a:pos x="33565" y="484244"/>
                            </a:cxn>
                            <a:cxn ang="0">
                              <a:pos x="36424" y="468716"/>
                            </a:cxn>
                            <a:cxn ang="0">
                              <a:pos x="36689" y="467434"/>
                            </a:cxn>
                            <a:cxn ang="0">
                              <a:pos x="37241" y="461360"/>
                            </a:cxn>
                            <a:cxn ang="0">
                              <a:pos x="40508" y="438885"/>
                            </a:cxn>
                            <a:cxn ang="0">
                              <a:pos x="41532" y="439226"/>
                            </a:cxn>
                            <a:cxn ang="0">
                              <a:pos x="41620" y="438847"/>
                            </a:cxn>
                            <a:cxn ang="0">
                              <a:pos x="40509" y="438476"/>
                            </a:cxn>
                            <a:cxn ang="0">
                              <a:pos x="46227" y="413957"/>
                            </a:cxn>
                            <a:cxn ang="0">
                              <a:pos x="51537" y="397203"/>
                            </a:cxn>
                            <a:cxn ang="0">
                              <a:pos x="57229" y="380525"/>
                            </a:cxn>
                            <a:cxn ang="0">
                              <a:pos x="56847" y="380448"/>
                            </a:cxn>
                            <a:cxn ang="0">
                              <a:pos x="57664" y="370233"/>
                            </a:cxn>
                            <a:cxn ang="0">
                              <a:pos x="62157" y="351026"/>
                            </a:cxn>
                            <a:cxn ang="0">
                              <a:pos x="65425" y="345305"/>
                            </a:cxn>
                            <a:cxn ang="0">
                              <a:pos x="65535" y="345006"/>
                            </a:cxn>
                            <a:cxn ang="0">
                              <a:pos x="69918" y="333046"/>
                            </a:cxn>
                            <a:cxn ang="0">
                              <a:pos x="83397" y="311796"/>
                            </a:cxn>
                            <a:cxn ang="0">
                              <a:pos x="95651" y="288912"/>
                            </a:cxn>
                            <a:cxn ang="0">
                              <a:pos x="102186" y="277879"/>
                            </a:cxn>
                            <a:cxn ang="0">
                              <a:pos x="108722" y="266028"/>
                            </a:cxn>
                            <a:cxn ang="0">
                              <a:pos x="123018" y="246413"/>
                            </a:cxn>
                            <a:cxn ang="0">
                              <a:pos x="193682" y="163458"/>
                            </a:cxn>
                            <a:cxn ang="0">
                              <a:pos x="212471" y="146295"/>
                            </a:cxn>
                            <a:cxn ang="0">
                              <a:pos x="257402" y="111151"/>
                            </a:cxn>
                            <a:cxn ang="0">
                              <a:pos x="272924" y="98892"/>
                            </a:cxn>
                            <a:cxn ang="0">
                              <a:pos x="293347" y="88267"/>
                            </a:cxn>
                            <a:cxn ang="0">
                              <a:pos x="306418" y="81320"/>
                            </a:cxn>
                            <a:cxn ang="0">
                              <a:pos x="313362" y="77643"/>
                            </a:cxn>
                            <a:cxn ang="0">
                              <a:pos x="321123" y="74782"/>
                            </a:cxn>
                            <a:cxn ang="0">
                              <a:pos x="346856" y="63340"/>
                            </a:cxn>
                            <a:cxn ang="0">
                              <a:pos x="417929" y="35961"/>
                            </a:cxn>
                            <a:cxn ang="0">
                              <a:pos x="436718" y="33509"/>
                            </a:cxn>
                            <a:cxn ang="0">
                              <a:pos x="450197" y="28605"/>
                            </a:cxn>
                            <a:cxn ang="0">
                              <a:pos x="465718" y="24519"/>
                            </a:cxn>
                            <a:cxn ang="0">
                              <a:pos x="498395" y="20023"/>
                            </a:cxn>
                            <a:cxn ang="0">
                              <a:pos x="545573" y="17623"/>
                            </a:cxn>
                            <a:cxn ang="0">
                              <a:pos x="583493" y="18895"/>
                            </a:cxn>
                            <a:cxn ang="0">
                              <a:pos x="602145" y="0"/>
                            </a:cxn>
                            <a:cxn ang="0">
                              <a:pos x="621343" y="1226"/>
                            </a:cxn>
                            <a:cxn ang="0">
                              <a:pos x="640949" y="3269"/>
                            </a:cxn>
                            <a:cxn ang="0">
                              <a:pos x="654020" y="6538"/>
                            </a:cxn>
                            <a:cxn ang="0">
                              <a:pos x="662598" y="10625"/>
                            </a:cxn>
                            <a:cxn ang="0">
                              <a:pos x="673218" y="8581"/>
                            </a:cxn>
                            <a:cxn ang="0">
                              <a:pos x="689147" y="12259"/>
                            </a:cxn>
                            <a:cxn ang="0">
                              <a:pos x="698951" y="15120"/>
                            </a:cxn>
                            <a:cxn ang="0">
                              <a:pos x="698542" y="15529"/>
                            </a:cxn>
                            <a:cxn ang="0">
                              <a:pos x="698134" y="18389"/>
                            </a:cxn>
                            <a:cxn ang="0">
                              <a:pos x="681387" y="17163"/>
                            </a:cxn>
                            <a:cxn ang="0">
                              <a:pos x="675668" y="15529"/>
                            </a:cxn>
                            <a:cxn ang="0">
                              <a:pos x="669950" y="14302"/>
                            </a:cxn>
                            <a:cxn ang="0">
                              <a:pos x="658921" y="11850"/>
                            </a:cxn>
                            <a:cxn ang="0">
                              <a:pos x="647893" y="9399"/>
                            </a:cxn>
                            <a:cxn ang="0">
                              <a:pos x="636456" y="7764"/>
                            </a:cxn>
                            <a:cxn ang="0">
                              <a:pos x="623794" y="7764"/>
                            </a:cxn>
                            <a:cxn ang="0">
                              <a:pos x="613582" y="7764"/>
                            </a:cxn>
                            <a:cxn ang="0">
                              <a:pos x="597652" y="7764"/>
                            </a:cxn>
                            <a:cxn ang="0">
                              <a:pos x="596904" y="7525"/>
                            </a:cxn>
                            <a:cxn ang="0">
                              <a:pos x="589891" y="11033"/>
                            </a:cxn>
                            <a:cxn ang="0">
                              <a:pos x="592342" y="15120"/>
                            </a:cxn>
                            <a:cxn ang="0">
                              <a:pos x="616850" y="20023"/>
                            </a:cxn>
                            <a:cxn ang="0">
                              <a:pos x="605944" y="20214"/>
                            </a:cxn>
                            <a:cxn ang="0">
                              <a:pos x="606128" y="20228"/>
                            </a:cxn>
                            <a:cxn ang="0">
                              <a:pos x="617667" y="20023"/>
                            </a:cxn>
                            <a:cxn ang="0">
                              <a:pos x="627470" y="21250"/>
                            </a:cxn>
                            <a:cxn ang="0">
                              <a:pos x="646259" y="24927"/>
                            </a:cxn>
                            <a:cxn ang="0">
                              <a:pos x="655245" y="26153"/>
                            </a:cxn>
                            <a:cxn ang="0">
                              <a:pos x="670359" y="29422"/>
                            </a:cxn>
                            <a:cxn ang="0">
                              <a:pos x="685880" y="32692"/>
                            </a:cxn>
                            <a:cxn ang="0">
                              <a:pos x="700993" y="36369"/>
                            </a:cxn>
                            <a:cxn ang="0">
                              <a:pos x="716106" y="40865"/>
                            </a:cxn>
                            <a:cxn ang="0">
                              <a:pos x="723459" y="42908"/>
                            </a:cxn>
                            <a:cxn ang="0">
                              <a:pos x="730811" y="45359"/>
                            </a:cxn>
                            <a:cxn ang="0">
                              <a:pos x="730906" y="45446"/>
                            </a:cxn>
                            <a:cxn ang="0">
                              <a:pos x="736178" y="46356"/>
                            </a:cxn>
                            <a:cxn ang="0">
                              <a:pos x="748955" y="51106"/>
                            </a:cxn>
                            <a:cxn ang="0">
                              <a:pos x="750740" y="53811"/>
                            </a:cxn>
                            <a:cxn ang="0">
                              <a:pos x="751234" y="53941"/>
                            </a:cxn>
                            <a:cxn ang="0">
                              <a:pos x="762671" y="58436"/>
                            </a:cxn>
                            <a:cxn ang="0">
                              <a:pos x="772474" y="62522"/>
                            </a:cxn>
                            <a:cxn ang="0">
                              <a:pos x="782277" y="67018"/>
                            </a:cxn>
                            <a:cxn ang="0">
                              <a:pos x="789630" y="71104"/>
                            </a:cxn>
                            <a:cxn ang="0">
                              <a:pos x="794531" y="73556"/>
                            </a:cxn>
                            <a:cxn ang="0">
                              <a:pos x="799841" y="76416"/>
                            </a:cxn>
                            <a:cxn ang="0">
                              <a:pos x="817813" y="86633"/>
                            </a:cxn>
                            <a:cxn ang="0">
                              <a:pos x="840687" y="101344"/>
                            </a:cxn>
                            <a:cxn ang="0">
                              <a:pos x="852533" y="109517"/>
                            </a:cxn>
                            <a:cxn ang="0">
                              <a:pos x="852876" y="109762"/>
                            </a:cxn>
                            <a:cxn ang="0">
                              <a:pos x="858929" y="113441"/>
                            </a:cxn>
                            <a:cxn ang="0">
                              <a:pos x="1089441" y="547176"/>
                            </a:cxn>
                            <a:cxn ang="0">
                              <a:pos x="1089269" y="550595"/>
                            </a:cxn>
                            <a:cxn ang="0">
                              <a:pos x="1093934" y="551262"/>
                            </a:cxn>
                            <a:cxn ang="0">
                              <a:pos x="1098427" y="554531"/>
                            </a:cxn>
                            <a:cxn ang="0">
                              <a:pos x="1100470" y="565564"/>
                            </a:cxn>
                            <a:cxn ang="0">
                              <a:pos x="1108230" y="578641"/>
                            </a:cxn>
                            <a:cxn ang="0">
                              <a:pos x="1111498" y="578938"/>
                            </a:cxn>
                            <a:cxn ang="0">
                              <a:pos x="1111498" y="575781"/>
                            </a:cxn>
                            <a:cxn ang="0">
                              <a:pos x="1114819" y="566553"/>
                            </a:cxn>
                            <a:cxn ang="0">
                              <a:pos x="1114766" y="564748"/>
                            </a:cxn>
                            <a:cxn ang="0">
                              <a:pos x="1118033" y="553714"/>
                            </a:cxn>
                            <a:cxn ang="0">
                              <a:pos x="1122527" y="553714"/>
                            </a:cxn>
                            <a:cxn ang="0">
                              <a:pos x="1129470" y="549219"/>
                            </a:cxn>
                            <a:cxn ang="0">
                              <a:pos x="1130287" y="567199"/>
                            </a:cxn>
                            <a:cxn ang="0">
                              <a:pos x="1128245" y="575781"/>
                            </a:cxn>
                            <a:cxn ang="0">
                              <a:pos x="1125794" y="583954"/>
                            </a:cxn>
                            <a:cxn ang="0">
                              <a:pos x="1124569" y="597439"/>
                            </a:cxn>
                            <a:cxn ang="0">
                              <a:pos x="1124161" y="604386"/>
                            </a:cxn>
                            <a:cxn ang="0">
                              <a:pos x="1123344" y="611333"/>
                            </a:cxn>
                            <a:cxn ang="0">
                              <a:pos x="1121602" y="612495"/>
                            </a:cxn>
                            <a:cxn ang="0">
                              <a:pos x="1121710" y="612967"/>
                            </a:cxn>
                            <a:cxn ang="0">
                              <a:pos x="1123378" y="611854"/>
                            </a:cxn>
                            <a:cxn ang="0">
                              <a:pos x="1124161" y="605203"/>
                            </a:cxn>
                            <a:cxn ang="0">
                              <a:pos x="1124569" y="598257"/>
                            </a:cxn>
                            <a:cxn ang="0">
                              <a:pos x="1125794" y="584771"/>
                            </a:cxn>
                            <a:cxn ang="0">
                              <a:pos x="1128245" y="576598"/>
                            </a:cxn>
                            <a:cxn ang="0">
                              <a:pos x="1130287" y="568017"/>
                            </a:cxn>
                            <a:cxn ang="0">
                              <a:pos x="1133555" y="570469"/>
                            </a:cxn>
                            <a:cxn ang="0">
                              <a:pos x="1133147" y="576598"/>
                            </a:cxn>
                            <a:cxn ang="0">
                              <a:pos x="1132330" y="582728"/>
                            </a:cxn>
                            <a:cxn ang="0">
                              <a:pos x="1131921" y="594170"/>
                            </a:cxn>
                            <a:cxn ang="0">
                              <a:pos x="1131104" y="607655"/>
                            </a:cxn>
                            <a:cxn ang="0">
                              <a:pos x="1129062" y="621958"/>
                            </a:cxn>
                            <a:cxn ang="0">
                              <a:pos x="1126611" y="637078"/>
                            </a:cxn>
                            <a:cxn ang="0">
                              <a:pos x="1123752" y="651789"/>
                            </a:cxn>
                            <a:cxn ang="0">
                              <a:pos x="1118442" y="682846"/>
                            </a:cxn>
                            <a:cxn ang="0">
                              <a:pos x="1113541" y="685707"/>
                            </a:cxn>
                            <a:cxn ang="0">
                              <a:pos x="1107413" y="703687"/>
                            </a:cxn>
                            <a:cxn ang="0">
                              <a:pos x="1105780" y="720850"/>
                            </a:cxn>
                            <a:cxn ang="0">
                              <a:pos x="1104963" y="723302"/>
                            </a:cxn>
                            <a:cxn ang="0">
                              <a:pos x="1098019" y="742100"/>
                            </a:cxn>
                            <a:cxn ang="0">
                              <a:pos x="1095976" y="743734"/>
                            </a:cxn>
                            <a:cxn ang="0">
                              <a:pos x="1087399" y="763758"/>
                            </a:cxn>
                            <a:cxn ang="0">
                              <a:pos x="1096385" y="743734"/>
                            </a:cxn>
                            <a:cxn ang="0">
                              <a:pos x="1098427" y="742100"/>
                            </a:cxn>
                            <a:cxn ang="0">
                              <a:pos x="1085356" y="779286"/>
                            </a:cxn>
                            <a:cxn ang="0">
                              <a:pos x="1078413" y="782964"/>
                            </a:cxn>
                            <a:cxn ang="0">
                              <a:pos x="1076973" y="785846"/>
                            </a:cxn>
                            <a:cxn ang="0">
                              <a:pos x="1077188" y="786233"/>
                            </a:cxn>
                            <a:cxn ang="0">
                              <a:pos x="1078821" y="782964"/>
                            </a:cxn>
                            <a:cxn ang="0">
                              <a:pos x="1085765" y="779286"/>
                            </a:cxn>
                            <a:cxn ang="0">
                              <a:pos x="1080864" y="793180"/>
                            </a:cxn>
                            <a:cxn ang="0">
                              <a:pos x="1071877" y="809526"/>
                            </a:cxn>
                            <a:cxn ang="0">
                              <a:pos x="1067384" y="817699"/>
                            </a:cxn>
                            <a:cxn ang="0">
                              <a:pos x="1062483" y="825872"/>
                            </a:cxn>
                            <a:cxn ang="0">
                              <a:pos x="1058807" y="832001"/>
                            </a:cxn>
                            <a:cxn ang="0">
                              <a:pos x="1053497" y="843852"/>
                            </a:cxn>
                            <a:cxn ang="0">
                              <a:pos x="1047778" y="855294"/>
                            </a:cxn>
                            <a:cxn ang="0">
                              <a:pos x="1038792" y="867553"/>
                            </a:cxn>
                            <a:cxn ang="0">
                              <a:pos x="1029806" y="878996"/>
                            </a:cxn>
                            <a:cxn ang="0">
                              <a:pos x="1030180" y="878224"/>
                            </a:cxn>
                            <a:cxn ang="0">
                              <a:pos x="1020002" y="892072"/>
                            </a:cxn>
                            <a:cxn ang="0">
                              <a:pos x="997945" y="916182"/>
                            </a:cxn>
                            <a:cxn ang="0">
                              <a:pos x="993603" y="922867"/>
                            </a:cxn>
                            <a:cxn ang="0">
                              <a:pos x="997945" y="916591"/>
                            </a:cxn>
                            <a:cxn ang="0">
                              <a:pos x="1020002" y="892481"/>
                            </a:cxn>
                            <a:cxn ang="0">
                              <a:pos x="1003256" y="917817"/>
                            </a:cxn>
                            <a:cxn ang="0">
                              <a:pos x="994627" y="926858"/>
                            </a:cxn>
                            <a:cxn ang="0">
                              <a:pos x="987700" y="931953"/>
                            </a:cxn>
                            <a:cxn ang="0">
                              <a:pos x="987325" y="932528"/>
                            </a:cxn>
                            <a:cxn ang="0">
                              <a:pos x="982995" y="935861"/>
                            </a:cxn>
                            <a:cxn ang="0">
                              <a:pos x="982832" y="937023"/>
                            </a:cxn>
                            <a:cxn ang="0">
                              <a:pos x="963634" y="956638"/>
                            </a:cxn>
                            <a:cxn ang="0">
                              <a:pos x="943211" y="975436"/>
                            </a:cxn>
                            <a:cxn ang="0">
                              <a:pos x="942267" y="976121"/>
                            </a:cxn>
                            <a:cxn ang="0">
                              <a:pos x="935451" y="984834"/>
                            </a:cxn>
                            <a:cxn ang="0">
                              <a:pos x="919112" y="997094"/>
                            </a:cxn>
                            <a:cxn ang="0">
                              <a:pos x="903842" y="1008552"/>
                            </a:cxn>
                            <a:cxn ang="0">
                              <a:pos x="903787" y="1008618"/>
                            </a:cxn>
                            <a:cxn ang="0">
                              <a:pos x="919112" y="997503"/>
                            </a:cxn>
                            <a:cxn ang="0">
                              <a:pos x="935451" y="985243"/>
                            </a:cxn>
                            <a:cxn ang="0">
                              <a:pos x="921971" y="998728"/>
                            </a:cxn>
                            <a:cxn ang="0">
                              <a:pos x="910994" y="1005880"/>
                            </a:cxn>
                            <a:cxn ang="0">
                              <a:pos x="903400" y="1009088"/>
                            </a:cxn>
                            <a:cxn ang="0">
                              <a:pos x="903182" y="1009354"/>
                            </a:cxn>
                            <a:cxn ang="0">
                              <a:pos x="895013" y="1014666"/>
                            </a:cxn>
                            <a:cxn ang="0">
                              <a:pos x="891935" y="1016093"/>
                            </a:cxn>
                            <a:cxn ang="0">
                              <a:pos x="884189" y="1022379"/>
                            </a:cxn>
                            <a:cxn ang="0">
                              <a:pos x="876632" y="1027742"/>
                            </a:cxn>
                            <a:cxn ang="0">
                              <a:pos x="865195" y="1035098"/>
                            </a:cxn>
                            <a:cxn ang="0">
                              <a:pos x="861519" y="1035507"/>
                            </a:cxn>
                            <a:cxn ang="0">
                              <a:pos x="857433" y="1037324"/>
                            </a:cxn>
                            <a:cxn ang="0">
                              <a:pos x="856798" y="1037806"/>
                            </a:cxn>
                            <a:cxn ang="0">
                              <a:pos x="861927" y="1035915"/>
                            </a:cxn>
                            <a:cxn ang="0">
                              <a:pos x="865604" y="1035507"/>
                            </a:cxn>
                            <a:cxn ang="0">
                              <a:pos x="850899" y="1046540"/>
                            </a:cxn>
                            <a:cxn ang="0">
                              <a:pos x="841504" y="1051444"/>
                            </a:cxn>
                            <a:cxn ang="0">
                              <a:pos x="832110" y="1055939"/>
                            </a:cxn>
                            <a:cxn ang="0">
                              <a:pos x="825474" y="1056935"/>
                            </a:cxn>
                            <a:cxn ang="0">
                              <a:pos x="824349" y="1057574"/>
                            </a:cxn>
                            <a:cxn ang="0">
                              <a:pos x="793306" y="1071059"/>
                            </a:cxn>
                            <a:cxn ang="0">
                              <a:pos x="791723" y="1071419"/>
                            </a:cxn>
                            <a:cxn ang="0">
                              <a:pos x="782277" y="1077597"/>
                            </a:cxn>
                            <a:cxn ang="0">
                              <a:pos x="787587" y="1079232"/>
                            </a:cxn>
                            <a:cxn ang="0">
                              <a:pos x="767981" y="1087813"/>
                            </a:cxn>
                            <a:cxn ang="0">
                              <a:pos x="769615" y="1082092"/>
                            </a:cxn>
                            <a:cxn ang="0">
                              <a:pos x="763079" y="1084544"/>
                            </a:cxn>
                            <a:cxn ang="0">
                              <a:pos x="756953" y="1086587"/>
                            </a:cxn>
                            <a:cxn ang="0">
                              <a:pos x="744290" y="1090674"/>
                            </a:cxn>
                            <a:cxn ang="0">
                              <a:pos x="742598" y="1088642"/>
                            </a:cxn>
                            <a:cxn ang="0">
                              <a:pos x="736529" y="1089856"/>
                            </a:cxn>
                            <a:cxn ang="0">
                              <a:pos x="729177" y="1091491"/>
                            </a:cxn>
                            <a:cxn ang="0">
                              <a:pos x="714064" y="1095169"/>
                            </a:cxn>
                            <a:cxn ang="0">
                              <a:pos x="713566" y="1095401"/>
                            </a:cxn>
                            <a:cxn ang="0">
                              <a:pos x="727952" y="1091899"/>
                            </a:cxn>
                            <a:cxn ang="0">
                              <a:pos x="735304" y="1090265"/>
                            </a:cxn>
                            <a:cxn ang="0">
                              <a:pos x="741431" y="1089039"/>
                            </a:cxn>
                            <a:cxn ang="0">
                              <a:pos x="743881" y="1091082"/>
                            </a:cxn>
                            <a:cxn ang="0">
                              <a:pos x="756544" y="1086996"/>
                            </a:cxn>
                            <a:cxn ang="0">
                              <a:pos x="762671" y="1084953"/>
                            </a:cxn>
                            <a:cxn ang="0">
                              <a:pos x="769206" y="1082501"/>
                            </a:cxn>
                            <a:cxn ang="0">
                              <a:pos x="767572" y="1088222"/>
                            </a:cxn>
                            <a:cxn ang="0">
                              <a:pos x="750417" y="1096395"/>
                            </a:cxn>
                            <a:cxn ang="0">
                              <a:pos x="749576" y="1096159"/>
                            </a:cxn>
                            <a:cxn ang="0">
                              <a:pos x="737755" y="1100890"/>
                            </a:cxn>
                            <a:cxn ang="0">
                              <a:pos x="727952" y="1103750"/>
                            </a:cxn>
                            <a:cxn ang="0">
                              <a:pos x="713247" y="1107428"/>
                            </a:cxn>
                            <a:cxn ang="0">
                              <a:pos x="707171" y="1106917"/>
                            </a:cxn>
                            <a:cxn ang="0">
                              <a:pos x="694463" y="1109391"/>
                            </a:cxn>
                            <a:cxn ang="0">
                              <a:pos x="694049" y="1110289"/>
                            </a:cxn>
                            <a:cxn ang="0">
                              <a:pos x="660147" y="1116827"/>
                            </a:cxn>
                            <a:cxn ang="0">
                              <a:pos x="652386" y="1114784"/>
                            </a:cxn>
                            <a:cxn ang="0">
                              <a:pos x="645850" y="1114784"/>
                            </a:cxn>
                            <a:cxn ang="0">
                              <a:pos x="634413" y="1118462"/>
                            </a:cxn>
                            <a:cxn ang="0">
                              <a:pos x="624202" y="1119279"/>
                            </a:cxn>
                            <a:cxn ang="0">
                              <a:pos x="613990" y="1119687"/>
                            </a:cxn>
                            <a:cxn ang="0">
                              <a:pos x="612881" y="1119212"/>
                            </a:cxn>
                            <a:cxn ang="0">
                              <a:pos x="603575" y="1120862"/>
                            </a:cxn>
                            <a:cxn ang="0">
                              <a:pos x="592342" y="1118870"/>
                            </a:cxn>
                            <a:cxn ang="0">
                              <a:pos x="592751" y="1118462"/>
                            </a:cxn>
                            <a:cxn ang="0">
                              <a:pos x="594793" y="1115601"/>
                            </a:cxn>
                            <a:cxn ang="0">
                              <a:pos x="585398" y="1114375"/>
                            </a:cxn>
                            <a:cxn ang="0">
                              <a:pos x="589891" y="1111923"/>
                            </a:cxn>
                            <a:cxn ang="0">
                              <a:pos x="603371" y="1111514"/>
                            </a:cxn>
                            <a:cxn ang="0">
                              <a:pos x="616441" y="1111106"/>
                            </a:cxn>
                            <a:cxn ang="0">
                              <a:pos x="635230" y="1111514"/>
                            </a:cxn>
                            <a:cxn ang="0">
                              <a:pos x="648301" y="1110289"/>
                            </a:cxn>
                            <a:cxn ang="0">
                              <a:pos x="672809" y="1104976"/>
                            </a:cxn>
                            <a:cxn ang="0">
                              <a:pos x="689147" y="1101299"/>
                            </a:cxn>
                            <a:cxn ang="0">
                              <a:pos x="701401" y="1100890"/>
                            </a:cxn>
                            <a:cxn ang="0">
                              <a:pos x="702254" y="1100494"/>
                            </a:cxn>
                            <a:cxn ang="0">
                              <a:pos x="690373" y="1100890"/>
                            </a:cxn>
                            <a:cxn ang="0">
                              <a:pos x="674035" y="1104568"/>
                            </a:cxn>
                            <a:cxn ang="0">
                              <a:pos x="649527" y="1109880"/>
                            </a:cxn>
                            <a:cxn ang="0">
                              <a:pos x="636456" y="1111106"/>
                            </a:cxn>
                            <a:cxn ang="0">
                              <a:pos x="617667" y="1110698"/>
                            </a:cxn>
                            <a:cxn ang="0">
                              <a:pos x="604596" y="1111106"/>
                            </a:cxn>
                            <a:cxn ang="0">
                              <a:pos x="591116" y="1111515"/>
                            </a:cxn>
                            <a:cxn ang="0">
                              <a:pos x="591525" y="1109880"/>
                            </a:cxn>
                            <a:cxn ang="0">
                              <a:pos x="594384" y="1105794"/>
                            </a:cxn>
                            <a:cxn ang="0">
                              <a:pos x="720191" y="1084953"/>
                            </a:cxn>
                            <a:cxn ang="0">
                              <a:pos x="805560" y="1052670"/>
                            </a:cxn>
                            <a:cxn ang="0">
                              <a:pos x="828025" y="1040819"/>
                            </a:cxn>
                            <a:cxn ang="0">
                              <a:pos x="840687" y="1034281"/>
                            </a:cxn>
                            <a:cxn ang="0">
                              <a:pos x="853758" y="1027334"/>
                            </a:cxn>
                            <a:cxn ang="0">
                              <a:pos x="878266" y="1012623"/>
                            </a:cxn>
                            <a:cxn ang="0">
                              <a:pos x="897872" y="997503"/>
                            </a:cxn>
                            <a:cxn ang="0">
                              <a:pos x="934634" y="968897"/>
                            </a:cxn>
                            <a:cxn ang="0">
                              <a:pos x="944845" y="960725"/>
                            </a:cxn>
                            <a:cxn ang="0">
                              <a:pos x="954648" y="952143"/>
                            </a:cxn>
                            <a:cxn ang="0">
                              <a:pos x="969353" y="938658"/>
                            </a:cxn>
                            <a:cxn ang="0">
                              <a:pos x="975480" y="928442"/>
                            </a:cxn>
                            <a:cxn ang="0">
                              <a:pos x="984281" y="920371"/>
                            </a:cxn>
                            <a:cxn ang="0">
                              <a:pos x="984352" y="919863"/>
                            </a:cxn>
                            <a:cxn ang="0">
                              <a:pos x="975889" y="927625"/>
                            </a:cxn>
                            <a:cxn ang="0">
                              <a:pos x="969762" y="937840"/>
                            </a:cxn>
                            <a:cxn ang="0">
                              <a:pos x="955057" y="951326"/>
                            </a:cxn>
                            <a:cxn ang="0">
                              <a:pos x="945254" y="959907"/>
                            </a:cxn>
                            <a:cxn ang="0">
                              <a:pos x="935043" y="968080"/>
                            </a:cxn>
                            <a:cxn ang="0">
                              <a:pos x="898281" y="996685"/>
                            </a:cxn>
                            <a:cxn ang="0">
                              <a:pos x="878675" y="1011805"/>
                            </a:cxn>
                            <a:cxn ang="0">
                              <a:pos x="854167" y="1026517"/>
                            </a:cxn>
                            <a:cxn ang="0">
                              <a:pos x="841096" y="1033463"/>
                            </a:cxn>
                            <a:cxn ang="0">
                              <a:pos x="828433" y="1040002"/>
                            </a:cxn>
                            <a:cxn ang="0">
                              <a:pos x="805968" y="1051853"/>
                            </a:cxn>
                            <a:cxn ang="0">
                              <a:pos x="720599" y="1084135"/>
                            </a:cxn>
                            <a:cxn ang="0">
                              <a:pos x="594793" y="1104977"/>
                            </a:cxn>
                            <a:cxn ang="0">
                              <a:pos x="585398" y="1104977"/>
                            </a:cxn>
                            <a:cxn ang="0">
                              <a:pos x="584173" y="1101707"/>
                            </a:cxn>
                            <a:cxn ang="0">
                              <a:pos x="574370" y="1101299"/>
                            </a:cxn>
                            <a:cxn ang="0">
                              <a:pos x="565383" y="1104977"/>
                            </a:cxn>
                            <a:cxn ang="0">
                              <a:pos x="539242" y="1105385"/>
                            </a:cxn>
                            <a:cxn ang="0">
                              <a:pos x="520044" y="1104568"/>
                            </a:cxn>
                            <a:cxn ang="0">
                              <a:pos x="510649" y="1103750"/>
                            </a:cxn>
                            <a:cxn ang="0">
                              <a:pos x="501255" y="1102116"/>
                            </a:cxn>
                            <a:cxn ang="0">
                              <a:pos x="506914" y="1096077"/>
                            </a:cxn>
                            <a:cxn ang="0">
                              <a:pos x="505748" y="1096395"/>
                            </a:cxn>
                            <a:cxn ang="0">
                              <a:pos x="484663" y="1092489"/>
                            </a:cxn>
                            <a:cxn ang="0">
                              <a:pos x="483691" y="1092717"/>
                            </a:cxn>
                            <a:cxn ang="0">
                              <a:pos x="443253" y="1085362"/>
                            </a:cxn>
                            <a:cxn ang="0">
                              <a:pos x="427323" y="1082092"/>
                            </a:cxn>
                            <a:cxn ang="0">
                              <a:pos x="413435" y="1079641"/>
                            </a:cxn>
                            <a:cxn ang="0">
                              <a:pos x="396688" y="1071876"/>
                            </a:cxn>
                            <a:cxn ang="0">
                              <a:pos x="375857" y="1064112"/>
                            </a:cxn>
                            <a:cxn ang="0">
                              <a:pos x="354208" y="1055530"/>
                            </a:cxn>
                            <a:cxn ang="0">
                              <a:pos x="357884" y="1052670"/>
                            </a:cxn>
                            <a:cxn ang="0">
                              <a:pos x="372998" y="1055530"/>
                            </a:cxn>
                            <a:cxn ang="0">
                              <a:pos x="379533" y="1061251"/>
                            </a:cxn>
                            <a:cxn ang="0">
                              <a:pos x="401998" y="1067790"/>
                            </a:cxn>
                            <a:cxn ang="0">
                              <a:pos x="446521" y="1079232"/>
                            </a:cxn>
                            <a:cxn ang="0">
                              <a:pos x="457549" y="1081275"/>
                            </a:cxn>
                            <a:cxn ang="0">
                              <a:pos x="469395" y="1083318"/>
                            </a:cxn>
                            <a:cxn ang="0">
                              <a:pos x="482466" y="1086179"/>
                            </a:cxn>
                            <a:cxn ang="0">
                              <a:pos x="496870" y="1089295"/>
                            </a:cxn>
                            <a:cxn ang="0">
                              <a:pos x="497987" y="1089039"/>
                            </a:cxn>
                            <a:cxn ang="0">
                              <a:pos x="511466" y="1091083"/>
                            </a:cxn>
                            <a:cxn ang="0">
                              <a:pos x="511875" y="1090265"/>
                            </a:cxn>
                            <a:cxn ang="0">
                              <a:pos x="531481" y="1091083"/>
                            </a:cxn>
                            <a:cxn ang="0">
                              <a:pos x="534748" y="1091491"/>
                            </a:cxn>
                            <a:cxn ang="0">
                              <a:pos x="564975" y="1091491"/>
                            </a:cxn>
                            <a:cxn ang="0">
                              <a:pos x="587032" y="1092308"/>
                            </a:cxn>
                            <a:cxn ang="0">
                              <a:pos x="613173" y="1090265"/>
                            </a:cxn>
                            <a:cxn ang="0">
                              <a:pos x="616441" y="1090265"/>
                            </a:cxn>
                            <a:cxn ang="0">
                              <a:pos x="617667" y="1093534"/>
                            </a:cxn>
                            <a:cxn ang="0">
                              <a:pos x="643400" y="1090265"/>
                            </a:cxn>
                            <a:cxn ang="0">
                              <a:pos x="660555" y="1086179"/>
                            </a:cxn>
                            <a:cxn ang="0">
                              <a:pos x="670358" y="1084544"/>
                            </a:cxn>
                            <a:cxn ang="0">
                              <a:pos x="676485" y="1083727"/>
                            </a:cxn>
                            <a:cxn ang="0">
                              <a:pos x="689964" y="1080458"/>
                            </a:cxn>
                            <a:cxn ang="0">
                              <a:pos x="700993" y="1078006"/>
                            </a:cxn>
                            <a:cxn ang="0">
                              <a:pos x="712021" y="1075145"/>
                            </a:cxn>
                            <a:cxn ang="0">
                              <a:pos x="732251" y="1071643"/>
                            </a:cxn>
                            <a:cxn ang="0">
                              <a:pos x="734896" y="1070650"/>
                            </a:cxn>
                            <a:cxn ang="0">
                              <a:pos x="713656" y="1074328"/>
                            </a:cxn>
                            <a:cxn ang="0">
                              <a:pos x="702627" y="1077189"/>
                            </a:cxn>
                            <a:cxn ang="0">
                              <a:pos x="691599" y="1079641"/>
                            </a:cxn>
                            <a:cxn ang="0">
                              <a:pos x="678119" y="1082910"/>
                            </a:cxn>
                            <a:cxn ang="0">
                              <a:pos x="671992" y="1083727"/>
                            </a:cxn>
                            <a:cxn ang="0">
                              <a:pos x="662189" y="1085362"/>
                            </a:cxn>
                            <a:cxn ang="0">
                              <a:pos x="635639" y="1087813"/>
                            </a:cxn>
                            <a:cxn ang="0">
                              <a:pos x="617667" y="1089448"/>
                            </a:cxn>
                            <a:cxn ang="0">
                              <a:pos x="614399" y="1089448"/>
                            </a:cxn>
                            <a:cxn ang="0">
                              <a:pos x="588257" y="1091491"/>
                            </a:cxn>
                            <a:cxn ang="0">
                              <a:pos x="566200" y="1090674"/>
                            </a:cxn>
                            <a:cxn ang="0">
                              <a:pos x="535974" y="1090674"/>
                            </a:cxn>
                            <a:cxn ang="0">
                              <a:pos x="532706" y="1090265"/>
                            </a:cxn>
                            <a:cxn ang="0">
                              <a:pos x="520044" y="1084953"/>
                            </a:cxn>
                            <a:cxn ang="0">
                              <a:pos x="513100" y="1089448"/>
                            </a:cxn>
                            <a:cxn ang="0">
                              <a:pos x="513083" y="1089483"/>
                            </a:cxn>
                            <a:cxn ang="0">
                              <a:pos x="518819" y="1085770"/>
                            </a:cxn>
                            <a:cxn ang="0">
                              <a:pos x="531481" y="1091082"/>
                            </a:cxn>
                            <a:cxn ang="0">
                              <a:pos x="511875" y="1090265"/>
                            </a:cxn>
                            <a:cxn ang="0">
                              <a:pos x="512029" y="1090165"/>
                            </a:cxn>
                            <a:cxn ang="0">
                              <a:pos x="499212" y="1088222"/>
                            </a:cxn>
                            <a:cxn ang="0">
                              <a:pos x="484099" y="1084953"/>
                            </a:cxn>
                            <a:cxn ang="0">
                              <a:pos x="471029" y="1082092"/>
                            </a:cxn>
                            <a:cxn ang="0">
                              <a:pos x="459183" y="1080049"/>
                            </a:cxn>
                            <a:cxn ang="0">
                              <a:pos x="448155" y="1078006"/>
                            </a:cxn>
                            <a:cxn ang="0">
                              <a:pos x="403632" y="1066564"/>
                            </a:cxn>
                            <a:cxn ang="0">
                              <a:pos x="381167" y="1060026"/>
                            </a:cxn>
                            <a:cxn ang="0">
                              <a:pos x="374631" y="1054305"/>
                            </a:cxn>
                            <a:cxn ang="0">
                              <a:pos x="359518" y="1051444"/>
                            </a:cxn>
                            <a:cxn ang="0">
                              <a:pos x="337053" y="1040002"/>
                            </a:cxn>
                            <a:cxn ang="0">
                              <a:pos x="330517" y="1040411"/>
                            </a:cxn>
                            <a:cxn ang="0">
                              <a:pos x="307235" y="1028560"/>
                            </a:cxn>
                            <a:cxn ang="0">
                              <a:pos x="303150" y="1021204"/>
                            </a:cxn>
                            <a:cxn ang="0">
                              <a:pos x="303967" y="1020796"/>
                            </a:cxn>
                            <a:cxn ang="0">
                              <a:pos x="318264" y="1028560"/>
                            </a:cxn>
                            <a:cxn ang="0">
                              <a:pos x="332560" y="1036324"/>
                            </a:cxn>
                            <a:cxn ang="0">
                              <a:pos x="336644" y="1033872"/>
                            </a:cxn>
                            <a:cxn ang="0">
                              <a:pos x="319897" y="1022839"/>
                            </a:cxn>
                            <a:cxn ang="0">
                              <a:pos x="306010" y="1016709"/>
                            </a:cxn>
                            <a:cxn ang="0">
                              <a:pos x="286812" y="1005676"/>
                            </a:cxn>
                            <a:cxn ang="0">
                              <a:pos x="270473" y="995051"/>
                            </a:cxn>
                            <a:cxn ang="0">
                              <a:pos x="244740" y="984018"/>
                            </a:cxn>
                            <a:cxn ang="0">
                              <a:pos x="234937" y="975845"/>
                            </a:cxn>
                            <a:cxn ang="0">
                              <a:pos x="236979" y="975027"/>
                            </a:cxn>
                            <a:cxn ang="0">
                              <a:pos x="246782" y="977888"/>
                            </a:cxn>
                            <a:cxn ang="0">
                              <a:pos x="226359" y="956638"/>
                            </a:cxn>
                            <a:cxn ang="0">
                              <a:pos x="214922" y="947239"/>
                            </a:cxn>
                            <a:cxn ang="0">
                              <a:pos x="204302" y="937840"/>
                            </a:cxn>
                            <a:cxn ang="0">
                              <a:pos x="190823" y="926807"/>
                            </a:cxn>
                            <a:cxn ang="0">
                              <a:pos x="171217" y="905149"/>
                            </a:cxn>
                            <a:cxn ang="0">
                              <a:pos x="169872" y="900943"/>
                            </a:cxn>
                            <a:cxn ang="0">
                              <a:pos x="165907" y="896976"/>
                            </a:cxn>
                            <a:cxn ang="0">
                              <a:pos x="152428" y="882265"/>
                            </a:cxn>
                            <a:cxn ang="0">
                              <a:pos x="150794" y="874909"/>
                            </a:cxn>
                            <a:cxn ang="0">
                              <a:pos x="145484" y="867553"/>
                            </a:cxn>
                            <a:cxn ang="0">
                              <a:pos x="144851" y="866561"/>
                            </a:cxn>
                            <a:cxn ang="0">
                              <a:pos x="138539" y="862241"/>
                            </a:cxn>
                            <a:cxn ang="0">
                              <a:pos x="126286" y="844669"/>
                            </a:cxn>
                            <a:cxn ang="0">
                              <a:pos x="119342" y="828324"/>
                            </a:cxn>
                            <a:cxn ang="0">
                              <a:pos x="118525" y="828324"/>
                            </a:cxn>
                            <a:cxn ang="0">
                              <a:pos x="109131" y="810343"/>
                            </a:cxn>
                            <a:cxn ang="0">
                              <a:pos x="100144" y="792363"/>
                            </a:cxn>
                            <a:cxn ang="0">
                              <a:pos x="90750" y="771522"/>
                            </a:cxn>
                            <a:cxn ang="0">
                              <a:pos x="82172" y="750273"/>
                            </a:cxn>
                            <a:cxn ang="0">
                              <a:pos x="90750" y="764575"/>
                            </a:cxn>
                            <a:cxn ang="0">
                              <a:pos x="99327" y="782555"/>
                            </a:cxn>
                            <a:cxn ang="0">
                              <a:pos x="102186" y="792363"/>
                            </a:cxn>
                            <a:cxn ang="0">
                              <a:pos x="103368" y="794096"/>
                            </a:cxn>
                            <a:cxn ang="0">
                              <a:pos x="101914" y="786531"/>
                            </a:cxn>
                            <a:cxn ang="0">
                              <a:pos x="98121" y="779643"/>
                            </a:cxn>
                            <a:cxn ang="0">
                              <a:pos x="91946" y="765753"/>
                            </a:cxn>
                            <a:cxn ang="0">
                              <a:pos x="84622" y="753541"/>
                            </a:cxn>
                            <a:cxn ang="0">
                              <a:pos x="75636" y="729023"/>
                            </a:cxn>
                            <a:cxn ang="0">
                              <a:pos x="67937" y="703888"/>
                            </a:cxn>
                            <a:cxn ang="0">
                              <a:pos x="65409" y="696561"/>
                            </a:cxn>
                            <a:cxn ang="0">
                              <a:pos x="54399" y="652592"/>
                            </a:cxn>
                            <a:cxn ang="0">
                              <a:pos x="49529" y="620672"/>
                            </a:cxn>
                            <a:cxn ang="0">
                              <a:pos x="49495" y="621549"/>
                            </a:cxn>
                            <a:cxn ang="0">
                              <a:pos x="49903" y="628087"/>
                            </a:cxn>
                            <a:cxn ang="0">
                              <a:pos x="51945" y="643207"/>
                            </a:cxn>
                            <a:cxn ang="0">
                              <a:pos x="54396" y="658736"/>
                            </a:cxn>
                            <a:cxn ang="0">
                              <a:pos x="50311" y="645251"/>
                            </a:cxn>
                            <a:cxn ang="0">
                              <a:pos x="47452" y="628087"/>
                            </a:cxn>
                            <a:cxn ang="0">
                              <a:pos x="44185" y="628087"/>
                            </a:cxn>
                            <a:cxn ang="0">
                              <a:pos x="42142" y="612559"/>
                            </a:cxn>
                            <a:cxn ang="0">
                              <a:pos x="39283" y="602751"/>
                            </a:cxn>
                            <a:cxn ang="0">
                              <a:pos x="36832" y="593353"/>
                            </a:cxn>
                            <a:cxn ang="0">
                              <a:pos x="29888" y="585997"/>
                            </a:cxn>
                            <a:cxn ang="0">
                              <a:pos x="27846" y="585997"/>
                            </a:cxn>
                            <a:cxn ang="0">
                              <a:pos x="25804" y="575781"/>
                            </a:cxn>
                            <a:cxn ang="0">
                              <a:pos x="24987" y="562704"/>
                            </a:cxn>
                            <a:cxn ang="0">
                              <a:pos x="26621" y="544315"/>
                            </a:cxn>
                            <a:cxn ang="0">
                              <a:pos x="27438" y="537777"/>
                            </a:cxn>
                            <a:cxn ang="0">
                              <a:pos x="28829" y="533292"/>
                            </a:cxn>
                            <a:cxn ang="0">
                              <a:pos x="28152" y="523066"/>
                            </a:cxn>
                            <a:cxn ang="0">
                              <a:pos x="29071" y="507946"/>
                            </a:cxn>
                            <a:cxn ang="0">
                              <a:pos x="30705" y="504881"/>
                            </a:cxn>
                            <a:cxn ang="0">
                              <a:pos x="30705" y="503042"/>
                            </a:cxn>
                            <a:cxn ang="0">
                              <a:pos x="27438" y="509172"/>
                            </a:cxn>
                            <a:cxn ang="0">
                              <a:pos x="24579" y="505085"/>
                            </a:cxn>
                            <a:cxn ang="0">
                              <a:pos x="19268" y="497730"/>
                            </a:cxn>
                            <a:cxn ang="0">
                              <a:pos x="18298" y="491907"/>
                            </a:cxn>
                            <a:cxn ang="0">
                              <a:pos x="18043" y="492417"/>
                            </a:cxn>
                            <a:cxn ang="0">
                              <a:pos x="16409" y="508763"/>
                            </a:cxn>
                            <a:cxn ang="0">
                              <a:pos x="15184" y="525109"/>
                            </a:cxn>
                            <a:cxn ang="0">
                              <a:pos x="13958" y="537777"/>
                            </a:cxn>
                            <a:cxn ang="0">
                              <a:pos x="13958" y="563930"/>
                            </a:cxn>
                            <a:cxn ang="0">
                              <a:pos x="14367" y="577415"/>
                            </a:cxn>
                            <a:cxn ang="0">
                              <a:pos x="15184" y="590900"/>
                            </a:cxn>
                            <a:cxn ang="0">
                              <a:pos x="11508" y="603569"/>
                            </a:cxn>
                            <a:cxn ang="0">
                              <a:pos x="10691" y="603569"/>
                            </a:cxn>
                            <a:cxn ang="0">
                              <a:pos x="8240" y="579050"/>
                            </a:cxn>
                            <a:cxn ang="0">
                              <a:pos x="8240" y="553714"/>
                            </a:cxn>
                            <a:cxn ang="0">
                              <a:pos x="10282" y="534099"/>
                            </a:cxn>
                            <a:cxn ang="0">
                              <a:pos x="13957" y="537775"/>
                            </a:cxn>
                            <a:cxn ang="0">
                              <a:pos x="10691" y="533691"/>
                            </a:cxn>
                            <a:cxn ang="0">
                              <a:pos x="9874" y="518979"/>
                            </a:cxn>
                            <a:cxn ang="0">
                              <a:pos x="10691" y="496504"/>
                            </a:cxn>
                            <a:cxn ang="0">
                              <a:pos x="11099" y="490374"/>
                            </a:cxn>
                            <a:cxn ang="0">
                              <a:pos x="12325" y="480158"/>
                            </a:cxn>
                            <a:cxn ang="0">
                              <a:pos x="17226" y="461769"/>
                            </a:cxn>
                            <a:cxn ang="0">
                              <a:pos x="19668" y="449553"/>
                            </a:cxn>
                            <a:cxn ang="0">
                              <a:pos x="18860" y="446649"/>
                            </a:cxn>
                            <a:cxn ang="0">
                              <a:pos x="16001" y="462995"/>
                            </a:cxn>
                            <a:cxn ang="0">
                              <a:pos x="11099" y="481384"/>
                            </a:cxn>
                            <a:cxn ang="0">
                              <a:pos x="9874" y="491600"/>
                            </a:cxn>
                            <a:cxn ang="0">
                              <a:pos x="9465" y="497730"/>
                            </a:cxn>
                            <a:cxn ang="0">
                              <a:pos x="8648" y="520205"/>
                            </a:cxn>
                            <a:cxn ang="0">
                              <a:pos x="9465" y="534916"/>
                            </a:cxn>
                            <a:cxn ang="0">
                              <a:pos x="7423" y="554531"/>
                            </a:cxn>
                            <a:cxn ang="0">
                              <a:pos x="7423" y="579867"/>
                            </a:cxn>
                            <a:cxn ang="0">
                              <a:pos x="9874" y="604386"/>
                            </a:cxn>
                            <a:cxn ang="0">
                              <a:pos x="10691" y="604386"/>
                            </a:cxn>
                            <a:cxn ang="0">
                              <a:pos x="16001" y="627679"/>
                            </a:cxn>
                            <a:cxn ang="0">
                              <a:pos x="18860" y="646885"/>
                            </a:cxn>
                            <a:cxn ang="0">
                              <a:pos x="24987" y="666500"/>
                            </a:cxn>
                            <a:cxn ang="0">
                              <a:pos x="34637" y="708680"/>
                            </a:cxn>
                            <a:cxn ang="0">
                              <a:pos x="35479" y="716764"/>
                            </a:cxn>
                            <a:cxn ang="0">
                              <a:pos x="37241" y="716764"/>
                            </a:cxn>
                            <a:cxn ang="0">
                              <a:pos x="46227" y="738422"/>
                            </a:cxn>
                            <a:cxn ang="0">
                              <a:pos x="49495" y="749455"/>
                            </a:cxn>
                            <a:cxn ang="0">
                              <a:pos x="43368" y="740056"/>
                            </a:cxn>
                            <a:cxn ang="0">
                              <a:pos x="36832" y="725345"/>
                            </a:cxn>
                            <a:cxn ang="0">
                              <a:pos x="36424" y="729431"/>
                            </a:cxn>
                            <a:cxn ang="0">
                              <a:pos x="32870" y="718411"/>
                            </a:cxn>
                            <a:cxn ang="0">
                              <a:pos x="30297" y="718807"/>
                            </a:cxn>
                            <a:cxn ang="0">
                              <a:pos x="27438" y="709408"/>
                            </a:cxn>
                            <a:cxn ang="0">
                              <a:pos x="17634" y="686932"/>
                            </a:cxn>
                            <a:cxn ang="0">
                              <a:pos x="11508" y="666909"/>
                            </a:cxn>
                            <a:cxn ang="0">
                              <a:pos x="11099" y="650154"/>
                            </a:cxn>
                            <a:cxn ang="0">
                              <a:pos x="8240" y="630539"/>
                            </a:cxn>
                            <a:cxn ang="0">
                              <a:pos x="6197" y="610924"/>
                            </a:cxn>
                            <a:cxn ang="0">
                              <a:pos x="1705" y="596622"/>
                            </a:cxn>
                            <a:cxn ang="0">
                              <a:pos x="4564" y="520614"/>
                            </a:cxn>
                            <a:cxn ang="0">
                              <a:pos x="7423" y="500999"/>
                            </a:cxn>
                            <a:cxn ang="0">
                              <a:pos x="4972" y="490374"/>
                            </a:cxn>
                            <a:cxn ang="0">
                              <a:pos x="9874" y="460952"/>
                            </a:cxn>
                            <a:cxn ang="0">
                              <a:pos x="11099" y="454005"/>
                            </a:cxn>
                            <a:cxn ang="0">
                              <a:pos x="14367" y="430303"/>
                            </a:cxn>
                            <a:cxn ang="0">
                              <a:pos x="22945" y="413140"/>
                            </a:cxn>
                            <a:cxn ang="0">
                              <a:pos x="20902" y="436433"/>
                            </a:cxn>
                            <a:cxn ang="0">
                              <a:pos x="22944" y="432441"/>
                            </a:cxn>
                            <a:cxn ang="0">
                              <a:pos x="24170" y="422896"/>
                            </a:cxn>
                            <a:cxn ang="0">
                              <a:pos x="24579" y="412323"/>
                            </a:cxn>
                            <a:cxn ang="0">
                              <a:pos x="28254" y="398837"/>
                            </a:cxn>
                            <a:cxn ang="0">
                              <a:pos x="33973" y="378405"/>
                            </a:cxn>
                            <a:cxn ang="0">
                              <a:pos x="40917" y="357564"/>
                            </a:cxn>
                            <a:cxn ang="0">
                              <a:pos x="41437" y="356979"/>
                            </a:cxn>
                            <a:cxn ang="0">
                              <a:pos x="44593" y="340401"/>
                            </a:cxn>
                            <a:cxn ang="0">
                              <a:pos x="49086" y="328550"/>
                            </a:cxn>
                            <a:cxn ang="0">
                              <a:pos x="54397" y="318743"/>
                            </a:cxn>
                            <a:cxn ang="0">
                              <a:pos x="65017" y="298311"/>
                            </a:cxn>
                            <a:cxn ang="0">
                              <a:pos x="73594" y="279922"/>
                            </a:cxn>
                            <a:cxn ang="0">
                              <a:pos x="85848" y="256220"/>
                            </a:cxn>
                            <a:cxn ang="0">
                              <a:pos x="94834" y="246004"/>
                            </a:cxn>
                            <a:cxn ang="0">
                              <a:pos x="102186" y="231702"/>
                            </a:cxn>
                            <a:cxn ang="0">
                              <a:pos x="108314" y="222711"/>
                            </a:cxn>
                            <a:cxn ang="0">
                              <a:pos x="114849" y="219442"/>
                            </a:cxn>
                            <a:cxn ang="0">
                              <a:pos x="116483" y="216990"/>
                            </a:cxn>
                            <a:cxn ang="0">
                              <a:pos x="123018" y="203914"/>
                            </a:cxn>
                            <a:cxn ang="0">
                              <a:pos x="135680" y="189202"/>
                            </a:cxn>
                            <a:cxn ang="0">
                              <a:pos x="136025" y="195351"/>
                            </a:cxn>
                            <a:cxn ang="0">
                              <a:pos x="135102" y="197936"/>
                            </a:cxn>
                            <a:cxn ang="0">
                              <a:pos x="148343" y="184299"/>
                            </a:cxn>
                            <a:cxn ang="0">
                              <a:pos x="154878" y="175717"/>
                            </a:cxn>
                            <a:cxn ang="0">
                              <a:pos x="163456" y="167545"/>
                            </a:cxn>
                            <a:cxn ang="0">
                              <a:pos x="164195" y="168366"/>
                            </a:cxn>
                            <a:cxn ang="0">
                              <a:pos x="163865" y="167953"/>
                            </a:cxn>
                            <a:cxn ang="0">
                              <a:pos x="174485" y="157328"/>
                            </a:cxn>
                            <a:cxn ang="0">
                              <a:pos x="185105" y="147521"/>
                            </a:cxn>
                            <a:cxn ang="0">
                              <a:pos x="196542" y="135261"/>
                            </a:cxn>
                            <a:cxn ang="0">
                              <a:pos x="212471" y="123410"/>
                            </a:cxn>
                            <a:cxn ang="0">
                              <a:pos x="229627" y="110743"/>
                            </a:cxn>
                            <a:cxn ang="0">
                              <a:pos x="239884" y="103584"/>
                            </a:cxn>
                            <a:cxn ang="0">
                              <a:pos x="246782" y="97257"/>
                            </a:cxn>
                            <a:cxn ang="0">
                              <a:pos x="259036" y="89902"/>
                            </a:cxn>
                            <a:cxn ang="0">
                              <a:pos x="272107" y="82955"/>
                            </a:cxn>
                            <a:cxn ang="0">
                              <a:pos x="273837" y="82065"/>
                            </a:cxn>
                            <a:cxn ang="0">
                              <a:pos x="278285" y="77694"/>
                            </a:cxn>
                            <a:cxn ang="0">
                              <a:pos x="285587" y="72330"/>
                            </a:cxn>
                            <a:cxn ang="0">
                              <a:pos x="293603" y="68244"/>
                            </a:cxn>
                            <a:cxn ang="0">
                              <a:pos x="299274" y="66938"/>
                            </a:cxn>
                            <a:cxn ang="0">
                              <a:pos x="300291" y="66200"/>
                            </a:cxn>
                            <a:cxn ang="0">
                              <a:pos x="411393" y="21249"/>
                            </a:cxn>
                            <a:cxn ang="0">
                              <a:pos x="415515" y="20352"/>
                            </a:cxn>
                            <a:cxn ang="0">
                              <a:pos x="426914" y="16345"/>
                            </a:cxn>
                            <a:cxn ang="0">
                              <a:pos x="434777" y="14762"/>
                            </a:cxn>
                            <a:cxn ang="0">
                              <a:pos x="438877" y="14727"/>
                            </a:cxn>
                            <a:cxn ang="0">
                              <a:pos x="440394" y="14302"/>
                            </a:cxn>
                            <a:cxn ang="0">
                              <a:pos x="533523" y="2043"/>
                            </a:cxn>
                            <a:cxn ang="0">
                              <a:pos x="559971" y="1941"/>
                            </a:cxn>
                            <a:cxn ang="0">
                              <a:pos x="588257" y="2451"/>
                            </a:cxn>
                            <a:cxn ang="0">
                              <a:pos x="588784" y="2847"/>
                            </a:cxn>
                            <a:cxn ang="0">
                              <a:pos x="602554" y="1226"/>
                            </a:cxn>
                            <a:cxn ang="0">
                              <a:pos x="615216" y="3269"/>
                            </a:cxn>
                            <a:cxn ang="0">
                              <a:pos x="627878" y="5721"/>
                            </a:cxn>
                            <a:cxn ang="0">
                              <a:pos x="634411" y="7206"/>
                            </a:cxn>
                            <a:cxn ang="0">
                              <a:pos x="627470" y="5312"/>
                            </a:cxn>
                            <a:cxn ang="0">
                              <a:pos x="614807" y="2860"/>
                            </a:cxn>
                            <a:cxn ang="0">
                              <a:pos x="602145" y="817"/>
                            </a:cxn>
                            <a:cxn ang="0">
                              <a:pos x="602145" y="0"/>
                            </a:cxn>
                          </a:cxnLst>
                          <a:rect l="txL" t="txT" r="txR" b="txB"/>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lnTo>
                                <a:pt x="1646324"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lnTo>
                                <a:pt x="1460492"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3"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1" y="2265793"/>
                              </a:lnTo>
                              <a:lnTo>
                                <a:pt x="460060" y="2262062"/>
                              </a:lnTo>
                              <a:close/>
                              <a:moveTo>
                                <a:pt x="2099802" y="2237197"/>
                              </a:moveTo>
                              <a:lnTo>
                                <a:pt x="2099475" y="2237422"/>
                              </a:lnTo>
                              <a:lnTo>
                                <a:pt x="2099475" y="2237694"/>
                              </a:lnTo>
                              <a:lnTo>
                                <a:pt x="2100989" y="2237910"/>
                              </a:lnTo>
                              <a:lnTo>
                                <a:pt x="2101380" y="2237422"/>
                              </a:lnTo>
                              <a:lnTo>
                                <a:pt x="2099802" y="2237197"/>
                              </a:lnTo>
                              <a:close/>
                              <a:moveTo>
                                <a:pt x="2120380" y="2222979"/>
                              </a:moveTo>
                              <a:lnTo>
                                <a:pt x="2114756" y="2226864"/>
                              </a:lnTo>
                              <a:lnTo>
                                <a:pt x="2113762" y="2227897"/>
                              </a:lnTo>
                              <a:lnTo>
                                <a:pt x="2117618" y="2225429"/>
                              </a:lnTo>
                              <a:lnTo>
                                <a:pt x="2120380" y="2222979"/>
                              </a:lnTo>
                              <a:close/>
                              <a:moveTo>
                                <a:pt x="382287" y="2175002"/>
                              </a:moveTo>
                              <a:lnTo>
                                <a:pt x="418261" y="2217358"/>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lnTo>
                                <a:pt x="475386" y="2153525"/>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1" y="1451152"/>
                              </a:lnTo>
                              <a:lnTo>
                                <a:pt x="2586542" y="1451152"/>
                              </a:lnTo>
                              <a:lnTo>
                                <a:pt x="2597633" y="1404938"/>
                              </a:lnTo>
                              <a:lnTo>
                                <a:pt x="2597632" y="1404937"/>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lnTo>
                                <a:pt x="465169" y="382550"/>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72C7">
                            <a:alpha val="25098"/>
                          </a:srgbClr>
                        </a:solidFill>
                        <a:ln>
                          <a:noFill/>
                        </a:ln>
                      </wps:spPr>
                      <wps:txbx>
                        <w:txbxContent>
                          <w:p>
                            <w:pPr>
                              <w:jc w:val="center"/>
                            </w:pPr>
                          </w:p>
                        </w:txbxContent>
                      </wps:txbx>
                      <wps:bodyPr anchor="ctr" upright="1"/>
                    </wps:wsp>
                    <wps:wsp>
                      <wps:cNvPr id="7" name="Freeform: Shape 10"/>
                      <wps:cNvSpPr/>
                      <wps:spPr>
                        <a:xfrm rot="-10800000" flipH="1">
                          <a:off x="54017" y="94826"/>
                          <a:ext cx="27838" cy="27475"/>
                        </a:xfrm>
                        <a:custGeom>
                          <a:avLst/>
                          <a:gdLst>
                            <a:gd name="A1" fmla="val 0"/>
                            <a:gd name="A2" fmla="val 0"/>
                            <a:gd name="A3" fmla="val 0"/>
                          </a:gdLst>
                          <a:ahLst/>
                          <a:cxnLst>
                            <a:cxn ang="0">
                              <a:pos x="1513495" y="2732553"/>
                            </a:cxn>
                            <a:cxn ang="0">
                              <a:pos x="1500485" y="2739558"/>
                            </a:cxn>
                            <a:cxn ang="0">
                              <a:pos x="1501264" y="2739893"/>
                            </a:cxn>
                            <a:cxn ang="0">
                              <a:pos x="1621672" y="2661428"/>
                            </a:cxn>
                            <a:cxn ang="0">
                              <a:pos x="1579607" y="2671445"/>
                            </a:cxn>
                            <a:cxn ang="0">
                              <a:pos x="1516509" y="2679458"/>
                            </a:cxn>
                            <a:cxn ang="0">
                              <a:pos x="1513505" y="2671445"/>
                            </a:cxn>
                            <a:cxn ang="0">
                              <a:pos x="1557573" y="2667438"/>
                            </a:cxn>
                            <a:cxn ang="0">
                              <a:pos x="1621672" y="2661428"/>
                            </a:cxn>
                            <a:cxn ang="0">
                              <a:pos x="1731091" y="2650943"/>
                            </a:cxn>
                            <a:cxn ang="0">
                              <a:pos x="1728521" y="2651668"/>
                            </a:cxn>
                            <a:cxn ang="0">
                              <a:pos x="1729839" y="2651412"/>
                            </a:cxn>
                            <a:cxn ang="0">
                              <a:pos x="946130" y="2635886"/>
                            </a:cxn>
                            <a:cxn ang="0">
                              <a:pos x="990699" y="2647405"/>
                            </a:cxn>
                            <a:cxn ang="0">
                              <a:pos x="1009729" y="2648406"/>
                            </a:cxn>
                            <a:cxn ang="0">
                              <a:pos x="1062810" y="2674451"/>
                            </a:cxn>
                            <a:cxn ang="0">
                              <a:pos x="1086847" y="2679458"/>
                            </a:cxn>
                            <a:cxn ang="0">
                              <a:pos x="1088351" y="2679960"/>
                            </a:cxn>
                            <a:cxn ang="0">
                              <a:pos x="1093858" y="2674451"/>
                            </a:cxn>
                            <a:cxn ang="0">
                              <a:pos x="1114890" y="2680461"/>
                            </a:cxn>
                            <a:cxn ang="0">
                              <a:pos x="1135923" y="2685468"/>
                            </a:cxn>
                            <a:cxn ang="0">
                              <a:pos x="1177365" y="2695108"/>
                            </a:cxn>
                            <a:cxn ang="0">
                              <a:pos x="1177988" y="2694484"/>
                            </a:cxn>
                            <a:cxn ang="0">
                              <a:pos x="1226062" y="2702497"/>
                            </a:cxn>
                            <a:cxn ang="0">
                              <a:pos x="1249097" y="2706504"/>
                            </a:cxn>
                            <a:cxn ang="0">
                              <a:pos x="1272133" y="2708507"/>
                            </a:cxn>
                            <a:cxn ang="0">
                              <a:pos x="1319205" y="2710511"/>
                            </a:cxn>
                            <a:cxn ang="0">
                              <a:pos x="1383304" y="2709508"/>
                            </a:cxn>
                            <a:cxn ang="0">
                              <a:pos x="1386086" y="2709508"/>
                            </a:cxn>
                            <a:cxn ang="0">
                              <a:pos x="1392318" y="2706002"/>
                            </a:cxn>
                            <a:cxn ang="0">
                              <a:pos x="1406340" y="2701495"/>
                            </a:cxn>
                            <a:cxn ang="0">
                              <a:pos x="1420612" y="2701245"/>
                            </a:cxn>
                            <a:cxn ang="0">
                              <a:pos x="1430377" y="2702496"/>
                            </a:cxn>
                            <a:cxn ang="0">
                              <a:pos x="1433005" y="2709508"/>
                            </a:cxn>
                            <a:cxn ang="0">
                              <a:pos x="1455415" y="2709508"/>
                            </a:cxn>
                            <a:cxn ang="0">
                              <a:pos x="1448404" y="2719525"/>
                            </a:cxn>
                            <a:cxn ang="0">
                              <a:pos x="1444398" y="2724534"/>
                            </a:cxn>
                            <a:cxn ang="0">
                              <a:pos x="1431378" y="2730544"/>
                            </a:cxn>
                            <a:cxn ang="0">
                              <a:pos x="1407341" y="2730544"/>
                            </a:cxn>
                            <a:cxn ang="0">
                              <a:pos x="1376293" y="2728541"/>
                            </a:cxn>
                            <a:cxn ang="0">
                              <a:pos x="1309190" y="2726537"/>
                            </a:cxn>
                            <a:cxn ang="0">
                              <a:pos x="1259112" y="2722531"/>
                            </a:cxn>
                            <a:cxn ang="0">
                              <a:pos x="1215044" y="2716521"/>
                            </a:cxn>
                            <a:cxn ang="0">
                              <a:pos x="1170977" y="2709508"/>
                            </a:cxn>
                            <a:cxn ang="0">
                              <a:pos x="1103874" y="2699492"/>
                            </a:cxn>
                            <a:cxn ang="0">
                              <a:pos x="1051794" y="2682464"/>
                            </a:cxn>
                            <a:cxn ang="0">
                              <a:pos x="1052396" y="2682027"/>
                            </a:cxn>
                            <a:cxn ang="0">
                              <a:pos x="1021747" y="2672447"/>
                            </a:cxn>
                            <a:cxn ang="0">
                              <a:pos x="994705" y="2660427"/>
                            </a:cxn>
                            <a:cxn ang="0">
                              <a:pos x="963658" y="2650411"/>
                            </a:cxn>
                            <a:cxn ang="0">
                              <a:pos x="931608" y="2639392"/>
                            </a:cxn>
                            <a:cxn ang="0">
                              <a:pos x="946130" y="2635886"/>
                            </a:cxn>
                            <a:cxn ang="0">
                              <a:pos x="1535691" y="2614411"/>
                            </a:cxn>
                            <a:cxn ang="0">
                              <a:pos x="1520388" y="2616746"/>
                            </a:cxn>
                            <a:cxn ang="0">
                              <a:pos x="1414560" y="2622091"/>
                            </a:cxn>
                            <a:cxn ang="0">
                              <a:pos x="1449406" y="2626370"/>
                            </a:cxn>
                            <a:cxn ang="0">
                              <a:pos x="1458420" y="2624366"/>
                            </a:cxn>
                            <a:cxn ang="0">
                              <a:pos x="1520516" y="2617355"/>
                            </a:cxn>
                            <a:cxn ang="0">
                              <a:pos x="1530734" y="2615368"/>
                            </a:cxn>
                            <a:cxn ang="0">
                              <a:pos x="1630773" y="2599897"/>
                            </a:cxn>
                            <a:cxn ang="0">
                              <a:pos x="1578797" y="2607831"/>
                            </a:cxn>
                            <a:cxn ang="0">
                              <a:pos x="1596633" y="2608340"/>
                            </a:cxn>
                            <a:cxn ang="0">
                              <a:pos x="1622298" y="2603582"/>
                            </a:cxn>
                            <a:cxn ang="0">
                              <a:pos x="1820500" y="2597580"/>
                            </a:cxn>
                            <a:cxn ang="0">
                              <a:pos x="1657486" y="2640998"/>
                            </a:cxn>
                            <a:cxn ang="0">
                              <a:pos x="1739979" y="2622614"/>
                            </a:cxn>
                            <a:cxn ang="0">
                              <a:pos x="775368" y="2577288"/>
                            </a:cxn>
                            <a:cxn ang="0">
                              <a:pos x="890545" y="2626370"/>
                            </a:cxn>
                            <a:cxn ang="0">
                              <a:pos x="931608" y="2639392"/>
                            </a:cxn>
                            <a:cxn ang="0">
                              <a:pos x="962656" y="2650410"/>
                            </a:cxn>
                            <a:cxn ang="0">
                              <a:pos x="993704" y="2660426"/>
                            </a:cxn>
                            <a:cxn ang="0">
                              <a:pos x="1020745" y="2672446"/>
                            </a:cxn>
                            <a:cxn ang="0">
                              <a:pos x="1014736" y="2677455"/>
                            </a:cxn>
                            <a:cxn ang="0">
                              <a:pos x="998711" y="2674450"/>
                            </a:cxn>
                            <a:cxn ang="0">
                              <a:pos x="941624" y="2653415"/>
                            </a:cxn>
                            <a:cxn ang="0">
                              <a:pos x="913581" y="2642396"/>
                            </a:cxn>
                            <a:cxn ang="0">
                              <a:pos x="885537" y="2630376"/>
                            </a:cxn>
                            <a:cxn ang="0">
                              <a:pos x="848480" y="2617355"/>
                            </a:cxn>
                            <a:cxn ang="0">
                              <a:pos x="816430" y="2603332"/>
                            </a:cxn>
                            <a:cxn ang="0">
                              <a:pos x="791392" y="2590310"/>
                            </a:cxn>
                            <a:cxn ang="0">
                              <a:pos x="775368" y="2577288"/>
                            </a:cxn>
                            <a:cxn ang="0">
                              <a:pos x="822441" y="2552247"/>
                            </a:cxn>
                            <a:cxn ang="0">
                              <a:pos x="877525" y="2580294"/>
                            </a:cxn>
                            <a:cxn ang="0">
                              <a:pos x="870515" y="2584301"/>
                            </a:cxn>
                            <a:cxn ang="0">
                              <a:pos x="806416" y="2553248"/>
                            </a:cxn>
                            <a:cxn ang="0">
                              <a:pos x="822441" y="2552247"/>
                            </a:cxn>
                            <a:cxn ang="0">
                              <a:pos x="619127" y="2484134"/>
                            </a:cxn>
                            <a:cxn ang="0">
                              <a:pos x="687232" y="2522197"/>
                            </a:cxn>
                            <a:cxn ang="0">
                              <a:pos x="701254" y="2538224"/>
                            </a:cxn>
                            <a:cxn ang="0">
                              <a:pos x="669204" y="2521195"/>
                            </a:cxn>
                            <a:cxn ang="0">
                              <a:pos x="645167" y="2506171"/>
                            </a:cxn>
                            <a:cxn ang="0">
                              <a:pos x="619127" y="2484134"/>
                            </a:cxn>
                            <a:cxn ang="0">
                              <a:pos x="738552" y="2458431"/>
                            </a:cxn>
                            <a:cxn ang="0">
                              <a:pos x="738561" y="2458716"/>
                            </a:cxn>
                            <a:cxn ang="0">
                              <a:pos x="741944" y="2462811"/>
                            </a:cxn>
                            <a:cxn ang="0">
                              <a:pos x="742316" y="2461095"/>
                            </a:cxn>
                            <a:cxn ang="0">
                              <a:pos x="2201196" y="2392679"/>
                            </a:cxn>
                            <a:cxn ang="0">
                              <a:pos x="2197559" y="2392982"/>
                            </a:cxn>
                            <a:cxn ang="0">
                              <a:pos x="2137466" y="2436054"/>
                            </a:cxn>
                            <a:cxn ang="0">
                              <a:pos x="2078374" y="2468107"/>
                            </a:cxn>
                            <a:cxn ang="0">
                              <a:pos x="2036310" y="2493148"/>
                            </a:cxn>
                            <a:cxn ang="0">
                              <a:pos x="2013275" y="2503165"/>
                            </a:cxn>
                            <a:cxn ang="0">
                              <a:pos x="1989238" y="2513182"/>
                            </a:cxn>
                            <a:cxn ang="0">
                              <a:pos x="1960192" y="2528207"/>
                            </a:cxn>
                            <a:cxn ang="0">
                              <a:pos x="1938158" y="2541228"/>
                            </a:cxn>
                            <a:cxn ang="0">
                              <a:pos x="1906109" y="2554251"/>
                            </a:cxn>
                            <a:cxn ang="0">
                              <a:pos x="1873059" y="2566271"/>
                            </a:cxn>
                            <a:cxn ang="0">
                              <a:pos x="1864044" y="2575285"/>
                            </a:cxn>
                            <a:cxn ang="0">
                              <a:pos x="1850023" y="2580294"/>
                            </a:cxn>
                            <a:cxn ang="0">
                              <a:pos x="1814969" y="2586304"/>
                            </a:cxn>
                            <a:cxn ang="0">
                              <a:pos x="1769899" y="2600327"/>
                            </a:cxn>
                            <a:cxn ang="0">
                              <a:pos x="1728836" y="2613348"/>
                            </a:cxn>
                            <a:cxn ang="0">
                              <a:pos x="1683767" y="2626371"/>
                            </a:cxn>
                            <a:cxn ang="0">
                              <a:pos x="1627680" y="2640394"/>
                            </a:cxn>
                            <a:cxn ang="0">
                              <a:pos x="1548559" y="2653415"/>
                            </a:cxn>
                            <a:cxn ang="0">
                              <a:pos x="1546556" y="2656421"/>
                            </a:cxn>
                            <a:cxn ang="0">
                              <a:pos x="1508514" y="2665933"/>
                            </a:cxn>
                            <a:cxn ang="0">
                              <a:pos x="1509499" y="2666437"/>
                            </a:cxn>
                            <a:cxn ang="0">
                              <a:pos x="1551746" y="2655874"/>
                            </a:cxn>
                            <a:cxn ang="0">
                              <a:pos x="1552565" y="2653415"/>
                            </a:cxn>
                            <a:cxn ang="0">
                              <a:pos x="1631687" y="2640394"/>
                            </a:cxn>
                            <a:cxn ang="0">
                              <a:pos x="1687774" y="2626371"/>
                            </a:cxn>
                            <a:cxn ang="0">
                              <a:pos x="1732843" y="2613348"/>
                            </a:cxn>
                            <a:cxn ang="0">
                              <a:pos x="1773906" y="2600327"/>
                            </a:cxn>
                            <a:cxn ang="0">
                              <a:pos x="1818975" y="2586304"/>
                            </a:cxn>
                            <a:cxn ang="0">
                              <a:pos x="1854030" y="2580294"/>
                            </a:cxn>
                            <a:cxn ang="0">
                              <a:pos x="1830300" y="2594534"/>
                            </a:cxn>
                            <a:cxn ang="0">
                              <a:pos x="1830994" y="2594317"/>
                            </a:cxn>
                            <a:cxn ang="0">
                              <a:pos x="1856033" y="2579292"/>
                            </a:cxn>
                            <a:cxn ang="0">
                              <a:pos x="1870055" y="2574284"/>
                            </a:cxn>
                            <a:cxn ang="0">
                              <a:pos x="1870988" y="2574025"/>
                            </a:cxn>
                            <a:cxn ang="0">
                              <a:pos x="1877065" y="2567272"/>
                            </a:cxn>
                            <a:cxn ang="0">
                              <a:pos x="1910116" y="2555252"/>
                            </a:cxn>
                            <a:cxn ang="0">
                              <a:pos x="1942166" y="2542231"/>
                            </a:cxn>
                            <a:cxn ang="0">
                              <a:pos x="1964200" y="2529208"/>
                            </a:cxn>
                            <a:cxn ang="0">
                              <a:pos x="1993244" y="2514184"/>
                            </a:cxn>
                            <a:cxn ang="0">
                              <a:pos x="2017281" y="2504167"/>
                            </a:cxn>
                            <a:cxn ang="0">
                              <a:pos x="2033764" y="2497001"/>
                            </a:cxn>
                            <a:cxn ang="0">
                              <a:pos x="2042320" y="2491145"/>
                            </a:cxn>
                            <a:cxn ang="0">
                              <a:pos x="2084385" y="2466104"/>
                            </a:cxn>
                            <a:cxn ang="0">
                              <a:pos x="2143475" y="2434051"/>
                            </a:cxn>
                            <a:cxn ang="0">
                              <a:pos x="483748" y="2378827"/>
                            </a:cxn>
                            <a:cxn ang="0">
                              <a:pos x="487550" y="2382089"/>
                            </a:cxn>
                            <a:cxn ang="0">
                              <a:pos x="488849" y="2382751"/>
                            </a:cxn>
                            <a:cxn ang="0">
                              <a:pos x="2207918" y="2352678"/>
                            </a:cxn>
                            <a:cxn ang="0">
                              <a:pos x="2207574" y="2352915"/>
                            </a:cxn>
                            <a:cxn ang="0">
                              <a:pos x="2207574" y="2353201"/>
                            </a:cxn>
                            <a:cxn ang="0">
                              <a:pos x="2209166" y="2353428"/>
                            </a:cxn>
                            <a:cxn ang="0">
                              <a:pos x="2209577" y="2352915"/>
                            </a:cxn>
                            <a:cxn ang="0">
                              <a:pos x="2229555" y="2337727"/>
                            </a:cxn>
                            <a:cxn ang="0">
                              <a:pos x="2223642" y="2341812"/>
                            </a:cxn>
                            <a:cxn ang="0">
                              <a:pos x="2222597" y="2342898"/>
                            </a:cxn>
                            <a:cxn ang="0">
                              <a:pos x="2226651" y="2340303"/>
                            </a:cxn>
                            <a:cxn ang="0">
                              <a:pos x="401970" y="2287273"/>
                            </a:cxn>
                            <a:cxn ang="0">
                              <a:pos x="439797" y="2331815"/>
                            </a:cxn>
                            <a:cxn ang="0">
                              <a:pos x="409804" y="2295820"/>
                            </a:cxn>
                            <a:cxn ang="0">
                              <a:pos x="2300468" y="2287244"/>
                            </a:cxn>
                            <a:cxn ang="0">
                              <a:pos x="2300378" y="2287275"/>
                            </a:cxn>
                            <a:cxn ang="0">
                              <a:pos x="2299716" y="2291814"/>
                            </a:cxn>
                            <a:cxn ang="0">
                              <a:pos x="2283691" y="2309844"/>
                            </a:cxn>
                            <a:cxn ang="0">
                              <a:pos x="2264661" y="2330878"/>
                            </a:cxn>
                            <a:cxn ang="0">
                              <a:pos x="2265809" y="2330614"/>
                            </a:cxn>
                            <a:cxn ang="0">
                              <a:pos x="2283691" y="2310845"/>
                            </a:cxn>
                            <a:cxn ang="0">
                              <a:pos x="2299716" y="2292815"/>
                            </a:cxn>
                            <a:cxn ang="0">
                              <a:pos x="2300468" y="2287244"/>
                            </a:cxn>
                            <a:cxn ang="0">
                              <a:pos x="499863" y="2264687"/>
                            </a:cxn>
                            <a:cxn ang="0">
                              <a:pos x="501846" y="2267103"/>
                            </a:cxn>
                            <a:cxn ang="0">
                              <a:pos x="501946" y="2266772"/>
                            </a:cxn>
                            <a:cxn ang="0">
                              <a:pos x="351716" y="2241730"/>
                            </a:cxn>
                            <a:cxn ang="0">
                              <a:pos x="377756" y="2258758"/>
                            </a:cxn>
                            <a:cxn ang="0">
                              <a:pos x="379034" y="2260264"/>
                            </a:cxn>
                            <a:cxn ang="0">
                              <a:pos x="390900" y="2262890"/>
                            </a:cxn>
                            <a:cxn ang="0">
                              <a:pos x="417816" y="2287806"/>
                            </a:cxn>
                            <a:cxn ang="0">
                              <a:pos x="454874" y="2317856"/>
                            </a:cxn>
                            <a:cxn ang="0">
                              <a:pos x="470899" y="2339893"/>
                            </a:cxn>
                            <a:cxn ang="0">
                              <a:pos x="479912" y="2350912"/>
                            </a:cxn>
                            <a:cxn ang="0">
                              <a:pos x="517971" y="2382965"/>
                            </a:cxn>
                            <a:cxn ang="0">
                              <a:pos x="506954" y="2391980"/>
                            </a:cxn>
                            <a:cxn ang="0">
                              <a:pos x="471511" y="2352592"/>
                            </a:cxn>
                            <a:cxn ang="0">
                              <a:pos x="469898" y="2352915"/>
                            </a:cxn>
                            <a:cxn ang="0">
                              <a:pos x="503439" y="2390188"/>
                            </a:cxn>
                            <a:cxn ang="0">
                              <a:pos x="506954" y="2391980"/>
                            </a:cxn>
                            <a:cxn ang="0">
                              <a:pos x="517972" y="2382965"/>
                            </a:cxn>
                            <a:cxn ang="0">
                              <a:pos x="613118" y="2458090"/>
                            </a:cxn>
                            <a:cxn ang="0">
                              <a:pos x="594089" y="2464100"/>
                            </a:cxn>
                            <a:cxn ang="0">
                              <a:pos x="601099" y="2469108"/>
                            </a:cxn>
                            <a:cxn ang="0">
                              <a:pos x="573056" y="2470110"/>
                            </a:cxn>
                            <a:cxn ang="0">
                              <a:pos x="555028" y="2458090"/>
                            </a:cxn>
                            <a:cxn ang="0">
                              <a:pos x="538003" y="2445068"/>
                            </a:cxn>
                            <a:cxn ang="0">
                              <a:pos x="495938" y="2410010"/>
                            </a:cxn>
                            <a:cxn ang="0">
                              <a:pos x="456877" y="2374952"/>
                            </a:cxn>
                            <a:cxn ang="0">
                              <a:pos x="420822" y="2339893"/>
                            </a:cxn>
                            <a:cxn ang="0">
                              <a:pos x="403796" y="2322865"/>
                            </a:cxn>
                            <a:cxn ang="0">
                              <a:pos x="387771" y="2304835"/>
                            </a:cxn>
                            <a:cxn ang="0">
                              <a:pos x="393780" y="2296822"/>
                            </a:cxn>
                            <a:cxn ang="0">
                              <a:pos x="413811" y="2314852"/>
                            </a:cxn>
                            <a:cxn ang="0">
                              <a:pos x="435845" y="2331880"/>
                            </a:cxn>
                            <a:cxn ang="0">
                              <a:pos x="462886" y="2360928"/>
                            </a:cxn>
                            <a:cxn ang="0">
                              <a:pos x="465185" y="2362900"/>
                            </a:cxn>
                            <a:cxn ang="0">
                              <a:pos x="435845" y="2331880"/>
                            </a:cxn>
                            <a:cxn ang="0">
                              <a:pos x="414812" y="2314852"/>
                            </a:cxn>
                            <a:cxn ang="0">
                              <a:pos x="394781" y="2296822"/>
                            </a:cxn>
                            <a:cxn ang="0">
                              <a:pos x="372747" y="2269776"/>
                            </a:cxn>
                            <a:cxn ang="0">
                              <a:pos x="351716" y="2241730"/>
                            </a:cxn>
                            <a:cxn ang="0">
                              <a:pos x="2558114" y="2082465"/>
                            </a:cxn>
                            <a:cxn ang="0">
                              <a:pos x="2557606" y="2082683"/>
                            </a:cxn>
                            <a:cxn ang="0">
                              <a:pos x="2546667" y="2108940"/>
                            </a:cxn>
                            <a:cxn ang="0">
                              <a:pos x="2547599" y="1956976"/>
                            </a:cxn>
                            <a:cxn ang="0">
                              <a:pos x="2521057" y="1995319"/>
                            </a:cxn>
                            <a:cxn ang="0">
                              <a:pos x="2508037" y="2019359"/>
                            </a:cxn>
                            <a:cxn ang="0">
                              <a:pos x="2495017" y="2041396"/>
                            </a:cxn>
                            <a:cxn ang="0">
                              <a:pos x="2463969" y="2082465"/>
                            </a:cxn>
                            <a:cxn ang="0">
                              <a:pos x="2436928" y="2123533"/>
                            </a:cxn>
                            <a:cxn ang="0">
                              <a:pos x="2412891" y="2156588"/>
                            </a:cxn>
                            <a:cxn ang="0">
                              <a:pos x="2410887" y="2157813"/>
                            </a:cxn>
                            <a:cxn ang="0">
                              <a:pos x="2409246" y="2160244"/>
                            </a:cxn>
                            <a:cxn ang="0">
                              <a:pos x="2411889" y="2158592"/>
                            </a:cxn>
                            <a:cxn ang="0">
                              <a:pos x="2435926" y="2125537"/>
                            </a:cxn>
                            <a:cxn ang="0">
                              <a:pos x="2462968" y="2084468"/>
                            </a:cxn>
                            <a:cxn ang="0">
                              <a:pos x="2494015" y="2043401"/>
                            </a:cxn>
                            <a:cxn ang="0">
                              <a:pos x="2507036" y="2021364"/>
                            </a:cxn>
                            <a:cxn ang="0">
                              <a:pos x="2520055" y="1997324"/>
                            </a:cxn>
                            <a:cxn ang="0">
                              <a:pos x="2547098" y="1958258"/>
                            </a:cxn>
                            <a:cxn ang="0">
                              <a:pos x="2651258" y="1943234"/>
                            </a:cxn>
                            <a:cxn ang="0">
                              <a:pos x="2638237" y="1982298"/>
                            </a:cxn>
                            <a:cxn ang="0">
                              <a:pos x="2615202" y="2024368"/>
                            </a:cxn>
                            <a:cxn ang="0">
                              <a:pos x="2592166" y="2067441"/>
                            </a:cxn>
                            <a:cxn ang="0">
                              <a:pos x="2571135" y="2094485"/>
                            </a:cxn>
                            <a:cxn ang="0">
                              <a:pos x="2585156" y="2066438"/>
                            </a:cxn>
                            <a:cxn ang="0">
                              <a:pos x="2597175" y="2038392"/>
                            </a:cxn>
                            <a:cxn ang="0">
                              <a:pos x="2606188" y="2023367"/>
                            </a:cxn>
                            <a:cxn ang="0">
                              <a:pos x="2618207" y="2003334"/>
                            </a:cxn>
                            <a:cxn ang="0">
                              <a:pos x="2629224" y="1983300"/>
                            </a:cxn>
                            <a:cxn ang="0">
                              <a:pos x="2651258" y="1943234"/>
                            </a:cxn>
                            <a:cxn ang="0">
                              <a:pos x="2586431" y="1857371"/>
                            </a:cxn>
                            <a:cxn ang="0">
                              <a:pos x="2562120" y="1900162"/>
                            </a:cxn>
                            <a:cxn ang="0">
                              <a:pos x="2561673" y="1901190"/>
                            </a:cxn>
                            <a:cxn ang="0">
                              <a:pos x="2586157" y="1858092"/>
                            </a:cxn>
                            <a:cxn ang="0">
                              <a:pos x="2599763" y="1760455"/>
                            </a:cxn>
                            <a:cxn ang="0">
                              <a:pos x="2570545" y="1840296"/>
                            </a:cxn>
                            <a:cxn ang="0">
                              <a:pos x="2509081" y="1965948"/>
                            </a:cxn>
                            <a:cxn ang="0">
                              <a:pos x="2500082" y="1980177"/>
                            </a:cxn>
                            <a:cxn ang="0">
                              <a:pos x="2500025" y="1980295"/>
                            </a:cxn>
                            <a:cxn ang="0">
                              <a:pos x="2478992" y="2016355"/>
                            </a:cxn>
                            <a:cxn ang="0">
                              <a:pos x="2457960" y="2055421"/>
                            </a:cxn>
                            <a:cxn ang="0">
                              <a:pos x="2433923" y="2085471"/>
                            </a:cxn>
                            <a:cxn ang="0">
                              <a:pos x="2413892" y="2119527"/>
                            </a:cxn>
                            <a:cxn ang="0">
                              <a:pos x="2295710" y="2252748"/>
                            </a:cxn>
                            <a:cxn ang="0">
                              <a:pos x="2256649" y="2285804"/>
                            </a:cxn>
                            <a:cxn ang="0">
                              <a:pos x="2252902" y="2288654"/>
                            </a:cxn>
                            <a:cxn ang="0">
                              <a:pos x="2251285" y="2290290"/>
                            </a:cxn>
                            <a:cxn ang="0">
                              <a:pos x="2234952" y="2303607"/>
                            </a:cxn>
                            <a:cxn ang="0">
                              <a:pos x="2221596" y="2318858"/>
                            </a:cxn>
                            <a:cxn ang="0">
                              <a:pos x="2172519" y="2355921"/>
                            </a:cxn>
                            <a:cxn ang="0">
                              <a:pos x="2164830" y="2360779"/>
                            </a:cxn>
                            <a:cxn ang="0">
                              <a:pos x="2143943" y="2377808"/>
                            </a:cxn>
                            <a:cxn ang="0">
                              <a:pos x="2140927" y="2379767"/>
                            </a:cxn>
                            <a:cxn ang="0">
                              <a:pos x="2136464" y="2383967"/>
                            </a:cxn>
                            <a:cxn ang="0">
                              <a:pos x="2097404" y="2410011"/>
                            </a:cxn>
                            <a:cxn ang="0">
                              <a:pos x="2058344" y="2434051"/>
                            </a:cxn>
                            <a:cxn ang="0">
                              <a:pos x="2053873" y="2436317"/>
                            </a:cxn>
                            <a:cxn ang="0">
                              <a:pos x="2027426" y="2453497"/>
                            </a:cxn>
                            <a:cxn ang="0">
                              <a:pos x="2019227" y="2457633"/>
                            </a:cxn>
                            <a:cxn ang="0">
                              <a:pos x="2011272" y="2463098"/>
                            </a:cxn>
                            <a:cxn ang="0">
                              <a:pos x="1984229" y="2478124"/>
                            </a:cxn>
                            <a:cxn ang="0">
                              <a:pos x="1958963" y="2488034"/>
                            </a:cxn>
                            <a:cxn ang="0">
                              <a:pos x="1902651" y="2516442"/>
                            </a:cxn>
                            <a:cxn ang="0">
                              <a:pos x="1770534" y="2565723"/>
                            </a:cxn>
                            <a:cxn ang="0">
                              <a:pos x="1678470" y="2589398"/>
                            </a:cxn>
                            <a:cxn ang="0">
                              <a:pos x="1752874" y="2575285"/>
                            </a:cxn>
                            <a:cxn ang="0">
                              <a:pos x="1766895" y="2572280"/>
                            </a:cxn>
                            <a:cxn ang="0">
                              <a:pos x="1811964" y="2556253"/>
                            </a:cxn>
                            <a:cxn ang="0">
                              <a:pos x="1840007" y="2547238"/>
                            </a:cxn>
                            <a:cxn ang="0">
                              <a:pos x="1885077" y="2524200"/>
                            </a:cxn>
                            <a:cxn ang="0">
                              <a:pos x="1936155" y="2506170"/>
                            </a:cxn>
                            <a:cxn ang="0">
                              <a:pos x="1968881" y="2493335"/>
                            </a:cxn>
                            <a:cxn ang="0">
                              <a:pos x="1983228" y="2485135"/>
                            </a:cxn>
                            <a:cxn ang="0">
                              <a:pos x="1996247" y="2481129"/>
                            </a:cxn>
                            <a:cxn ang="0">
                              <a:pos x="2014276" y="2471112"/>
                            </a:cxn>
                            <a:cxn ang="0">
                              <a:pos x="2019013" y="2467819"/>
                            </a:cxn>
                            <a:cxn ang="0">
                              <a:pos x="2031302" y="2456087"/>
                            </a:cxn>
                            <a:cxn ang="0">
                              <a:pos x="2058344" y="2440061"/>
                            </a:cxn>
                            <a:cxn ang="0">
                              <a:pos x="2089108" y="2424978"/>
                            </a:cxn>
                            <a:cxn ang="0">
                              <a:pos x="2100408" y="2418023"/>
                            </a:cxn>
                            <a:cxn ang="0">
                              <a:pos x="2139469" y="2391980"/>
                            </a:cxn>
                            <a:cxn ang="0">
                              <a:pos x="2156495" y="2375953"/>
                            </a:cxn>
                            <a:cxn ang="0">
                              <a:pos x="2175525" y="2363933"/>
                            </a:cxn>
                            <a:cxn ang="0">
                              <a:pos x="2224600" y="2326872"/>
                            </a:cxn>
                            <a:cxn ang="0">
                              <a:pos x="2259654" y="2293816"/>
                            </a:cxn>
                            <a:cxn ang="0">
                              <a:pos x="2298714" y="2260762"/>
                            </a:cxn>
                            <a:cxn ang="0">
                              <a:pos x="2416896" y="2127539"/>
                            </a:cxn>
                            <a:cxn ang="0">
                              <a:pos x="2433160" y="2099887"/>
                            </a:cxn>
                            <a:cxn ang="0">
                              <a:pos x="2433923" y="2097489"/>
                            </a:cxn>
                            <a:cxn ang="0">
                              <a:pos x="2459963" y="2057423"/>
                            </a:cxn>
                            <a:cxn ang="0">
                              <a:pos x="2467975" y="2045403"/>
                            </a:cxn>
                            <a:cxn ang="0">
                              <a:pos x="2478629" y="2030624"/>
                            </a:cxn>
                            <a:cxn ang="0">
                              <a:pos x="2481997" y="2024368"/>
                            </a:cxn>
                            <a:cxn ang="0">
                              <a:pos x="2503029" y="1988308"/>
                            </a:cxn>
                            <a:cxn ang="0">
                              <a:pos x="2544092" y="1903166"/>
                            </a:cxn>
                            <a:cxn ang="0">
                              <a:pos x="2584154" y="1812015"/>
                            </a:cxn>
                            <a:cxn ang="0">
                              <a:pos x="2595922" y="1774953"/>
                            </a:cxn>
                            <a:cxn ang="0">
                              <a:pos x="2709346" y="1671782"/>
                            </a:cxn>
                            <a:cxn ang="0">
                              <a:pos x="2706342" y="1673785"/>
                            </a:cxn>
                            <a:cxn ang="0">
                              <a:pos x="2706342" y="1673785"/>
                            </a:cxn>
                            <a:cxn ang="0">
                              <a:pos x="2718807" y="1612417"/>
                            </a:cxn>
                            <a:cxn ang="0">
                              <a:pos x="2718447" y="1614189"/>
                            </a:cxn>
                            <a:cxn ang="0">
                              <a:pos x="2721365" y="1617692"/>
                            </a:cxn>
                            <a:cxn ang="0">
                              <a:pos x="2730379" y="1627708"/>
                            </a:cxn>
                            <a:cxn ang="0">
                              <a:pos x="2736389" y="1623702"/>
                            </a:cxn>
                            <a:cxn ang="0">
                              <a:pos x="2736540" y="1622933"/>
                            </a:cxn>
                            <a:cxn ang="0">
                              <a:pos x="2732382" y="1625705"/>
                            </a:cxn>
                            <a:cxn ang="0">
                              <a:pos x="2722367" y="1616689"/>
                            </a:cxn>
                            <a:cxn ang="0">
                              <a:pos x="2709880" y="1498630"/>
                            </a:cxn>
                            <a:cxn ang="0">
                              <a:pos x="2709180" y="1498669"/>
                            </a:cxn>
                            <a:cxn ang="0">
                              <a:pos x="2707913" y="1498740"/>
                            </a:cxn>
                            <a:cxn ang="0">
                              <a:pos x="2708345" y="1503502"/>
                            </a:cxn>
                            <a:cxn ang="0">
                              <a:pos x="2707344" y="1528544"/>
                            </a:cxn>
                            <a:cxn ang="0">
                              <a:pos x="2703338" y="1543568"/>
                            </a:cxn>
                            <a:cxn ang="0">
                              <a:pos x="2679301" y="1581632"/>
                            </a:cxn>
                            <a:cxn ang="0">
                              <a:pos x="2673292" y="1614687"/>
                            </a:cxn>
                            <a:cxn ang="0">
                              <a:pos x="2667283" y="1625705"/>
                            </a:cxn>
                            <a:cxn ang="0">
                              <a:pos x="2657267" y="1673785"/>
                            </a:cxn>
                            <a:cxn ang="0">
                              <a:pos x="2646250" y="1711848"/>
                            </a:cxn>
                            <a:cxn ang="0">
                              <a:pos x="2634231" y="1748910"/>
                            </a:cxn>
                            <a:cxn ang="0">
                              <a:pos x="2627221" y="1777958"/>
                            </a:cxn>
                            <a:cxn ang="0">
                              <a:pos x="2619209" y="1808008"/>
                            </a:cxn>
                            <a:cxn ang="0">
                              <a:pos x="2625599" y="1798068"/>
                            </a:cxn>
                            <a:cxn ang="0">
                              <a:pos x="2631227" y="1776956"/>
                            </a:cxn>
                            <a:cxn ang="0">
                              <a:pos x="2636234" y="1746906"/>
                            </a:cxn>
                            <a:cxn ang="0">
                              <a:pos x="2648253" y="1709845"/>
                            </a:cxn>
                            <a:cxn ang="0">
                              <a:pos x="2659270" y="1671782"/>
                            </a:cxn>
                            <a:cxn ang="0">
                              <a:pos x="2669286" y="1623702"/>
                            </a:cxn>
                            <a:cxn ang="0">
                              <a:pos x="2675295" y="1612683"/>
                            </a:cxn>
                            <a:cxn ang="0">
                              <a:pos x="2681304" y="1579628"/>
                            </a:cxn>
                            <a:cxn ang="0">
                              <a:pos x="2705341" y="1541565"/>
                            </a:cxn>
                            <a:cxn ang="0">
                              <a:pos x="2689317" y="1618693"/>
                            </a:cxn>
                            <a:cxn ang="0">
                              <a:pos x="2677298" y="1682799"/>
                            </a:cxn>
                            <a:cxn ang="0">
                              <a:pos x="2650256" y="1764936"/>
                            </a:cxn>
                            <a:cxn ang="0">
                              <a:pos x="2644907" y="1773259"/>
                            </a:cxn>
                            <a:cxn ang="0">
                              <a:pos x="2642620" y="1785721"/>
                            </a:cxn>
                            <a:cxn ang="0">
                              <a:pos x="2635233" y="1807007"/>
                            </a:cxn>
                            <a:cxn ang="0">
                              <a:pos x="2607190" y="1868108"/>
                            </a:cxn>
                            <a:cxn ang="0">
                              <a:pos x="2594170" y="1900162"/>
                            </a:cxn>
                            <a:cxn ang="0">
                              <a:pos x="2586157" y="1917190"/>
                            </a:cxn>
                            <a:cxn ang="0">
                              <a:pos x="2576142" y="1935220"/>
                            </a:cxn>
                            <a:cxn ang="0">
                              <a:pos x="2549101" y="1983300"/>
                            </a:cxn>
                            <a:cxn ang="0">
                              <a:pos x="2520055" y="2030378"/>
                            </a:cxn>
                            <a:cxn ang="0">
                              <a:pos x="2482999" y="2093484"/>
                            </a:cxn>
                            <a:cxn ang="0">
                              <a:pos x="2441935" y="2155587"/>
                            </a:cxn>
                            <a:cxn ang="0">
                              <a:pos x="2414894" y="2190645"/>
                            </a:cxn>
                            <a:cxn ang="0">
                              <a:pos x="2385849" y="2224702"/>
                            </a:cxn>
                            <a:cxn ang="0">
                              <a:pos x="2375833" y="2238725"/>
                            </a:cxn>
                            <a:cxn ang="0">
                              <a:pos x="2364817" y="2252748"/>
                            </a:cxn>
                            <a:cxn ang="0">
                              <a:pos x="2347790" y="2266772"/>
                            </a:cxn>
                            <a:cxn ang="0">
                              <a:pos x="2319943" y="2297607"/>
                            </a:cxn>
                            <a:cxn ang="0">
                              <a:pos x="2320748" y="2300828"/>
                            </a:cxn>
                            <a:cxn ang="0">
                              <a:pos x="2291704" y="2330878"/>
                            </a:cxn>
                            <a:cxn ang="0">
                              <a:pos x="2260655" y="2352915"/>
                            </a:cxn>
                            <a:cxn ang="0">
                              <a:pos x="2235617" y="2372948"/>
                            </a:cxn>
                            <a:cxn ang="0">
                              <a:pos x="2211898" y="2390284"/>
                            </a:cxn>
                            <a:cxn ang="0">
                              <a:pos x="2215586" y="2389977"/>
                            </a:cxn>
                            <a:cxn ang="0">
                              <a:pos x="2241626" y="2370945"/>
                            </a:cxn>
                            <a:cxn ang="0">
                              <a:pos x="2266666" y="2350912"/>
                            </a:cxn>
                            <a:cxn ang="0">
                              <a:pos x="2297713" y="2328875"/>
                            </a:cxn>
                            <a:cxn ang="0">
                              <a:pos x="2326758" y="2298825"/>
                            </a:cxn>
                            <a:cxn ang="0">
                              <a:pos x="2325756" y="2294818"/>
                            </a:cxn>
                            <a:cxn ang="0">
                              <a:pos x="2353799" y="2263767"/>
                            </a:cxn>
                            <a:cxn ang="0">
                              <a:pos x="2370826" y="2249744"/>
                            </a:cxn>
                            <a:cxn ang="0">
                              <a:pos x="2381842" y="2235721"/>
                            </a:cxn>
                            <a:cxn ang="0">
                              <a:pos x="2391858" y="2221697"/>
                            </a:cxn>
                            <a:cxn ang="0">
                              <a:pos x="2420903" y="2187641"/>
                            </a:cxn>
                            <a:cxn ang="0">
                              <a:pos x="2447944" y="2152582"/>
                            </a:cxn>
                            <a:cxn ang="0">
                              <a:pos x="2489008" y="2090478"/>
                            </a:cxn>
                            <a:cxn ang="0">
                              <a:pos x="2526065" y="2027374"/>
                            </a:cxn>
                            <a:cxn ang="0">
                              <a:pos x="2555110" y="1980295"/>
                            </a:cxn>
                            <a:cxn ang="0">
                              <a:pos x="2582151" y="1932215"/>
                            </a:cxn>
                            <a:cxn ang="0">
                              <a:pos x="2592166" y="1914185"/>
                            </a:cxn>
                            <a:cxn ang="0">
                              <a:pos x="2600179" y="1897157"/>
                            </a:cxn>
                            <a:cxn ang="0">
                              <a:pos x="2613199" y="1865104"/>
                            </a:cxn>
                            <a:cxn ang="0">
                              <a:pos x="2641243" y="1804002"/>
                            </a:cxn>
                            <a:cxn ang="0">
                              <a:pos x="2652259" y="1762934"/>
                            </a:cxn>
                            <a:cxn ang="0">
                              <a:pos x="2679301" y="1680797"/>
                            </a:cxn>
                            <a:cxn ang="0">
                              <a:pos x="2691320" y="1616690"/>
                            </a:cxn>
                            <a:cxn ang="0">
                              <a:pos x="2707344" y="1539562"/>
                            </a:cxn>
                            <a:cxn ang="0">
                              <a:pos x="2710957" y="1526014"/>
                            </a:cxn>
                            <a:cxn ang="0">
                              <a:pos x="2708345" y="1525538"/>
                            </a:cxn>
                            <a:cxn ang="0">
                              <a:pos x="2709346" y="1500497"/>
                            </a:cxn>
                            <a:cxn ang="0">
                              <a:pos x="2731380" y="1477458"/>
                            </a:cxn>
                            <a:cxn ang="0">
                              <a:pos x="2719718" y="1526059"/>
                            </a:cxn>
                            <a:cxn ang="0">
                              <a:pos x="2719719" y="1526059"/>
                            </a:cxn>
                            <a:cxn ang="0">
                              <a:pos x="2731381" y="1477459"/>
                            </a:cxn>
                            <a:cxn ang="0">
                              <a:pos x="2740395" y="1467442"/>
                            </a:cxn>
                            <a:cxn ang="0">
                              <a:pos x="2734386" y="1480464"/>
                            </a:cxn>
                            <a:cxn ang="0">
                              <a:pos x="2733009" y="1507758"/>
                            </a:cxn>
                            <a:cxn ang="0">
                              <a:pos x="2732382" y="1533552"/>
                            </a:cxn>
                            <a:cxn ang="0">
                              <a:pos x="2722367" y="1564373"/>
                            </a:cxn>
                            <a:cxn ang="0">
                              <a:pos x="2722367" y="1567894"/>
                            </a:cxn>
                            <a:cxn ang="0">
                              <a:pos x="2734386" y="1533552"/>
                            </a:cxn>
                            <a:cxn ang="0">
                              <a:pos x="2736389" y="1480463"/>
                            </a:cxn>
                            <a:cxn ang="0">
                              <a:pos x="2741058" y="1470345"/>
                            </a:cxn>
                            <a:cxn ang="0">
                              <a:pos x="2697328" y="1424369"/>
                            </a:cxn>
                            <a:cxn ang="0">
                              <a:pos x="2690766" y="1439884"/>
                            </a:cxn>
                            <a:cxn ang="0">
                              <a:pos x="2688315" y="1462434"/>
                            </a:cxn>
                            <a:cxn ang="0">
                              <a:pos x="2685155" y="1451900"/>
                            </a:cxn>
                            <a:cxn ang="0">
                              <a:pos x="2683999" y="1453387"/>
                            </a:cxn>
                            <a:cxn ang="0">
                              <a:pos x="2687314" y="1464437"/>
                            </a:cxn>
                            <a:cxn ang="0">
                              <a:pos x="2685310" y="1480464"/>
                            </a:cxn>
                            <a:cxn ang="0">
                              <a:pos x="2689317" y="1493485"/>
                            </a:cxn>
                            <a:cxn ang="0">
                              <a:pos x="2692422" y="1493312"/>
                            </a:cxn>
                            <a:cxn ang="0">
                              <a:pos x="2690318" y="1486473"/>
                            </a:cxn>
                            <a:cxn ang="0">
                              <a:pos x="2692321" y="1470446"/>
                            </a:cxn>
                            <a:cxn ang="0">
                              <a:pos x="2697328" y="1424369"/>
                            </a:cxn>
                            <a:cxn ang="0">
                              <a:pos x="2781459" y="1397325"/>
                            </a:cxn>
                            <a:cxn ang="0">
                              <a:pos x="2783462" y="1398326"/>
                            </a:cxn>
                            <a:cxn ang="0">
                              <a:pos x="2782460" y="1440396"/>
                            </a:cxn>
                            <a:cxn ang="0">
                              <a:pos x="2783462" y="1469445"/>
                            </a:cxn>
                            <a:cxn ang="0">
                              <a:pos x="2780457" y="1522533"/>
                            </a:cxn>
                            <a:cxn ang="0">
                              <a:pos x="2777452" y="1552583"/>
                            </a:cxn>
                            <a:cxn ang="0">
                              <a:pos x="2768438" y="1596656"/>
                            </a:cxn>
                            <a:cxn ang="0">
                              <a:pos x="2765434" y="1633718"/>
                            </a:cxn>
                            <a:cxn ang="0">
                              <a:pos x="2750410" y="1701832"/>
                            </a:cxn>
                            <a:cxn ang="0">
                              <a:pos x="2736389" y="1760929"/>
                            </a:cxn>
                            <a:cxn ang="0">
                              <a:pos x="2711351" y="1771948"/>
                            </a:cxn>
                            <a:cxn ang="0">
                              <a:pos x="2713354" y="1765938"/>
                            </a:cxn>
                            <a:cxn ang="0">
                              <a:pos x="2717360" y="1723868"/>
                            </a:cxn>
                            <a:cxn ang="0">
                              <a:pos x="2732382" y="1679795"/>
                            </a:cxn>
                            <a:cxn ang="0">
                              <a:pos x="2744401" y="1672784"/>
                            </a:cxn>
                            <a:cxn ang="0">
                              <a:pos x="2744401" y="1672783"/>
                            </a:cxn>
                            <a:cxn ang="0">
                              <a:pos x="2757422" y="1596656"/>
                            </a:cxn>
                            <a:cxn ang="0">
                              <a:pos x="2764432" y="1560596"/>
                            </a:cxn>
                            <a:cxn ang="0">
                              <a:pos x="2770441" y="1523535"/>
                            </a:cxn>
                            <a:cxn ang="0">
                              <a:pos x="2775449" y="1488476"/>
                            </a:cxn>
                            <a:cxn ang="0">
                              <a:pos x="2777452" y="1455422"/>
                            </a:cxn>
                            <a:cxn ang="0">
                              <a:pos x="2778453" y="1427375"/>
                            </a:cxn>
                            <a:cxn ang="0">
                              <a:pos x="2780457" y="1412349"/>
                            </a:cxn>
                            <a:cxn ang="0">
                              <a:pos x="2781459" y="1397325"/>
                            </a:cxn>
                            <a:cxn ang="0">
                              <a:pos x="141058" y="932886"/>
                            </a:cxn>
                            <a:cxn ang="0">
                              <a:pos x="141557" y="933135"/>
                            </a:cxn>
                            <a:cxn ang="0">
                              <a:pos x="141604" y="932995"/>
                            </a:cxn>
                            <a:cxn ang="0">
                              <a:pos x="201484" y="789314"/>
                            </a:cxn>
                            <a:cxn ang="0">
                              <a:pos x="179450" y="830381"/>
                            </a:cxn>
                            <a:cxn ang="0">
                              <a:pos x="161422" y="845407"/>
                            </a:cxn>
                            <a:cxn ang="0">
                              <a:pos x="161379" y="846366"/>
                            </a:cxn>
                            <a:cxn ang="0">
                              <a:pos x="159636" y="884712"/>
                            </a:cxn>
                            <a:cxn ang="0">
                              <a:pos x="159686" y="884621"/>
                            </a:cxn>
                            <a:cxn ang="0">
                              <a:pos x="161422" y="846408"/>
                            </a:cxn>
                            <a:cxn ang="0">
                              <a:pos x="179450" y="831382"/>
                            </a:cxn>
                            <a:cxn ang="0">
                              <a:pos x="201484" y="790315"/>
                            </a:cxn>
                            <a:cxn ang="0">
                              <a:pos x="202235" y="790815"/>
                            </a:cxn>
                            <a:cxn ang="0">
                              <a:pos x="202610" y="790064"/>
                            </a:cxn>
                            <a:cxn ang="0">
                              <a:pos x="213502" y="702168"/>
                            </a:cxn>
                            <a:cxn ang="0">
                              <a:pos x="199480" y="712185"/>
                            </a:cxn>
                            <a:cxn ang="0">
                              <a:pos x="178448" y="756258"/>
                            </a:cxn>
                            <a:cxn ang="0">
                              <a:pos x="183260" y="760108"/>
                            </a:cxn>
                            <a:cxn ang="0">
                              <a:pos x="183416" y="759432"/>
                            </a:cxn>
                            <a:cxn ang="0">
                              <a:pos x="179450" y="756258"/>
                            </a:cxn>
                            <a:cxn ang="0">
                              <a:pos x="200482" y="712185"/>
                            </a:cxn>
                            <a:cxn ang="0">
                              <a:pos x="212898" y="703315"/>
                            </a:cxn>
                            <a:cxn ang="0">
                              <a:pos x="290621" y="645073"/>
                            </a:cxn>
                            <a:cxn ang="0">
                              <a:pos x="289356" y="646086"/>
                            </a:cxn>
                            <a:cxn ang="0">
                              <a:pos x="283986" y="666735"/>
                            </a:cxn>
                            <a:cxn ang="0">
                              <a:pos x="280606" y="677127"/>
                            </a:cxn>
                            <a:cxn ang="0">
                              <a:pos x="188464" y="845407"/>
                            </a:cxn>
                            <a:cxn ang="0">
                              <a:pos x="175443" y="886475"/>
                            </a:cxn>
                            <a:cxn ang="0">
                              <a:pos x="163424" y="928545"/>
                            </a:cxn>
                            <a:cxn ang="0">
                              <a:pos x="137384" y="1016691"/>
                            </a:cxn>
                            <a:cxn ang="0">
                              <a:pos x="120359" y="1076791"/>
                            </a:cxn>
                            <a:cxn ang="0">
                              <a:pos x="112346" y="1121867"/>
                            </a:cxn>
                            <a:cxn ang="0">
                              <a:pos x="108340" y="1144905"/>
                            </a:cxn>
                            <a:cxn ang="0">
                              <a:pos x="105335" y="1167944"/>
                            </a:cxn>
                            <a:cxn ang="0">
                              <a:pos x="96322" y="1230047"/>
                            </a:cxn>
                            <a:cxn ang="0">
                              <a:pos x="93316" y="1268110"/>
                            </a:cxn>
                            <a:cxn ang="0">
                              <a:pos x="98325" y="1308177"/>
                            </a:cxn>
                            <a:cxn ang="0">
                              <a:pos x="100672" y="1286345"/>
                            </a:cxn>
                            <a:cxn ang="0">
                              <a:pos x="100328" y="1279128"/>
                            </a:cxn>
                            <a:cxn ang="0">
                              <a:pos x="104334" y="1237058"/>
                            </a:cxn>
                            <a:cxn ang="0">
                              <a:pos x="113347" y="1174955"/>
                            </a:cxn>
                            <a:cxn ang="0">
                              <a:pos x="120496" y="1166375"/>
                            </a:cxn>
                            <a:cxn ang="0">
                              <a:pos x="130878" y="1096892"/>
                            </a:cxn>
                            <a:cxn ang="0">
                              <a:pos x="130374" y="1084805"/>
                            </a:cxn>
                            <a:cxn ang="0">
                              <a:pos x="140269" y="1056435"/>
                            </a:cxn>
                            <a:cxn ang="0">
                              <a:pos x="146156" y="1032617"/>
                            </a:cxn>
                            <a:cxn ang="0">
                              <a:pos x="144396" y="1036725"/>
                            </a:cxn>
                            <a:cxn ang="0">
                              <a:pos x="138386" y="1034721"/>
                            </a:cxn>
                            <a:cxn ang="0">
                              <a:pos x="123363" y="1077794"/>
                            </a:cxn>
                            <a:cxn ang="0">
                              <a:pos x="124365" y="1101834"/>
                            </a:cxn>
                            <a:cxn ang="0">
                              <a:pos x="117353" y="1147910"/>
                            </a:cxn>
                            <a:cxn ang="0">
                              <a:pos x="116352" y="1155924"/>
                            </a:cxn>
                            <a:cxn ang="0">
                              <a:pos x="106337" y="1167944"/>
                            </a:cxn>
                            <a:cxn ang="0">
                              <a:pos x="109341" y="1144905"/>
                            </a:cxn>
                            <a:cxn ang="0">
                              <a:pos x="113347" y="1121867"/>
                            </a:cxn>
                            <a:cxn ang="0">
                              <a:pos x="121360" y="1076791"/>
                            </a:cxn>
                            <a:cxn ang="0">
                              <a:pos x="138386" y="1016691"/>
                            </a:cxn>
                            <a:cxn ang="0">
                              <a:pos x="164427" y="928545"/>
                            </a:cxn>
                            <a:cxn ang="0">
                              <a:pos x="176445" y="886475"/>
                            </a:cxn>
                            <a:cxn ang="0">
                              <a:pos x="189465" y="845407"/>
                            </a:cxn>
                            <a:cxn ang="0">
                              <a:pos x="281607" y="677127"/>
                            </a:cxn>
                            <a:cxn ang="0">
                              <a:pos x="290621" y="645073"/>
                            </a:cxn>
                            <a:cxn ang="0">
                              <a:pos x="308650" y="544907"/>
                            </a:cxn>
                            <a:cxn ang="0">
                              <a:pos x="308649" y="544907"/>
                            </a:cxn>
                            <a:cxn ang="0">
                              <a:pos x="313656" y="548913"/>
                            </a:cxn>
                            <a:cxn ang="0">
                              <a:pos x="313656" y="548912"/>
                            </a:cxn>
                            <a:cxn ang="0">
                              <a:pos x="489120" y="402297"/>
                            </a:cxn>
                            <a:cxn ang="0">
                              <a:pos x="488927" y="402450"/>
                            </a:cxn>
                            <a:cxn ang="0">
                              <a:pos x="488343" y="403112"/>
                            </a:cxn>
                            <a:cxn ang="0">
                              <a:pos x="480163" y="411685"/>
                            </a:cxn>
                            <a:cxn ang="0">
                              <a:pos x="478095" y="414693"/>
                            </a:cxn>
                            <a:cxn ang="0">
                              <a:pos x="476744" y="416220"/>
                            </a:cxn>
                            <a:cxn ang="0">
                              <a:pos x="470899" y="424707"/>
                            </a:cxn>
                            <a:cxn ang="0">
                              <a:pos x="409805" y="496827"/>
                            </a:cxn>
                            <a:cxn ang="0">
                              <a:pos x="392778" y="516860"/>
                            </a:cxn>
                            <a:cxn ang="0">
                              <a:pos x="375753" y="537895"/>
                            </a:cxn>
                            <a:cxn ang="0">
                              <a:pos x="300465" y="621119"/>
                            </a:cxn>
                            <a:cxn ang="0">
                              <a:pos x="376754" y="536893"/>
                            </a:cxn>
                            <a:cxn ang="0">
                              <a:pos x="393779" y="515858"/>
                            </a:cxn>
                            <a:cxn ang="0">
                              <a:pos x="410806" y="495825"/>
                            </a:cxn>
                            <a:cxn ang="0">
                              <a:pos x="471900" y="423705"/>
                            </a:cxn>
                            <a:cxn ang="0">
                              <a:pos x="478095" y="414693"/>
                            </a:cxn>
                            <a:cxn ang="0">
                              <a:pos x="488343" y="403112"/>
                            </a:cxn>
                            <a:cxn ang="0">
                              <a:pos x="514544" y="333225"/>
                            </a:cxn>
                            <a:cxn ang="0">
                              <a:pos x="505900" y="336237"/>
                            </a:cxn>
                            <a:cxn ang="0">
                              <a:pos x="499471" y="338624"/>
                            </a:cxn>
                            <a:cxn ang="0">
                              <a:pos x="497941" y="340566"/>
                            </a:cxn>
                            <a:cxn ang="0">
                              <a:pos x="486923" y="350582"/>
                            </a:cxn>
                            <a:cxn ang="0">
                              <a:pos x="458880" y="368612"/>
                            </a:cxn>
                            <a:cxn ang="0">
                              <a:pos x="439851" y="389648"/>
                            </a:cxn>
                            <a:cxn ang="0">
                              <a:pos x="421824" y="410682"/>
                            </a:cxn>
                            <a:cxn ang="0">
                              <a:pos x="409805" y="421701"/>
                            </a:cxn>
                            <a:cxn ang="0">
                              <a:pos x="409397" y="421190"/>
                            </a:cxn>
                            <a:cxn ang="0">
                              <a:pos x="398037" y="434849"/>
                            </a:cxn>
                            <a:cxn ang="0">
                              <a:pos x="378757" y="458763"/>
                            </a:cxn>
                            <a:cxn ang="0">
                              <a:pos x="347709" y="492820"/>
                            </a:cxn>
                            <a:cxn ang="0">
                              <a:pos x="352717" y="498829"/>
                            </a:cxn>
                            <a:cxn ang="0">
                              <a:pos x="352812" y="498745"/>
                            </a:cxn>
                            <a:cxn ang="0">
                              <a:pos x="348710" y="493821"/>
                            </a:cxn>
                            <a:cxn ang="0">
                              <a:pos x="379758" y="459765"/>
                            </a:cxn>
                            <a:cxn ang="0">
                              <a:pos x="410806" y="421701"/>
                            </a:cxn>
                            <a:cxn ang="0">
                              <a:pos x="422825" y="410683"/>
                            </a:cxn>
                            <a:cxn ang="0">
                              <a:pos x="440852" y="389648"/>
                            </a:cxn>
                            <a:cxn ang="0">
                              <a:pos x="459881" y="368613"/>
                            </a:cxn>
                            <a:cxn ang="0">
                              <a:pos x="487924" y="350583"/>
                            </a:cxn>
                            <a:cxn ang="0">
                              <a:pos x="498942" y="340567"/>
                            </a:cxn>
                            <a:cxn ang="0">
                              <a:pos x="510960" y="336060"/>
                            </a:cxn>
                            <a:cxn ang="0">
                              <a:pos x="514754" y="334882"/>
                            </a:cxn>
                            <a:cxn ang="0">
                              <a:pos x="1965201" y="152253"/>
                            </a:cxn>
                            <a:cxn ang="0">
                              <a:pos x="2016279" y="175291"/>
                            </a:cxn>
                            <a:cxn ang="0">
                              <a:pos x="2038313" y="193321"/>
                            </a:cxn>
                            <a:cxn ang="0">
                              <a:pos x="1989238" y="169281"/>
                            </a:cxn>
                            <a:cxn ang="0">
                              <a:pos x="1965201" y="152253"/>
                            </a:cxn>
                            <a:cxn ang="0">
                              <a:pos x="1798944" y="79131"/>
                            </a:cxn>
                            <a:cxn ang="0">
                              <a:pos x="1839006" y="88146"/>
                            </a:cxn>
                            <a:cxn ang="0">
                              <a:pos x="1895093" y="116192"/>
                            </a:cxn>
                            <a:cxn ang="0">
                              <a:pos x="1798944" y="79131"/>
                            </a:cxn>
                            <a:cxn ang="0">
                              <a:pos x="1196017" y="72495"/>
                            </a:cxn>
                            <a:cxn ang="0">
                              <a:pos x="1174984" y="75124"/>
                            </a:cxn>
                            <a:cxn ang="0">
                              <a:pos x="1129914" y="81134"/>
                            </a:cxn>
                            <a:cxn ang="0">
                              <a:pos x="1085846" y="91151"/>
                            </a:cxn>
                            <a:cxn ang="0">
                              <a:pos x="1066817" y="97161"/>
                            </a:cxn>
                            <a:cxn ang="0">
                              <a:pos x="1044783" y="103171"/>
                            </a:cxn>
                            <a:cxn ang="0">
                              <a:pos x="996568" y="112644"/>
                            </a:cxn>
                            <a:cxn ang="0">
                              <a:pos x="987695" y="116193"/>
                            </a:cxn>
                            <a:cxn ang="0">
                              <a:pos x="926601" y="137228"/>
                            </a:cxn>
                            <a:cxn ang="0">
                              <a:pos x="866509" y="161268"/>
                            </a:cxn>
                            <a:cxn ang="0">
                              <a:pos x="824444" y="180300"/>
                            </a:cxn>
                            <a:cxn ang="0">
                              <a:pos x="796401" y="191318"/>
                            </a:cxn>
                            <a:cxn ang="0">
                              <a:pos x="727294" y="223371"/>
                            </a:cxn>
                            <a:cxn ang="0">
                              <a:pos x="694243" y="244407"/>
                            </a:cxn>
                            <a:cxn ang="0">
                              <a:pos x="662194" y="265441"/>
                            </a:cxn>
                            <a:cxn ang="0">
                              <a:pos x="611115" y="303505"/>
                            </a:cxn>
                            <a:cxn ang="0">
                              <a:pos x="563041" y="341568"/>
                            </a:cxn>
                            <a:cxn ang="0">
                              <a:pos x="517031" y="381710"/>
                            </a:cxn>
                            <a:cxn ang="0">
                              <a:pos x="520976" y="386643"/>
                            </a:cxn>
                            <a:cxn ang="0">
                              <a:pos x="530741" y="379945"/>
                            </a:cxn>
                            <a:cxn ang="0">
                              <a:pos x="539053" y="373748"/>
                            </a:cxn>
                            <a:cxn ang="0">
                              <a:pos x="569050" y="347578"/>
                            </a:cxn>
                            <a:cxn ang="0">
                              <a:pos x="617124" y="309515"/>
                            </a:cxn>
                            <a:cxn ang="0">
                              <a:pos x="668202" y="271451"/>
                            </a:cxn>
                            <a:cxn ang="0">
                              <a:pos x="700251" y="250416"/>
                            </a:cxn>
                            <a:cxn ang="0">
                              <a:pos x="733303" y="229381"/>
                            </a:cxn>
                            <a:cxn ang="0">
                              <a:pos x="802409" y="197328"/>
                            </a:cxn>
                            <a:cxn ang="0">
                              <a:pos x="829451" y="183305"/>
                            </a:cxn>
                            <a:cxn ang="0">
                              <a:pos x="871516" y="164272"/>
                            </a:cxn>
                            <a:cxn ang="0">
                              <a:pos x="931608" y="140232"/>
                            </a:cxn>
                            <a:cxn ang="0">
                              <a:pos x="992702" y="119198"/>
                            </a:cxn>
                            <a:cxn ang="0">
                              <a:pos x="1018366" y="114156"/>
                            </a:cxn>
                            <a:cxn ang="0">
                              <a:pos x="1030763" y="109919"/>
                            </a:cxn>
                            <a:cxn ang="0">
                              <a:pos x="1199501" y="73512"/>
                            </a:cxn>
                            <a:cxn ang="0">
                              <a:pos x="1554193" y="50959"/>
                            </a:cxn>
                            <a:cxn ang="0">
                              <a:pos x="1575600" y="53088"/>
                            </a:cxn>
                            <a:cxn ang="0">
                              <a:pos x="1604645" y="63104"/>
                            </a:cxn>
                            <a:cxn ang="0">
                              <a:pos x="1582611" y="60100"/>
                            </a:cxn>
                            <a:cxn ang="0">
                              <a:pos x="1536540" y="51084"/>
                            </a:cxn>
                            <a:cxn ang="0">
                              <a:pos x="1554193" y="50959"/>
                            </a:cxn>
                            <a:cxn ang="0">
                              <a:pos x="1670747" y="43071"/>
                            </a:cxn>
                            <a:cxn ang="0">
                              <a:pos x="1711810" y="46076"/>
                            </a:cxn>
                            <a:cxn ang="0">
                              <a:pos x="1761887" y="66109"/>
                            </a:cxn>
                            <a:cxn ang="0">
                              <a:pos x="1699791" y="55091"/>
                            </a:cxn>
                            <a:cxn ang="0">
                              <a:pos x="1670747" y="43071"/>
                            </a:cxn>
                            <a:cxn ang="0">
                              <a:pos x="1335731" y="42821"/>
                            </a:cxn>
                            <a:cxn ang="0">
                              <a:pos x="1220053" y="49081"/>
                            </a:cxn>
                            <a:cxn ang="0">
                              <a:pos x="1139929" y="60099"/>
                            </a:cxn>
                            <a:cxn ang="0">
                              <a:pos x="1101871" y="70116"/>
                            </a:cxn>
                            <a:cxn ang="0">
                              <a:pos x="1068819" y="82136"/>
                            </a:cxn>
                            <a:cxn ang="0">
                              <a:pos x="1022748" y="88146"/>
                            </a:cxn>
                            <a:cxn ang="0">
                              <a:pos x="848480" y="155258"/>
                            </a:cxn>
                            <a:cxn ang="0">
                              <a:pos x="785383" y="183305"/>
                            </a:cxn>
                            <a:cxn ang="0">
                              <a:pos x="766353" y="190316"/>
                            </a:cxn>
                            <a:cxn ang="0">
                              <a:pos x="749328" y="199331"/>
                            </a:cxn>
                            <a:cxn ang="0">
                              <a:pos x="717278" y="216359"/>
                            </a:cxn>
                            <a:cxn ang="0">
                              <a:pos x="667201" y="242402"/>
                            </a:cxn>
                            <a:cxn ang="0">
                              <a:pos x="629142" y="272452"/>
                            </a:cxn>
                            <a:cxn ang="0">
                              <a:pos x="518973" y="358596"/>
                            </a:cxn>
                            <a:cxn ang="0">
                              <a:pos x="495949" y="378619"/>
                            </a:cxn>
                            <a:cxn ang="0">
                              <a:pos x="473425" y="399187"/>
                            </a:cxn>
                            <a:cxn ang="0">
                              <a:pos x="473903" y="399665"/>
                            </a:cxn>
                            <a:cxn ang="0">
                              <a:pos x="300636" y="603002"/>
                            </a:cxn>
                            <a:cxn ang="0">
                              <a:pos x="265582" y="651082"/>
                            </a:cxn>
                            <a:cxn ang="0">
                              <a:pos x="249557" y="680131"/>
                            </a:cxn>
                            <a:cxn ang="0">
                              <a:pos x="233532" y="707176"/>
                            </a:cxn>
                            <a:cxn ang="0">
                              <a:pos x="203486" y="763269"/>
                            </a:cxn>
                            <a:cxn ang="0">
                              <a:pos x="170803" y="814778"/>
                            </a:cxn>
                            <a:cxn ang="0">
                              <a:pos x="170436" y="816358"/>
                            </a:cxn>
                            <a:cxn ang="0">
                              <a:pos x="159418" y="846408"/>
                            </a:cxn>
                            <a:cxn ang="0">
                              <a:pos x="151406" y="860431"/>
                            </a:cxn>
                            <a:cxn ang="0">
                              <a:pos x="149403" y="862435"/>
                            </a:cxn>
                            <a:cxn ang="0">
                              <a:pos x="140515" y="891984"/>
                            </a:cxn>
                            <a:cxn ang="0">
                              <a:pos x="138386" y="909514"/>
                            </a:cxn>
                            <a:cxn ang="0">
                              <a:pos x="136383" y="934555"/>
                            </a:cxn>
                            <a:cxn ang="0">
                              <a:pos x="122362" y="975624"/>
                            </a:cxn>
                            <a:cxn ang="0">
                              <a:pos x="109341" y="1016691"/>
                            </a:cxn>
                            <a:cxn ang="0">
                              <a:pos x="95320" y="1076791"/>
                            </a:cxn>
                            <a:cxn ang="0">
                              <a:pos x="87307" y="1131884"/>
                            </a:cxn>
                            <a:cxn ang="0">
                              <a:pos x="82300" y="1186975"/>
                            </a:cxn>
                            <a:cxn ang="0">
                              <a:pos x="89310" y="1148911"/>
                            </a:cxn>
                            <a:cxn ang="0">
                              <a:pos x="89960" y="1145770"/>
                            </a:cxn>
                            <a:cxn ang="0">
                              <a:pos x="91313" y="1130881"/>
                            </a:cxn>
                            <a:cxn ang="0">
                              <a:pos x="99326" y="1075790"/>
                            </a:cxn>
                            <a:cxn ang="0">
                              <a:pos x="101835" y="1076627"/>
                            </a:cxn>
                            <a:cxn ang="0">
                              <a:pos x="102052" y="1075697"/>
                            </a:cxn>
                            <a:cxn ang="0">
                              <a:pos x="99327" y="1074788"/>
                            </a:cxn>
                            <a:cxn ang="0">
                              <a:pos x="113348" y="1014688"/>
                            </a:cxn>
                            <a:cxn ang="0">
                              <a:pos x="126368" y="973619"/>
                            </a:cxn>
                            <a:cxn ang="0">
                              <a:pos x="140325" y="932740"/>
                            </a:cxn>
                            <a:cxn ang="0">
                              <a:pos x="139388" y="932551"/>
                            </a:cxn>
                            <a:cxn ang="0">
                              <a:pos x="141392" y="907510"/>
                            </a:cxn>
                            <a:cxn ang="0">
                              <a:pos x="152408" y="860431"/>
                            </a:cxn>
                            <a:cxn ang="0">
                              <a:pos x="160420" y="846408"/>
                            </a:cxn>
                            <a:cxn ang="0">
                              <a:pos x="160690" y="845676"/>
                            </a:cxn>
                            <a:cxn ang="0">
                              <a:pos x="171438" y="816358"/>
                            </a:cxn>
                            <a:cxn ang="0">
                              <a:pos x="204488" y="764271"/>
                            </a:cxn>
                            <a:cxn ang="0">
                              <a:pos x="234535" y="708178"/>
                            </a:cxn>
                            <a:cxn ang="0">
                              <a:pos x="250559" y="681134"/>
                            </a:cxn>
                            <a:cxn ang="0">
                              <a:pos x="266584" y="652085"/>
                            </a:cxn>
                            <a:cxn ang="0">
                              <a:pos x="301638" y="604005"/>
                            </a:cxn>
                            <a:cxn ang="0">
                              <a:pos x="474905" y="400667"/>
                            </a:cxn>
                            <a:cxn ang="0">
                              <a:pos x="520976" y="358597"/>
                            </a:cxn>
                            <a:cxn ang="0">
                              <a:pos x="631146" y="272453"/>
                            </a:cxn>
                            <a:cxn ang="0">
                              <a:pos x="669204" y="242403"/>
                            </a:cxn>
                            <a:cxn ang="0">
                              <a:pos x="719281" y="216360"/>
                            </a:cxn>
                            <a:cxn ang="0">
                              <a:pos x="751331" y="199331"/>
                            </a:cxn>
                            <a:cxn ang="0">
                              <a:pos x="768357" y="190317"/>
                            </a:cxn>
                            <a:cxn ang="0">
                              <a:pos x="787386" y="183305"/>
                            </a:cxn>
                            <a:cxn ang="0">
                              <a:pos x="850484" y="155258"/>
                            </a:cxn>
                            <a:cxn ang="0">
                              <a:pos x="1024752" y="88147"/>
                            </a:cxn>
                            <a:cxn ang="0">
                              <a:pos x="1070823" y="82137"/>
                            </a:cxn>
                            <a:cxn ang="0">
                              <a:pos x="1103874" y="70117"/>
                            </a:cxn>
                            <a:cxn ang="0">
                              <a:pos x="1141932" y="60100"/>
                            </a:cxn>
                            <a:cxn ang="0">
                              <a:pos x="1222056" y="49081"/>
                            </a:cxn>
                            <a:cxn ang="0">
                              <a:pos x="1337734" y="43196"/>
                            </a:cxn>
                            <a:cxn ang="0">
                              <a:pos x="1430713" y="46316"/>
                            </a:cxn>
                            <a:cxn ang="0">
                              <a:pos x="1476448" y="0"/>
                            </a:cxn>
                            <a:cxn ang="0">
                              <a:pos x="1523520" y="3004"/>
                            </a:cxn>
                            <a:cxn ang="0">
                              <a:pos x="1571594" y="8013"/>
                            </a:cxn>
                            <a:cxn ang="0">
                              <a:pos x="1603643" y="16027"/>
                            </a:cxn>
                            <a:cxn ang="0">
                              <a:pos x="1624676" y="26043"/>
                            </a:cxn>
                            <a:cxn ang="0">
                              <a:pos x="1650716" y="21034"/>
                            </a:cxn>
                            <a:cxn ang="0">
                              <a:pos x="1689776" y="30050"/>
                            </a:cxn>
                            <a:cxn ang="0">
                              <a:pos x="1713813" y="37061"/>
                            </a:cxn>
                            <a:cxn ang="0">
                              <a:pos x="1712812" y="38063"/>
                            </a:cxn>
                            <a:cxn ang="0">
                              <a:pos x="1711810" y="45074"/>
                            </a:cxn>
                            <a:cxn ang="0">
                              <a:pos x="1670747" y="42070"/>
                            </a:cxn>
                            <a:cxn ang="0">
                              <a:pos x="1656725" y="38063"/>
                            </a:cxn>
                            <a:cxn ang="0">
                              <a:pos x="1642704" y="35058"/>
                            </a:cxn>
                            <a:cxn ang="0">
                              <a:pos x="1615662" y="29048"/>
                            </a:cxn>
                            <a:cxn ang="0">
                              <a:pos x="1588620" y="23038"/>
                            </a:cxn>
                            <a:cxn ang="0">
                              <a:pos x="1560577" y="19031"/>
                            </a:cxn>
                            <a:cxn ang="0">
                              <a:pos x="1529530" y="19031"/>
                            </a:cxn>
                            <a:cxn ang="0">
                              <a:pos x="1504491" y="19031"/>
                            </a:cxn>
                            <a:cxn ang="0">
                              <a:pos x="1465431" y="19031"/>
                            </a:cxn>
                            <a:cxn ang="0">
                              <a:pos x="1463596" y="18445"/>
                            </a:cxn>
                            <a:cxn ang="0">
                              <a:pos x="1446401" y="27044"/>
                            </a:cxn>
                            <a:cxn ang="0">
                              <a:pos x="1452411" y="37061"/>
                            </a:cxn>
                            <a:cxn ang="0">
                              <a:pos x="1512503" y="49081"/>
                            </a:cxn>
                            <a:cxn ang="0">
                              <a:pos x="1485762" y="49548"/>
                            </a:cxn>
                            <a:cxn ang="0">
                              <a:pos x="1486213" y="49583"/>
                            </a:cxn>
                            <a:cxn ang="0">
                              <a:pos x="1514506" y="49081"/>
                            </a:cxn>
                            <a:cxn ang="0">
                              <a:pos x="1538543" y="52087"/>
                            </a:cxn>
                            <a:cxn ang="0">
                              <a:pos x="1584614" y="61101"/>
                            </a:cxn>
                            <a:cxn ang="0">
                              <a:pos x="1606648" y="64107"/>
                            </a:cxn>
                            <a:cxn ang="0">
                              <a:pos x="1643706" y="72120"/>
                            </a:cxn>
                            <a:cxn ang="0">
                              <a:pos x="1681765" y="80133"/>
                            </a:cxn>
                            <a:cxn ang="0">
                              <a:pos x="1718821" y="89148"/>
                            </a:cxn>
                            <a:cxn ang="0">
                              <a:pos x="1755879" y="100167"/>
                            </a:cxn>
                            <a:cxn ang="0">
                              <a:pos x="1773906" y="105175"/>
                            </a:cxn>
                            <a:cxn ang="0">
                              <a:pos x="1791934" y="111185"/>
                            </a:cxn>
                            <a:cxn ang="0">
                              <a:pos x="1792167" y="111397"/>
                            </a:cxn>
                            <a:cxn ang="0">
                              <a:pos x="1805095" y="113626"/>
                            </a:cxn>
                            <a:cxn ang="0">
                              <a:pos x="1836424" y="125270"/>
                            </a:cxn>
                            <a:cxn ang="0">
                              <a:pos x="1840800" y="131901"/>
                            </a:cxn>
                            <a:cxn ang="0">
                              <a:pos x="1842011" y="132220"/>
                            </a:cxn>
                            <a:cxn ang="0">
                              <a:pos x="1870055" y="143238"/>
                            </a:cxn>
                            <a:cxn ang="0">
                              <a:pos x="1894092" y="153255"/>
                            </a:cxn>
                            <a:cxn ang="0">
                              <a:pos x="1918129" y="164273"/>
                            </a:cxn>
                            <a:cxn ang="0">
                              <a:pos x="1936156" y="174290"/>
                            </a:cxn>
                            <a:cxn ang="0">
                              <a:pos x="1948175" y="180300"/>
                            </a:cxn>
                            <a:cxn ang="0">
                              <a:pos x="1961194" y="187311"/>
                            </a:cxn>
                            <a:cxn ang="0">
                              <a:pos x="2005262" y="212353"/>
                            </a:cxn>
                            <a:cxn ang="0">
                              <a:pos x="2061349" y="248413"/>
                            </a:cxn>
                            <a:cxn ang="0">
                              <a:pos x="2090394" y="268447"/>
                            </a:cxn>
                            <a:cxn ang="0">
                              <a:pos x="2091235" y="269047"/>
                            </a:cxn>
                            <a:cxn ang="0">
                              <a:pos x="2106078" y="278066"/>
                            </a:cxn>
                            <a:cxn ang="0">
                              <a:pos x="2671289" y="1341231"/>
                            </a:cxn>
                            <a:cxn ang="0">
                              <a:pos x="2670866" y="1349614"/>
                            </a:cxn>
                            <a:cxn ang="0">
                              <a:pos x="2682305" y="1351248"/>
                            </a:cxn>
                            <a:cxn ang="0">
                              <a:pos x="2693322" y="1359261"/>
                            </a:cxn>
                            <a:cxn ang="0">
                              <a:pos x="2698330" y="1386306"/>
                            </a:cxn>
                            <a:cxn ang="0">
                              <a:pos x="2717359" y="1418359"/>
                            </a:cxn>
                            <a:cxn ang="0">
                              <a:pos x="2725372" y="1419088"/>
                            </a:cxn>
                            <a:cxn ang="0">
                              <a:pos x="2725372" y="1411348"/>
                            </a:cxn>
                            <a:cxn ang="0">
                              <a:pos x="2733514" y="1388729"/>
                            </a:cxn>
                            <a:cxn ang="0">
                              <a:pos x="2733383" y="1384304"/>
                            </a:cxn>
                            <a:cxn ang="0">
                              <a:pos x="2741396" y="1357258"/>
                            </a:cxn>
                            <a:cxn ang="0">
                              <a:pos x="2752413" y="1357258"/>
                            </a:cxn>
                            <a:cxn ang="0">
                              <a:pos x="2769439" y="1346240"/>
                            </a:cxn>
                            <a:cxn ang="0">
                              <a:pos x="2771442" y="1390314"/>
                            </a:cxn>
                            <a:cxn ang="0">
                              <a:pos x="2766435" y="1411348"/>
                            </a:cxn>
                            <a:cxn ang="0">
                              <a:pos x="2760426" y="1431382"/>
                            </a:cxn>
                            <a:cxn ang="0">
                              <a:pos x="2757421" y="1464437"/>
                            </a:cxn>
                            <a:cxn ang="0">
                              <a:pos x="2756419" y="1481465"/>
                            </a:cxn>
                            <a:cxn ang="0">
                              <a:pos x="2754416" y="1498494"/>
                            </a:cxn>
                            <a:cxn ang="0">
                              <a:pos x="2750146" y="1501341"/>
                            </a:cxn>
                            <a:cxn ang="0">
                              <a:pos x="2750410" y="1502499"/>
                            </a:cxn>
                            <a:cxn ang="0">
                              <a:pos x="2754502" y="1499771"/>
                            </a:cxn>
                            <a:cxn ang="0">
                              <a:pos x="2756419" y="1483468"/>
                            </a:cxn>
                            <a:cxn ang="0">
                              <a:pos x="2757421" y="1466440"/>
                            </a:cxn>
                            <a:cxn ang="0">
                              <a:pos x="2760426" y="1433385"/>
                            </a:cxn>
                            <a:cxn ang="0">
                              <a:pos x="2766435" y="1413351"/>
                            </a:cxn>
                            <a:cxn ang="0">
                              <a:pos x="2771442" y="1392317"/>
                            </a:cxn>
                            <a:cxn ang="0">
                              <a:pos x="2779454" y="1398327"/>
                            </a:cxn>
                            <a:cxn ang="0">
                              <a:pos x="2778453" y="1413351"/>
                            </a:cxn>
                            <a:cxn ang="0">
                              <a:pos x="2776450" y="1428377"/>
                            </a:cxn>
                            <a:cxn ang="0">
                              <a:pos x="2775448" y="1456424"/>
                            </a:cxn>
                            <a:cxn ang="0">
                              <a:pos x="2773445" y="1489478"/>
                            </a:cxn>
                            <a:cxn ang="0">
                              <a:pos x="2768438" y="1524537"/>
                            </a:cxn>
                            <a:cxn ang="0">
                              <a:pos x="2762429" y="1561598"/>
                            </a:cxn>
                            <a:cxn ang="0">
                              <a:pos x="2755417" y="1597658"/>
                            </a:cxn>
                            <a:cxn ang="0">
                              <a:pos x="2742398" y="1673785"/>
                            </a:cxn>
                            <a:cxn ang="0">
                              <a:pos x="2730379" y="1680797"/>
                            </a:cxn>
                            <a:cxn ang="0">
                              <a:pos x="2715356" y="1724870"/>
                            </a:cxn>
                            <a:cxn ang="0">
                              <a:pos x="2711350" y="1766940"/>
                            </a:cxn>
                            <a:cxn ang="0">
                              <a:pos x="2709346" y="1772950"/>
                            </a:cxn>
                            <a:cxn ang="0">
                              <a:pos x="2692321" y="1819027"/>
                            </a:cxn>
                            <a:cxn ang="0">
                              <a:pos x="2687313" y="1823034"/>
                            </a:cxn>
                            <a:cxn ang="0">
                              <a:pos x="2666281" y="1872115"/>
                            </a:cxn>
                            <a:cxn ang="0">
                              <a:pos x="2688315" y="1823034"/>
                            </a:cxn>
                            <a:cxn ang="0">
                              <a:pos x="2693322" y="1819027"/>
                            </a:cxn>
                            <a:cxn ang="0">
                              <a:pos x="2661272" y="1910178"/>
                            </a:cxn>
                            <a:cxn ang="0">
                              <a:pos x="2644247" y="1919194"/>
                            </a:cxn>
                            <a:cxn ang="0">
                              <a:pos x="2640716" y="1926258"/>
                            </a:cxn>
                            <a:cxn ang="0">
                              <a:pos x="2641243" y="1927206"/>
                            </a:cxn>
                            <a:cxn ang="0">
                              <a:pos x="2645249" y="1919193"/>
                            </a:cxn>
                            <a:cxn ang="0">
                              <a:pos x="2662274" y="1910178"/>
                            </a:cxn>
                            <a:cxn ang="0">
                              <a:pos x="2650256" y="1944235"/>
                            </a:cxn>
                            <a:cxn ang="0">
                              <a:pos x="2628222" y="1984302"/>
                            </a:cxn>
                            <a:cxn ang="0">
                              <a:pos x="2617206" y="2004335"/>
                            </a:cxn>
                            <a:cxn ang="0">
                              <a:pos x="2605187" y="2024368"/>
                            </a:cxn>
                            <a:cxn ang="0">
                              <a:pos x="2596173" y="2039393"/>
                            </a:cxn>
                            <a:cxn ang="0">
                              <a:pos x="2583153" y="2068442"/>
                            </a:cxn>
                            <a:cxn ang="0">
                              <a:pos x="2569131" y="2096488"/>
                            </a:cxn>
                            <a:cxn ang="0">
                              <a:pos x="2547098" y="2126538"/>
                            </a:cxn>
                            <a:cxn ang="0">
                              <a:pos x="2525064" y="2154585"/>
                            </a:cxn>
                            <a:cxn ang="0">
                              <a:pos x="2525982" y="2152694"/>
                            </a:cxn>
                            <a:cxn ang="0">
                              <a:pos x="2501026" y="2186638"/>
                            </a:cxn>
                            <a:cxn ang="0">
                              <a:pos x="2446942" y="2245737"/>
                            </a:cxn>
                            <a:cxn ang="0">
                              <a:pos x="2436295" y="2262121"/>
                            </a:cxn>
                            <a:cxn ang="0">
                              <a:pos x="2446942" y="2246738"/>
                            </a:cxn>
                            <a:cxn ang="0">
                              <a:pos x="2501026" y="2187639"/>
                            </a:cxn>
                            <a:cxn ang="0">
                              <a:pos x="2459963" y="2249743"/>
                            </a:cxn>
                            <a:cxn ang="0">
                              <a:pos x="2438805" y="2271906"/>
                            </a:cxn>
                            <a:cxn ang="0">
                              <a:pos x="2421820" y="2284393"/>
                            </a:cxn>
                            <a:cxn ang="0">
                              <a:pos x="2420902" y="2285804"/>
                            </a:cxn>
                            <a:cxn ang="0">
                              <a:pos x="2410283" y="2293974"/>
                            </a:cxn>
                            <a:cxn ang="0">
                              <a:pos x="2409886" y="2296822"/>
                            </a:cxn>
                            <a:cxn ang="0">
                              <a:pos x="2362813" y="2344902"/>
                            </a:cxn>
                            <a:cxn ang="0">
                              <a:pos x="2312735" y="2390978"/>
                            </a:cxn>
                            <a:cxn ang="0">
                              <a:pos x="2310420" y="2392659"/>
                            </a:cxn>
                            <a:cxn ang="0">
                              <a:pos x="2293707" y="2414016"/>
                            </a:cxn>
                            <a:cxn ang="0">
                              <a:pos x="2253645" y="2444066"/>
                            </a:cxn>
                            <a:cxn ang="0">
                              <a:pos x="2216203" y="2472152"/>
                            </a:cxn>
                            <a:cxn ang="0">
                              <a:pos x="2216068" y="2472315"/>
                            </a:cxn>
                            <a:cxn ang="0">
                              <a:pos x="2253645" y="2445068"/>
                            </a:cxn>
                            <a:cxn ang="0">
                              <a:pos x="2293707" y="2415018"/>
                            </a:cxn>
                            <a:cxn ang="0">
                              <a:pos x="2260655" y="2448073"/>
                            </a:cxn>
                            <a:cxn ang="0">
                              <a:pos x="2233739" y="2465602"/>
                            </a:cxn>
                            <a:cxn ang="0">
                              <a:pos x="2215119" y="2473467"/>
                            </a:cxn>
                            <a:cxn ang="0">
                              <a:pos x="2214584" y="2474117"/>
                            </a:cxn>
                            <a:cxn ang="0">
                              <a:pos x="2194553" y="2487138"/>
                            </a:cxn>
                            <a:cxn ang="0">
                              <a:pos x="2187006" y="2490637"/>
                            </a:cxn>
                            <a:cxn ang="0">
                              <a:pos x="2168014" y="2506045"/>
                            </a:cxn>
                            <a:cxn ang="0">
                              <a:pos x="2149485" y="2519192"/>
                            </a:cxn>
                            <a:cxn ang="0">
                              <a:pos x="2121441" y="2537222"/>
                            </a:cxn>
                            <a:cxn ang="0">
                              <a:pos x="2112428" y="2538224"/>
                            </a:cxn>
                            <a:cxn ang="0">
                              <a:pos x="2102409" y="2542678"/>
                            </a:cxn>
                            <a:cxn ang="0">
                              <a:pos x="2100852" y="2543861"/>
                            </a:cxn>
                            <a:cxn ang="0">
                              <a:pos x="2113429" y="2539225"/>
                            </a:cxn>
                            <a:cxn ang="0">
                              <a:pos x="2122443" y="2538224"/>
                            </a:cxn>
                            <a:cxn ang="0">
                              <a:pos x="2086388" y="2565268"/>
                            </a:cxn>
                            <a:cxn ang="0">
                              <a:pos x="2063352" y="2577290"/>
                            </a:cxn>
                            <a:cxn ang="0">
                              <a:pos x="2040317" y="2588307"/>
                            </a:cxn>
                            <a:cxn ang="0">
                              <a:pos x="2024046" y="2590748"/>
                            </a:cxn>
                            <a:cxn ang="0">
                              <a:pos x="2021287" y="2592314"/>
                            </a:cxn>
                            <a:cxn ang="0">
                              <a:pos x="1945170" y="2625368"/>
                            </a:cxn>
                            <a:cxn ang="0">
                              <a:pos x="1941289" y="2626251"/>
                            </a:cxn>
                            <a:cxn ang="0">
                              <a:pos x="1918129" y="2641395"/>
                            </a:cxn>
                            <a:cxn ang="0">
                              <a:pos x="1931148" y="2645402"/>
                            </a:cxn>
                            <a:cxn ang="0">
                              <a:pos x="1883074" y="2666437"/>
                            </a:cxn>
                            <a:cxn ang="0">
                              <a:pos x="1887080" y="2652414"/>
                            </a:cxn>
                            <a:cxn ang="0">
                              <a:pos x="1871056" y="2658424"/>
                            </a:cxn>
                            <a:cxn ang="0">
                              <a:pos x="1856033" y="2663432"/>
                            </a:cxn>
                            <a:cxn ang="0">
                              <a:pos x="1824985" y="2673448"/>
                            </a:cxn>
                            <a:cxn ang="0">
                              <a:pos x="1820836" y="2668469"/>
                            </a:cxn>
                            <a:cxn ang="0">
                              <a:pos x="1805955" y="2671445"/>
                            </a:cxn>
                            <a:cxn ang="0">
                              <a:pos x="1787927" y="2675452"/>
                            </a:cxn>
                            <a:cxn ang="0">
                              <a:pos x="1750870" y="2684467"/>
                            </a:cxn>
                            <a:cxn ang="0">
                              <a:pos x="1749649" y="2685035"/>
                            </a:cxn>
                            <a:cxn ang="0">
                              <a:pos x="1784923" y="2676453"/>
                            </a:cxn>
                            <a:cxn ang="0">
                              <a:pos x="1802951" y="2672446"/>
                            </a:cxn>
                            <a:cxn ang="0">
                              <a:pos x="1817973" y="2669442"/>
                            </a:cxn>
                            <a:cxn ang="0">
                              <a:pos x="1823983" y="2674450"/>
                            </a:cxn>
                            <a:cxn ang="0">
                              <a:pos x="1855031" y="2664433"/>
                            </a:cxn>
                            <a:cxn ang="0">
                              <a:pos x="1870054" y="2659425"/>
                            </a:cxn>
                            <a:cxn ang="0">
                              <a:pos x="1886078" y="2653415"/>
                            </a:cxn>
                            <a:cxn ang="0">
                              <a:pos x="1882072" y="2667438"/>
                            </a:cxn>
                            <a:cxn ang="0">
                              <a:pos x="1840007" y="2687472"/>
                            </a:cxn>
                            <a:cxn ang="0">
                              <a:pos x="1837945" y="2686894"/>
                            </a:cxn>
                            <a:cxn ang="0">
                              <a:pos x="1808960" y="2698490"/>
                            </a:cxn>
                            <a:cxn ang="0">
                              <a:pos x="1784923" y="2705502"/>
                            </a:cxn>
                            <a:cxn ang="0">
                              <a:pos x="1748867" y="2714516"/>
                            </a:cxn>
                            <a:cxn ang="0">
                              <a:pos x="1733970" y="2713265"/>
                            </a:cxn>
                            <a:cxn ang="0">
                              <a:pos x="1702810" y="2719329"/>
                            </a:cxn>
                            <a:cxn ang="0">
                              <a:pos x="1701794" y="2721528"/>
                            </a:cxn>
                            <a:cxn ang="0">
                              <a:pos x="1618667" y="2737555"/>
                            </a:cxn>
                            <a:cxn ang="0">
                              <a:pos x="1599637" y="2732546"/>
                            </a:cxn>
                            <a:cxn ang="0">
                              <a:pos x="1583612" y="2732546"/>
                            </a:cxn>
                            <a:cxn ang="0">
                              <a:pos x="1555569" y="2741562"/>
                            </a:cxn>
                            <a:cxn ang="0">
                              <a:pos x="1530531" y="2743565"/>
                            </a:cxn>
                            <a:cxn ang="0">
                              <a:pos x="1505492" y="2744566"/>
                            </a:cxn>
                            <a:cxn ang="0">
                              <a:pos x="1502772" y="2743401"/>
                            </a:cxn>
                            <a:cxn ang="0">
                              <a:pos x="1479953" y="2747447"/>
                            </a:cxn>
                            <a:cxn ang="0">
                              <a:pos x="1452411" y="2742563"/>
                            </a:cxn>
                            <a:cxn ang="0">
                              <a:pos x="1453413" y="2741562"/>
                            </a:cxn>
                            <a:cxn ang="0">
                              <a:pos x="1458420" y="2734550"/>
                            </a:cxn>
                            <a:cxn ang="0">
                              <a:pos x="1435385" y="2731545"/>
                            </a:cxn>
                            <a:cxn ang="0">
                              <a:pos x="1446401" y="2725535"/>
                            </a:cxn>
                            <a:cxn ang="0">
                              <a:pos x="1479453" y="2724533"/>
                            </a:cxn>
                            <a:cxn ang="0">
                              <a:pos x="1511502" y="2723532"/>
                            </a:cxn>
                            <a:cxn ang="0">
                              <a:pos x="1557572" y="2724533"/>
                            </a:cxn>
                            <a:cxn ang="0">
                              <a:pos x="1589622" y="2721528"/>
                            </a:cxn>
                            <a:cxn ang="0">
                              <a:pos x="1649714" y="2708506"/>
                            </a:cxn>
                            <a:cxn ang="0">
                              <a:pos x="1689776" y="2699492"/>
                            </a:cxn>
                            <a:cxn ang="0">
                              <a:pos x="1719822" y="2698490"/>
                            </a:cxn>
                            <a:cxn ang="0">
                              <a:pos x="1721912" y="2697519"/>
                            </a:cxn>
                            <a:cxn ang="0">
                              <a:pos x="1692781" y="2698491"/>
                            </a:cxn>
                            <a:cxn ang="0">
                              <a:pos x="1652719" y="2707505"/>
                            </a:cxn>
                            <a:cxn ang="0">
                              <a:pos x="1592627" y="2720527"/>
                            </a:cxn>
                            <a:cxn ang="0">
                              <a:pos x="1560577" y="2723532"/>
                            </a:cxn>
                            <a:cxn ang="0">
                              <a:pos x="1514506" y="2722531"/>
                            </a:cxn>
                            <a:cxn ang="0">
                              <a:pos x="1482457" y="2723532"/>
                            </a:cxn>
                            <a:cxn ang="0">
                              <a:pos x="1449406" y="2724534"/>
                            </a:cxn>
                            <a:cxn ang="0">
                              <a:pos x="1450408" y="2720527"/>
                            </a:cxn>
                            <a:cxn ang="0">
                              <a:pos x="1457418" y="2710511"/>
                            </a:cxn>
                            <a:cxn ang="0">
                              <a:pos x="1765893" y="2659425"/>
                            </a:cxn>
                            <a:cxn ang="0">
                              <a:pos x="1975216" y="2580294"/>
                            </a:cxn>
                            <a:cxn ang="0">
                              <a:pos x="2030300" y="2551245"/>
                            </a:cxn>
                            <a:cxn ang="0">
                              <a:pos x="2061349" y="2535218"/>
                            </a:cxn>
                            <a:cxn ang="0">
                              <a:pos x="2093398" y="2518191"/>
                            </a:cxn>
                            <a:cxn ang="0">
                              <a:pos x="2153491" y="2482131"/>
                            </a:cxn>
                            <a:cxn ang="0">
                              <a:pos x="2201565" y="2445068"/>
                            </a:cxn>
                            <a:cxn ang="0">
                              <a:pos x="2291704" y="2374952"/>
                            </a:cxn>
                            <a:cxn ang="0">
                              <a:pos x="2316742" y="2354918"/>
                            </a:cxn>
                            <a:cxn ang="0">
                              <a:pos x="2340779" y="2333884"/>
                            </a:cxn>
                            <a:cxn ang="0">
                              <a:pos x="2376834" y="2300828"/>
                            </a:cxn>
                            <a:cxn ang="0">
                              <a:pos x="2391858" y="2275787"/>
                            </a:cxn>
                            <a:cxn ang="0">
                              <a:pos x="2413438" y="2256003"/>
                            </a:cxn>
                            <a:cxn ang="0">
                              <a:pos x="2413611" y="2254760"/>
                            </a:cxn>
                            <a:cxn ang="0">
                              <a:pos x="2392860" y="2273784"/>
                            </a:cxn>
                            <a:cxn ang="0">
                              <a:pos x="2377836" y="2298825"/>
                            </a:cxn>
                            <a:cxn ang="0">
                              <a:pos x="2341781" y="2331881"/>
                            </a:cxn>
                            <a:cxn ang="0">
                              <a:pos x="2317744" y="2352915"/>
                            </a:cxn>
                            <a:cxn ang="0">
                              <a:pos x="2292706" y="2372948"/>
                            </a:cxn>
                            <a:cxn ang="0">
                              <a:pos x="2202567" y="2443065"/>
                            </a:cxn>
                            <a:cxn ang="0">
                              <a:pos x="2154493" y="2480127"/>
                            </a:cxn>
                            <a:cxn ang="0">
                              <a:pos x="2094400" y="2516187"/>
                            </a:cxn>
                            <a:cxn ang="0">
                              <a:pos x="2062351" y="2533215"/>
                            </a:cxn>
                            <a:cxn ang="0">
                              <a:pos x="2031302" y="2549242"/>
                            </a:cxn>
                            <a:cxn ang="0">
                              <a:pos x="1976218" y="2578291"/>
                            </a:cxn>
                            <a:cxn ang="0">
                              <a:pos x="1766895" y="2657422"/>
                            </a:cxn>
                            <a:cxn ang="0">
                              <a:pos x="1458420" y="2708507"/>
                            </a:cxn>
                            <a:cxn ang="0">
                              <a:pos x="1435385" y="2708507"/>
                            </a:cxn>
                            <a:cxn ang="0">
                              <a:pos x="1432380" y="2700494"/>
                            </a:cxn>
                            <a:cxn ang="0">
                              <a:pos x="1408343" y="2699492"/>
                            </a:cxn>
                            <a:cxn ang="0">
                              <a:pos x="1386309" y="2708507"/>
                            </a:cxn>
                            <a:cxn ang="0">
                              <a:pos x="1322210" y="2709508"/>
                            </a:cxn>
                            <a:cxn ang="0">
                              <a:pos x="1275138" y="2707505"/>
                            </a:cxn>
                            <a:cxn ang="0">
                              <a:pos x="1252102" y="2705502"/>
                            </a:cxn>
                            <a:cxn ang="0">
                              <a:pos x="1229067" y="2701495"/>
                            </a:cxn>
                            <a:cxn ang="0">
                              <a:pos x="1242944" y="2686693"/>
                            </a:cxn>
                            <a:cxn ang="0">
                              <a:pos x="1240084" y="2687472"/>
                            </a:cxn>
                            <a:cxn ang="0">
                              <a:pos x="1188384" y="2677897"/>
                            </a:cxn>
                            <a:cxn ang="0">
                              <a:pos x="1186000" y="2678457"/>
                            </a:cxn>
                            <a:cxn ang="0">
                              <a:pos x="1086848" y="2660427"/>
                            </a:cxn>
                            <a:cxn ang="0">
                              <a:pos x="1047787" y="2652414"/>
                            </a:cxn>
                            <a:cxn ang="0">
                              <a:pos x="1013735" y="2646404"/>
                            </a:cxn>
                            <a:cxn ang="0">
                              <a:pos x="972672" y="2627372"/>
                            </a:cxn>
                            <a:cxn ang="0">
                              <a:pos x="921593" y="2608341"/>
                            </a:cxn>
                            <a:cxn ang="0">
                              <a:pos x="868512" y="2587305"/>
                            </a:cxn>
                            <a:cxn ang="0">
                              <a:pos x="877525" y="2580294"/>
                            </a:cxn>
                            <a:cxn ang="0">
                              <a:pos x="914583" y="2587305"/>
                            </a:cxn>
                            <a:cxn ang="0">
                              <a:pos x="930607" y="2601328"/>
                            </a:cxn>
                            <a:cxn ang="0">
                              <a:pos x="985692" y="2617355"/>
                            </a:cxn>
                            <a:cxn ang="0">
                              <a:pos x="1094860" y="2645402"/>
                            </a:cxn>
                            <a:cxn ang="0">
                              <a:pos x="1121902" y="2650411"/>
                            </a:cxn>
                            <a:cxn ang="0">
                              <a:pos x="1150947" y="2655418"/>
                            </a:cxn>
                            <a:cxn ang="0">
                              <a:pos x="1182996" y="2662431"/>
                            </a:cxn>
                            <a:cxn ang="0">
                              <a:pos x="1218315" y="2670069"/>
                            </a:cxn>
                            <a:cxn ang="0">
                              <a:pos x="1221054" y="2669442"/>
                            </a:cxn>
                            <a:cxn ang="0">
                              <a:pos x="1254105" y="2674451"/>
                            </a:cxn>
                            <a:cxn ang="0">
                              <a:pos x="1255106" y="2672447"/>
                            </a:cxn>
                            <a:cxn ang="0">
                              <a:pos x="1303180" y="2674451"/>
                            </a:cxn>
                            <a:cxn ang="0">
                              <a:pos x="1311193" y="2675452"/>
                            </a:cxn>
                            <a:cxn ang="0">
                              <a:pos x="1385307" y="2675452"/>
                            </a:cxn>
                            <a:cxn ang="0">
                              <a:pos x="1439390" y="2677455"/>
                            </a:cxn>
                            <a:cxn ang="0">
                              <a:pos x="1503489" y="2672447"/>
                            </a:cxn>
                            <a:cxn ang="0">
                              <a:pos x="1511501" y="2672447"/>
                            </a:cxn>
                            <a:cxn ang="0">
                              <a:pos x="1514506" y="2680461"/>
                            </a:cxn>
                            <a:cxn ang="0">
                              <a:pos x="1577603" y="2672447"/>
                            </a:cxn>
                            <a:cxn ang="0">
                              <a:pos x="1619668" y="2662431"/>
                            </a:cxn>
                            <a:cxn ang="0">
                              <a:pos x="1643705" y="2658424"/>
                            </a:cxn>
                            <a:cxn ang="0">
                              <a:pos x="1658728" y="2656421"/>
                            </a:cxn>
                            <a:cxn ang="0">
                              <a:pos x="1691779" y="2648407"/>
                            </a:cxn>
                            <a:cxn ang="0">
                              <a:pos x="1718821" y="2642397"/>
                            </a:cxn>
                            <a:cxn ang="0">
                              <a:pos x="1745862" y="2635385"/>
                            </a:cxn>
                            <a:cxn ang="0">
                              <a:pos x="1795464" y="2626800"/>
                            </a:cxn>
                            <a:cxn ang="0">
                              <a:pos x="1801950" y="2624367"/>
                            </a:cxn>
                            <a:cxn ang="0">
                              <a:pos x="1749869" y="2633382"/>
                            </a:cxn>
                            <a:cxn ang="0">
                              <a:pos x="1722827" y="2640394"/>
                            </a:cxn>
                            <a:cxn ang="0">
                              <a:pos x="1695786" y="2646404"/>
                            </a:cxn>
                            <a:cxn ang="0">
                              <a:pos x="1662735" y="2654417"/>
                            </a:cxn>
                            <a:cxn ang="0">
                              <a:pos x="1647712" y="2656421"/>
                            </a:cxn>
                            <a:cxn ang="0">
                              <a:pos x="1623675" y="2660427"/>
                            </a:cxn>
                            <a:cxn ang="0">
                              <a:pos x="1558574" y="2666437"/>
                            </a:cxn>
                            <a:cxn ang="0">
                              <a:pos x="1514506" y="2670444"/>
                            </a:cxn>
                            <a:cxn ang="0">
                              <a:pos x="1506494" y="2670444"/>
                            </a:cxn>
                            <a:cxn ang="0">
                              <a:pos x="1442395" y="2675452"/>
                            </a:cxn>
                            <a:cxn ang="0">
                              <a:pos x="1388312" y="2673448"/>
                            </a:cxn>
                            <a:cxn ang="0">
                              <a:pos x="1314198" y="2673448"/>
                            </a:cxn>
                            <a:cxn ang="0">
                              <a:pos x="1306185" y="2672447"/>
                            </a:cxn>
                            <a:cxn ang="0">
                              <a:pos x="1275138" y="2659425"/>
                            </a:cxn>
                            <a:cxn ang="0">
                              <a:pos x="1258111" y="2670444"/>
                            </a:cxn>
                            <a:cxn ang="0">
                              <a:pos x="1258068" y="2670530"/>
                            </a:cxn>
                            <a:cxn ang="0">
                              <a:pos x="1272133" y="2661428"/>
                            </a:cxn>
                            <a:cxn ang="0">
                              <a:pos x="1303181" y="2674450"/>
                            </a:cxn>
                            <a:cxn ang="0">
                              <a:pos x="1255107" y="2672446"/>
                            </a:cxn>
                            <a:cxn ang="0">
                              <a:pos x="1255486" y="2672201"/>
                            </a:cxn>
                            <a:cxn ang="0">
                              <a:pos x="1224059" y="2667438"/>
                            </a:cxn>
                            <a:cxn ang="0">
                              <a:pos x="1187002" y="2659425"/>
                            </a:cxn>
                            <a:cxn ang="0">
                              <a:pos x="1154953" y="2652414"/>
                            </a:cxn>
                            <a:cxn ang="0">
                              <a:pos x="1125908" y="2647405"/>
                            </a:cxn>
                            <a:cxn ang="0">
                              <a:pos x="1098867" y="2642397"/>
                            </a:cxn>
                            <a:cxn ang="0">
                              <a:pos x="989698" y="2614351"/>
                            </a:cxn>
                            <a:cxn ang="0">
                              <a:pos x="934614" y="2598324"/>
                            </a:cxn>
                            <a:cxn ang="0">
                              <a:pos x="918589" y="2584301"/>
                            </a:cxn>
                            <a:cxn ang="0">
                              <a:pos x="881531" y="2577288"/>
                            </a:cxn>
                            <a:cxn ang="0">
                              <a:pos x="826447" y="2549242"/>
                            </a:cxn>
                            <a:cxn ang="0">
                              <a:pos x="810422" y="2550244"/>
                            </a:cxn>
                            <a:cxn ang="0">
                              <a:pos x="753334" y="2521195"/>
                            </a:cxn>
                            <a:cxn ang="0">
                              <a:pos x="743318" y="2503165"/>
                            </a:cxn>
                            <a:cxn ang="0">
                              <a:pos x="745321" y="2502164"/>
                            </a:cxn>
                            <a:cxn ang="0">
                              <a:pos x="780376" y="2521195"/>
                            </a:cxn>
                            <a:cxn ang="0">
                              <a:pos x="815429" y="2540227"/>
                            </a:cxn>
                            <a:cxn ang="0">
                              <a:pos x="825445" y="2534217"/>
                            </a:cxn>
                            <a:cxn ang="0">
                              <a:pos x="784382" y="2507172"/>
                            </a:cxn>
                            <a:cxn ang="0">
                              <a:pos x="750330" y="2492147"/>
                            </a:cxn>
                            <a:cxn ang="0">
                              <a:pos x="703257" y="2465102"/>
                            </a:cxn>
                            <a:cxn ang="0">
                              <a:pos x="663195" y="2439058"/>
                            </a:cxn>
                            <a:cxn ang="0">
                              <a:pos x="600098" y="2412014"/>
                            </a:cxn>
                            <a:cxn ang="0">
                              <a:pos x="576061" y="2391981"/>
                            </a:cxn>
                            <a:cxn ang="0">
                              <a:pos x="581068" y="2389977"/>
                            </a:cxn>
                            <a:cxn ang="0">
                              <a:pos x="605105" y="2396988"/>
                            </a:cxn>
                            <a:cxn ang="0">
                              <a:pos x="555028" y="2344902"/>
                            </a:cxn>
                            <a:cxn ang="0">
                              <a:pos x="526985" y="2321864"/>
                            </a:cxn>
                            <a:cxn ang="0">
                              <a:pos x="500945" y="2298825"/>
                            </a:cxn>
                            <a:cxn ang="0">
                              <a:pos x="467895" y="2271781"/>
                            </a:cxn>
                            <a:cxn ang="0">
                              <a:pos x="419820" y="2218692"/>
                            </a:cxn>
                            <a:cxn ang="0">
                              <a:pos x="416522" y="2208382"/>
                            </a:cxn>
                            <a:cxn ang="0">
                              <a:pos x="406800" y="2198658"/>
                            </a:cxn>
                            <a:cxn ang="0">
                              <a:pos x="373750" y="2162598"/>
                            </a:cxn>
                            <a:cxn ang="0">
                              <a:pos x="369743" y="2144568"/>
                            </a:cxn>
                            <a:cxn ang="0">
                              <a:pos x="356723" y="2126538"/>
                            </a:cxn>
                            <a:cxn ang="0">
                              <a:pos x="355172" y="2124106"/>
                            </a:cxn>
                            <a:cxn ang="0">
                              <a:pos x="339696" y="2113516"/>
                            </a:cxn>
                            <a:cxn ang="0">
                              <a:pos x="309650" y="2070445"/>
                            </a:cxn>
                            <a:cxn ang="0">
                              <a:pos x="292624" y="2030378"/>
                            </a:cxn>
                            <a:cxn ang="0">
                              <a:pos x="290621" y="2030378"/>
                            </a:cxn>
                            <a:cxn ang="0">
                              <a:pos x="267586" y="1986305"/>
                            </a:cxn>
                            <a:cxn ang="0">
                              <a:pos x="245552" y="1942232"/>
                            </a:cxn>
                            <a:cxn ang="0">
                              <a:pos x="222516" y="1891147"/>
                            </a:cxn>
                            <a:cxn ang="0">
                              <a:pos x="201484" y="1839060"/>
                            </a:cxn>
                            <a:cxn ang="0">
                              <a:pos x="222516" y="1874118"/>
                            </a:cxn>
                            <a:cxn ang="0">
                              <a:pos x="243549" y="1918192"/>
                            </a:cxn>
                            <a:cxn ang="0">
                              <a:pos x="250559" y="1942232"/>
                            </a:cxn>
                            <a:cxn ang="0">
                              <a:pos x="253457" y="1946481"/>
                            </a:cxn>
                            <a:cxn ang="0">
                              <a:pos x="249890" y="1927936"/>
                            </a:cxn>
                            <a:cxn ang="0">
                              <a:pos x="240590" y="1911054"/>
                            </a:cxn>
                            <a:cxn ang="0">
                              <a:pos x="225451" y="1877007"/>
                            </a:cxn>
                            <a:cxn ang="0">
                              <a:pos x="207492" y="1847073"/>
                            </a:cxn>
                            <a:cxn ang="0">
                              <a:pos x="185458" y="1786973"/>
                            </a:cxn>
                            <a:cxn ang="0">
                              <a:pos x="166581" y="1725364"/>
                            </a:cxn>
                            <a:cxn ang="0">
                              <a:pos x="160383" y="1707404"/>
                            </a:cxn>
                            <a:cxn ang="0">
                              <a:pos x="133384" y="1599626"/>
                            </a:cxn>
                            <a:cxn ang="0">
                              <a:pos x="121445" y="1521384"/>
                            </a:cxn>
                            <a:cxn ang="0">
                              <a:pos x="121360" y="1523535"/>
                            </a:cxn>
                            <a:cxn ang="0">
                              <a:pos x="122362" y="1539562"/>
                            </a:cxn>
                            <a:cxn ang="0">
                              <a:pos x="127369" y="1576624"/>
                            </a:cxn>
                            <a:cxn ang="0">
                              <a:pos x="133378" y="1614687"/>
                            </a:cxn>
                            <a:cxn ang="0">
                              <a:pos x="123363" y="1581632"/>
                            </a:cxn>
                            <a:cxn ang="0">
                              <a:pos x="116352" y="1539562"/>
                            </a:cxn>
                            <a:cxn ang="0">
                              <a:pos x="108340" y="1539562"/>
                            </a:cxn>
                            <a:cxn ang="0">
                              <a:pos x="103332" y="1501498"/>
                            </a:cxn>
                            <a:cxn ang="0">
                              <a:pos x="96322" y="1477458"/>
                            </a:cxn>
                            <a:cxn ang="0">
                              <a:pos x="90312" y="1454420"/>
                            </a:cxn>
                            <a:cxn ang="0">
                              <a:pos x="73286" y="1436390"/>
                            </a:cxn>
                            <a:cxn ang="0">
                              <a:pos x="68278" y="1436390"/>
                            </a:cxn>
                            <a:cxn ang="0">
                              <a:pos x="63270" y="1411348"/>
                            </a:cxn>
                            <a:cxn ang="0">
                              <a:pos x="61267" y="1379295"/>
                            </a:cxn>
                            <a:cxn ang="0">
                              <a:pos x="65273" y="1334220"/>
                            </a:cxn>
                            <a:cxn ang="0">
                              <a:pos x="67276" y="1318194"/>
                            </a:cxn>
                            <a:cxn ang="0">
                              <a:pos x="70687" y="1307201"/>
                            </a:cxn>
                            <a:cxn ang="0">
                              <a:pos x="69029" y="1282134"/>
                            </a:cxn>
                            <a:cxn ang="0">
                              <a:pos x="71283" y="1245071"/>
                            </a:cxn>
                            <a:cxn ang="0">
                              <a:pos x="75289" y="1237560"/>
                            </a:cxn>
                            <a:cxn ang="0">
                              <a:pos x="75289" y="1233051"/>
                            </a:cxn>
                            <a:cxn ang="0">
                              <a:pos x="67276" y="1248077"/>
                            </a:cxn>
                            <a:cxn ang="0">
                              <a:pos x="60266" y="1238060"/>
                            </a:cxn>
                            <a:cxn ang="0">
                              <a:pos x="47245" y="1220030"/>
                            </a:cxn>
                            <a:cxn ang="0">
                              <a:pos x="44867" y="1205757"/>
                            </a:cxn>
                            <a:cxn ang="0">
                              <a:pos x="44241" y="1207008"/>
                            </a:cxn>
                            <a:cxn ang="0">
                              <a:pos x="40235" y="1247075"/>
                            </a:cxn>
                            <a:cxn ang="0">
                              <a:pos x="37230" y="1287141"/>
                            </a:cxn>
                            <a:cxn ang="0">
                              <a:pos x="34226" y="1318194"/>
                            </a:cxn>
                            <a:cxn ang="0">
                              <a:pos x="34226" y="1382299"/>
                            </a:cxn>
                            <a:cxn ang="0">
                              <a:pos x="35227" y="1415355"/>
                            </a:cxn>
                            <a:cxn ang="0">
                              <a:pos x="37230" y="1448409"/>
                            </a:cxn>
                            <a:cxn ang="0">
                              <a:pos x="28217" y="1479462"/>
                            </a:cxn>
                            <a:cxn ang="0">
                              <a:pos x="26214" y="1479462"/>
                            </a:cxn>
                            <a:cxn ang="0">
                              <a:pos x="20204" y="1419361"/>
                            </a:cxn>
                            <a:cxn ang="0">
                              <a:pos x="20204" y="1357258"/>
                            </a:cxn>
                            <a:cxn ang="0">
                              <a:pos x="25212" y="1309178"/>
                            </a:cxn>
                            <a:cxn ang="0">
                              <a:pos x="34222" y="1318188"/>
                            </a:cxn>
                            <a:cxn ang="0">
                              <a:pos x="26214" y="1308177"/>
                            </a:cxn>
                            <a:cxn ang="0">
                              <a:pos x="24211" y="1272117"/>
                            </a:cxn>
                            <a:cxn ang="0">
                              <a:pos x="26214" y="1217025"/>
                            </a:cxn>
                            <a:cxn ang="0">
                              <a:pos x="27215" y="1202000"/>
                            </a:cxn>
                            <a:cxn ang="0">
                              <a:pos x="30220" y="1176958"/>
                            </a:cxn>
                            <a:cxn ang="0">
                              <a:pos x="42238" y="1131884"/>
                            </a:cxn>
                            <a:cxn ang="0">
                              <a:pos x="48227" y="1101940"/>
                            </a:cxn>
                            <a:cxn ang="0">
                              <a:pos x="46244" y="1094821"/>
                            </a:cxn>
                            <a:cxn ang="0">
                              <a:pos x="39233" y="1134888"/>
                            </a:cxn>
                            <a:cxn ang="0">
                              <a:pos x="27215" y="1179964"/>
                            </a:cxn>
                            <a:cxn ang="0">
                              <a:pos x="24211" y="1205005"/>
                            </a:cxn>
                            <a:cxn ang="0">
                              <a:pos x="23208" y="1220030"/>
                            </a:cxn>
                            <a:cxn ang="0">
                              <a:pos x="21205" y="1275121"/>
                            </a:cxn>
                            <a:cxn ang="0">
                              <a:pos x="23208" y="1311181"/>
                            </a:cxn>
                            <a:cxn ang="0">
                              <a:pos x="18201" y="1359261"/>
                            </a:cxn>
                            <a:cxn ang="0">
                              <a:pos x="18201" y="1421365"/>
                            </a:cxn>
                            <a:cxn ang="0">
                              <a:pos x="24211" y="1481465"/>
                            </a:cxn>
                            <a:cxn ang="0">
                              <a:pos x="26214" y="1481465"/>
                            </a:cxn>
                            <a:cxn ang="0">
                              <a:pos x="39233" y="1538560"/>
                            </a:cxn>
                            <a:cxn ang="0">
                              <a:pos x="46244" y="1585638"/>
                            </a:cxn>
                            <a:cxn ang="0">
                              <a:pos x="61267" y="1633718"/>
                            </a:cxn>
                            <a:cxn ang="0">
                              <a:pos x="84929" y="1737109"/>
                            </a:cxn>
                            <a:cxn ang="0">
                              <a:pos x="86994" y="1756924"/>
                            </a:cxn>
                            <a:cxn ang="0">
                              <a:pos x="91314" y="1756924"/>
                            </a:cxn>
                            <a:cxn ang="0">
                              <a:pos x="113348" y="1810012"/>
                            </a:cxn>
                            <a:cxn ang="0">
                              <a:pos x="121361" y="1837057"/>
                            </a:cxn>
                            <a:cxn ang="0">
                              <a:pos x="106337" y="1814018"/>
                            </a:cxn>
                            <a:cxn ang="0">
                              <a:pos x="90312" y="1777958"/>
                            </a:cxn>
                            <a:cxn ang="0">
                              <a:pos x="89311" y="1787975"/>
                            </a:cxn>
                            <a:cxn ang="0">
                              <a:pos x="80598" y="1760961"/>
                            </a:cxn>
                            <a:cxn ang="0">
                              <a:pos x="74288" y="1761932"/>
                            </a:cxn>
                            <a:cxn ang="0">
                              <a:pos x="67276" y="1738894"/>
                            </a:cxn>
                            <a:cxn ang="0">
                              <a:pos x="43239" y="1683802"/>
                            </a:cxn>
                            <a:cxn ang="0">
                              <a:pos x="28217" y="1634720"/>
                            </a:cxn>
                            <a:cxn ang="0">
                              <a:pos x="27215" y="1593652"/>
                            </a:cxn>
                            <a:cxn ang="0">
                              <a:pos x="20204" y="1545572"/>
                            </a:cxn>
                            <a:cxn ang="0">
                              <a:pos x="15196" y="1497492"/>
                            </a:cxn>
                            <a:cxn ang="0">
                              <a:pos x="4180" y="1462434"/>
                            </a:cxn>
                            <a:cxn ang="0">
                              <a:pos x="11190" y="1276124"/>
                            </a:cxn>
                            <a:cxn ang="0">
                              <a:pos x="18201" y="1228044"/>
                            </a:cxn>
                            <a:cxn ang="0">
                              <a:pos x="12192" y="1202000"/>
                            </a:cxn>
                            <a:cxn ang="0">
                              <a:pos x="24211" y="1129880"/>
                            </a:cxn>
                            <a:cxn ang="0">
                              <a:pos x="27215" y="1112851"/>
                            </a:cxn>
                            <a:cxn ang="0">
                              <a:pos x="35227" y="1054755"/>
                            </a:cxn>
                            <a:cxn ang="0">
                              <a:pos x="56260" y="1012685"/>
                            </a:cxn>
                            <a:cxn ang="0">
                              <a:pos x="51252" y="1069780"/>
                            </a:cxn>
                            <a:cxn ang="0">
                              <a:pos x="56258" y="1059994"/>
                            </a:cxn>
                            <a:cxn ang="0">
                              <a:pos x="59264" y="1036600"/>
                            </a:cxn>
                            <a:cxn ang="0">
                              <a:pos x="60266" y="1010681"/>
                            </a:cxn>
                            <a:cxn ang="0">
                              <a:pos x="69279" y="977626"/>
                            </a:cxn>
                            <a:cxn ang="0">
                              <a:pos x="83301" y="927543"/>
                            </a:cxn>
                            <a:cxn ang="0">
                              <a:pos x="100328" y="876458"/>
                            </a:cxn>
                            <a:cxn ang="0">
                              <a:pos x="101603" y="875023"/>
                            </a:cxn>
                            <a:cxn ang="0">
                              <a:pos x="109342" y="834388"/>
                            </a:cxn>
                            <a:cxn ang="0">
                              <a:pos x="120359" y="805339"/>
                            </a:cxn>
                            <a:cxn ang="0">
                              <a:pos x="133379" y="781299"/>
                            </a:cxn>
                            <a:cxn ang="0">
                              <a:pos x="159419" y="731216"/>
                            </a:cxn>
                            <a:cxn ang="0">
                              <a:pos x="180451" y="686141"/>
                            </a:cxn>
                            <a:cxn ang="0">
                              <a:pos x="210497" y="628045"/>
                            </a:cxn>
                            <a:cxn ang="0">
                              <a:pos x="232531" y="603002"/>
                            </a:cxn>
                            <a:cxn ang="0">
                              <a:pos x="250559" y="567945"/>
                            </a:cxn>
                            <a:cxn ang="0">
                              <a:pos x="265583" y="545908"/>
                            </a:cxn>
                            <a:cxn ang="0">
                              <a:pos x="281608" y="537895"/>
                            </a:cxn>
                            <a:cxn ang="0">
                              <a:pos x="285614" y="531885"/>
                            </a:cxn>
                            <a:cxn ang="0">
                              <a:pos x="301638" y="499831"/>
                            </a:cxn>
                            <a:cxn ang="0">
                              <a:pos x="332686" y="463771"/>
                            </a:cxn>
                            <a:cxn ang="0">
                              <a:pos x="333531" y="478843"/>
                            </a:cxn>
                            <a:cxn ang="0">
                              <a:pos x="331266" y="485178"/>
                            </a:cxn>
                            <a:cxn ang="0">
                              <a:pos x="363733" y="451751"/>
                            </a:cxn>
                            <a:cxn ang="0">
                              <a:pos x="379758" y="430717"/>
                            </a:cxn>
                            <a:cxn ang="0">
                              <a:pos x="400791" y="410683"/>
                            </a:cxn>
                            <a:cxn ang="0">
                              <a:pos x="402603" y="412697"/>
                            </a:cxn>
                            <a:cxn ang="0">
                              <a:pos x="401793" y="411685"/>
                            </a:cxn>
                            <a:cxn ang="0">
                              <a:pos x="427833" y="385641"/>
                            </a:cxn>
                            <a:cxn ang="0">
                              <a:pos x="453873" y="361601"/>
                            </a:cxn>
                            <a:cxn ang="0">
                              <a:pos x="481916" y="331551"/>
                            </a:cxn>
                            <a:cxn ang="0">
                              <a:pos x="520976" y="302502"/>
                            </a:cxn>
                            <a:cxn ang="0">
                              <a:pos x="563041" y="271451"/>
                            </a:cxn>
                            <a:cxn ang="0">
                              <a:pos x="588191" y="253903"/>
                            </a:cxn>
                            <a:cxn ang="0">
                              <a:pos x="605105" y="238396"/>
                            </a:cxn>
                            <a:cxn ang="0">
                              <a:pos x="635152" y="220366"/>
                            </a:cxn>
                            <a:cxn ang="0">
                              <a:pos x="667201" y="203338"/>
                            </a:cxn>
                            <a:cxn ang="0">
                              <a:pos x="671444" y="201156"/>
                            </a:cxn>
                            <a:cxn ang="0">
                              <a:pos x="682350" y="190442"/>
                            </a:cxn>
                            <a:cxn ang="0">
                              <a:pos x="700252" y="177295"/>
                            </a:cxn>
                            <a:cxn ang="0">
                              <a:pos x="719908" y="167278"/>
                            </a:cxn>
                            <a:cxn ang="0">
                              <a:pos x="733813" y="164077"/>
                            </a:cxn>
                            <a:cxn ang="0">
                              <a:pos x="736307" y="162269"/>
                            </a:cxn>
                            <a:cxn ang="0">
                              <a:pos x="1008727" y="52086"/>
                            </a:cxn>
                            <a:cxn ang="0">
                              <a:pos x="1018835" y="49888"/>
                            </a:cxn>
                            <a:cxn ang="0">
                              <a:pos x="1046785" y="40066"/>
                            </a:cxn>
                            <a:cxn ang="0">
                              <a:pos x="1066065" y="36184"/>
                            </a:cxn>
                            <a:cxn ang="0">
                              <a:pos x="1076119" y="36099"/>
                            </a:cxn>
                            <a:cxn ang="0">
                              <a:pos x="1079837" y="35058"/>
                            </a:cxn>
                            <a:cxn ang="0">
                              <a:pos x="1308188" y="5008"/>
                            </a:cxn>
                            <a:cxn ang="0">
                              <a:pos x="1373038" y="4758"/>
                            </a:cxn>
                            <a:cxn ang="0">
                              <a:pos x="1442395" y="6009"/>
                            </a:cxn>
                            <a:cxn ang="0">
                              <a:pos x="1443686" y="6977"/>
                            </a:cxn>
                            <a:cxn ang="0">
                              <a:pos x="1477450" y="3004"/>
                            </a:cxn>
                            <a:cxn ang="0">
                              <a:pos x="1508497" y="8012"/>
                            </a:cxn>
                            <a:cxn ang="0">
                              <a:pos x="1539545" y="14022"/>
                            </a:cxn>
                            <a:cxn ang="0">
                              <a:pos x="1555564" y="17664"/>
                            </a:cxn>
                            <a:cxn ang="0">
                              <a:pos x="1538543" y="13021"/>
                            </a:cxn>
                            <a:cxn ang="0">
                              <a:pos x="1507495" y="7011"/>
                            </a:cxn>
                            <a:cxn ang="0">
                              <a:pos x="1476448" y="2003"/>
                            </a:cxn>
                            <a:cxn ang="0">
                              <a:pos x="1476448"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lnTo>
                                <a:pt x="1646324"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lnTo>
                                <a:pt x="1460492"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3"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1" y="2265793"/>
                              </a:lnTo>
                              <a:lnTo>
                                <a:pt x="460060" y="2262062"/>
                              </a:lnTo>
                              <a:close/>
                              <a:moveTo>
                                <a:pt x="2099802" y="2237197"/>
                              </a:moveTo>
                              <a:lnTo>
                                <a:pt x="2099475" y="2237422"/>
                              </a:lnTo>
                              <a:lnTo>
                                <a:pt x="2099475" y="2237694"/>
                              </a:lnTo>
                              <a:lnTo>
                                <a:pt x="2100989" y="2237910"/>
                              </a:lnTo>
                              <a:lnTo>
                                <a:pt x="2101380" y="2237422"/>
                              </a:lnTo>
                              <a:lnTo>
                                <a:pt x="2099802" y="2237197"/>
                              </a:lnTo>
                              <a:close/>
                              <a:moveTo>
                                <a:pt x="2120380" y="2222979"/>
                              </a:moveTo>
                              <a:lnTo>
                                <a:pt x="2114756" y="2226864"/>
                              </a:lnTo>
                              <a:lnTo>
                                <a:pt x="2113762" y="2227897"/>
                              </a:lnTo>
                              <a:lnTo>
                                <a:pt x="2117618" y="2225429"/>
                              </a:lnTo>
                              <a:lnTo>
                                <a:pt x="2120380" y="2222979"/>
                              </a:lnTo>
                              <a:close/>
                              <a:moveTo>
                                <a:pt x="382287" y="2175002"/>
                              </a:moveTo>
                              <a:lnTo>
                                <a:pt x="418261" y="2217358"/>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lnTo>
                                <a:pt x="475386" y="2153525"/>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1" y="1451152"/>
                              </a:lnTo>
                              <a:lnTo>
                                <a:pt x="2586542" y="1451152"/>
                              </a:lnTo>
                              <a:lnTo>
                                <a:pt x="2597633" y="1404938"/>
                              </a:lnTo>
                              <a:lnTo>
                                <a:pt x="2597632" y="1404937"/>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lnTo>
                                <a:pt x="465169" y="382550"/>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rotWithShape="0">
                          <a:gsLst>
                            <a:gs pos="0">
                              <a:srgbClr val="FFFFFF"/>
                            </a:gs>
                            <a:gs pos="100000">
                              <a:srgbClr val="0072C7">
                                <a:alpha val="14999"/>
                              </a:srgbClr>
                            </a:gs>
                          </a:gsLst>
                          <a:path path="rect">
                            <a:fillToRect l="100000" b="100000"/>
                          </a:path>
                          <a:tileRect/>
                        </a:gradFill>
                        <a:ln>
                          <a:noFill/>
                        </a:ln>
                      </wps:spPr>
                      <wps:bodyPr anchor="ctr" upright="1"/>
                    </wps:wsp>
                    <wps:wsp>
                      <wps:cNvPr id="8" name="Freeform: Shape 18"/>
                      <wps:cNvSpPr>
                        <a:spLocks noChangeAspect="1"/>
                      </wps:cNvSpPr>
                      <wps:spPr>
                        <a:xfrm>
                          <a:off x="59774" y="100414"/>
                          <a:ext cx="18227" cy="17988"/>
                        </a:xfrm>
                        <a:custGeom>
                          <a:avLst/>
                          <a:gdLst>
                            <a:gd name="A1" fmla="val 0"/>
                            <a:gd name="A2" fmla="val 0"/>
                            <a:gd name="A3" fmla="val 0"/>
                          </a:gdLst>
                          <a:ahLst/>
                          <a:cxnLst>
                            <a:cxn ang="0">
                              <a:pos x="990930" y="1789000"/>
                            </a:cxn>
                            <a:cxn ang="0">
                              <a:pos x="982412" y="1793586"/>
                            </a:cxn>
                            <a:cxn ang="0">
                              <a:pos x="982923" y="1793805"/>
                            </a:cxn>
                            <a:cxn ang="0">
                              <a:pos x="1061757" y="1742435"/>
                            </a:cxn>
                            <a:cxn ang="0">
                              <a:pos x="1034216" y="1748993"/>
                            </a:cxn>
                            <a:cxn ang="0">
                              <a:pos x="992904" y="1754239"/>
                            </a:cxn>
                            <a:cxn ang="0">
                              <a:pos x="990937" y="1748993"/>
                            </a:cxn>
                            <a:cxn ang="0">
                              <a:pos x="1019790" y="1746370"/>
                            </a:cxn>
                            <a:cxn ang="0">
                              <a:pos x="1061757" y="1742435"/>
                            </a:cxn>
                            <a:cxn ang="0">
                              <a:pos x="1133396" y="1735570"/>
                            </a:cxn>
                            <a:cxn ang="0">
                              <a:pos x="1131715" y="1736045"/>
                            </a:cxn>
                            <a:cxn ang="0">
                              <a:pos x="1132577" y="1735877"/>
                            </a:cxn>
                            <a:cxn ang="0">
                              <a:pos x="619460" y="1725712"/>
                            </a:cxn>
                            <a:cxn ang="0">
                              <a:pos x="648640" y="1733254"/>
                            </a:cxn>
                            <a:cxn ang="0">
                              <a:pos x="661100" y="1733909"/>
                            </a:cxn>
                            <a:cxn ang="0">
                              <a:pos x="695854" y="1750960"/>
                            </a:cxn>
                            <a:cxn ang="0">
                              <a:pos x="711591" y="1754239"/>
                            </a:cxn>
                            <a:cxn ang="0">
                              <a:pos x="712576" y="1754567"/>
                            </a:cxn>
                            <a:cxn ang="0">
                              <a:pos x="716182" y="1750960"/>
                            </a:cxn>
                            <a:cxn ang="0">
                              <a:pos x="729952" y="1754895"/>
                            </a:cxn>
                            <a:cxn ang="0">
                              <a:pos x="743723" y="1758174"/>
                            </a:cxn>
                            <a:cxn ang="0">
                              <a:pos x="770856" y="1764485"/>
                            </a:cxn>
                            <a:cxn ang="0">
                              <a:pos x="771264" y="1764076"/>
                            </a:cxn>
                            <a:cxn ang="0">
                              <a:pos x="802740" y="1769323"/>
                            </a:cxn>
                            <a:cxn ang="0">
                              <a:pos x="817821" y="1771946"/>
                            </a:cxn>
                            <a:cxn ang="0">
                              <a:pos x="832904" y="1773257"/>
                            </a:cxn>
                            <a:cxn ang="0">
                              <a:pos x="863723" y="1774569"/>
                            </a:cxn>
                            <a:cxn ang="0">
                              <a:pos x="905690" y="1773913"/>
                            </a:cxn>
                            <a:cxn ang="0">
                              <a:pos x="907512" y="1773913"/>
                            </a:cxn>
                            <a:cxn ang="0">
                              <a:pos x="911592" y="1771617"/>
                            </a:cxn>
                            <a:cxn ang="0">
                              <a:pos x="920773" y="1768666"/>
                            </a:cxn>
                            <a:cxn ang="0">
                              <a:pos x="930117" y="1768503"/>
                            </a:cxn>
                            <a:cxn ang="0">
                              <a:pos x="936511" y="1769322"/>
                            </a:cxn>
                            <a:cxn ang="0">
                              <a:pos x="938232" y="1773913"/>
                            </a:cxn>
                            <a:cxn ang="0">
                              <a:pos x="952904" y="1773913"/>
                            </a:cxn>
                            <a:cxn ang="0">
                              <a:pos x="948314" y="1780471"/>
                            </a:cxn>
                            <a:cxn ang="0">
                              <a:pos x="945691" y="1783750"/>
                            </a:cxn>
                            <a:cxn ang="0">
                              <a:pos x="937166" y="1787685"/>
                            </a:cxn>
                            <a:cxn ang="0">
                              <a:pos x="921428" y="1787685"/>
                            </a:cxn>
                            <a:cxn ang="0">
                              <a:pos x="901101" y="1786373"/>
                            </a:cxn>
                            <a:cxn ang="0">
                              <a:pos x="857166" y="1785062"/>
                            </a:cxn>
                            <a:cxn ang="0">
                              <a:pos x="824379" y="1782438"/>
                            </a:cxn>
                            <a:cxn ang="0">
                              <a:pos x="795526" y="1778504"/>
                            </a:cxn>
                            <a:cxn ang="0">
                              <a:pos x="766674" y="1773913"/>
                            </a:cxn>
                            <a:cxn ang="0">
                              <a:pos x="722739" y="1767355"/>
                            </a:cxn>
                            <a:cxn ang="0">
                              <a:pos x="688641" y="1756207"/>
                            </a:cxn>
                            <a:cxn ang="0">
                              <a:pos x="689035" y="1755920"/>
                            </a:cxn>
                            <a:cxn ang="0">
                              <a:pos x="668969" y="1749649"/>
                            </a:cxn>
                            <a:cxn ang="0">
                              <a:pos x="651263" y="1741779"/>
                            </a:cxn>
                            <a:cxn ang="0">
                              <a:pos x="630936" y="1735221"/>
                            </a:cxn>
                            <a:cxn ang="0">
                              <a:pos x="609952" y="1728007"/>
                            </a:cxn>
                            <a:cxn ang="0">
                              <a:pos x="619460" y="1725712"/>
                            </a:cxn>
                            <a:cxn ang="0">
                              <a:pos x="1005462" y="1711652"/>
                            </a:cxn>
                            <a:cxn ang="0">
                              <a:pos x="995444" y="1713181"/>
                            </a:cxn>
                            <a:cxn ang="0">
                              <a:pos x="926155" y="1716680"/>
                            </a:cxn>
                            <a:cxn ang="0">
                              <a:pos x="948969" y="1719482"/>
                            </a:cxn>
                            <a:cxn ang="0">
                              <a:pos x="954871" y="1718170"/>
                            </a:cxn>
                            <a:cxn ang="0">
                              <a:pos x="995527" y="1713580"/>
                            </a:cxn>
                            <a:cxn ang="0">
                              <a:pos x="1002217" y="1712279"/>
                            </a:cxn>
                            <a:cxn ang="0">
                              <a:pos x="1067716" y="1702150"/>
                            </a:cxn>
                            <a:cxn ang="0">
                              <a:pos x="1033686" y="1707344"/>
                            </a:cxn>
                            <a:cxn ang="0">
                              <a:pos x="1045363" y="1707678"/>
                            </a:cxn>
                            <a:cxn ang="0">
                              <a:pos x="1062167" y="1704563"/>
                            </a:cxn>
                            <a:cxn ang="0">
                              <a:pos x="1191936" y="1700634"/>
                            </a:cxn>
                            <a:cxn ang="0">
                              <a:pos x="1085205" y="1729059"/>
                            </a:cxn>
                            <a:cxn ang="0">
                              <a:pos x="1139217" y="1717023"/>
                            </a:cxn>
                            <a:cxn ang="0">
                              <a:pos x="507656" y="1687348"/>
                            </a:cxn>
                            <a:cxn ang="0">
                              <a:pos x="583066" y="1719482"/>
                            </a:cxn>
                            <a:cxn ang="0">
                              <a:pos x="609952" y="1728007"/>
                            </a:cxn>
                            <a:cxn ang="0">
                              <a:pos x="630280" y="1735221"/>
                            </a:cxn>
                            <a:cxn ang="0">
                              <a:pos x="650608" y="1741779"/>
                            </a:cxn>
                            <a:cxn ang="0">
                              <a:pos x="668312" y="1749648"/>
                            </a:cxn>
                            <a:cxn ang="0">
                              <a:pos x="664378" y="1752927"/>
                            </a:cxn>
                            <a:cxn ang="0">
                              <a:pos x="653886" y="1750960"/>
                            </a:cxn>
                            <a:cxn ang="0">
                              <a:pos x="616509" y="1737188"/>
                            </a:cxn>
                            <a:cxn ang="0">
                              <a:pos x="598149" y="1729974"/>
                            </a:cxn>
                            <a:cxn ang="0">
                              <a:pos x="579788" y="1722105"/>
                            </a:cxn>
                            <a:cxn ang="0">
                              <a:pos x="555525" y="1713580"/>
                            </a:cxn>
                            <a:cxn ang="0">
                              <a:pos x="534542" y="1704399"/>
                            </a:cxn>
                            <a:cxn ang="0">
                              <a:pos x="518148" y="1695873"/>
                            </a:cxn>
                            <a:cxn ang="0">
                              <a:pos x="507656" y="1687348"/>
                            </a:cxn>
                            <a:cxn ang="0">
                              <a:pos x="538477" y="1670954"/>
                            </a:cxn>
                            <a:cxn ang="0">
                              <a:pos x="574542" y="1689316"/>
                            </a:cxn>
                            <a:cxn ang="0">
                              <a:pos x="569952" y="1691939"/>
                            </a:cxn>
                            <a:cxn ang="0">
                              <a:pos x="527985" y="1671609"/>
                            </a:cxn>
                            <a:cxn ang="0">
                              <a:pos x="538477" y="1670954"/>
                            </a:cxn>
                            <a:cxn ang="0">
                              <a:pos x="405361" y="1626360"/>
                            </a:cxn>
                            <a:cxn ang="0">
                              <a:pos x="449951" y="1651280"/>
                            </a:cxn>
                            <a:cxn ang="0">
                              <a:pos x="459132" y="1661773"/>
                            </a:cxn>
                            <a:cxn ang="0">
                              <a:pos x="438148" y="1650624"/>
                            </a:cxn>
                            <a:cxn ang="0">
                              <a:pos x="422410" y="1640788"/>
                            </a:cxn>
                            <a:cxn ang="0">
                              <a:pos x="405361" y="1626360"/>
                            </a:cxn>
                            <a:cxn ang="0">
                              <a:pos x="483552" y="1609533"/>
                            </a:cxn>
                            <a:cxn ang="0">
                              <a:pos x="483558" y="1609719"/>
                            </a:cxn>
                            <a:cxn ang="0">
                              <a:pos x="485773" y="1612400"/>
                            </a:cxn>
                            <a:cxn ang="0">
                              <a:pos x="486017" y="1611277"/>
                            </a:cxn>
                            <a:cxn ang="0">
                              <a:pos x="1441189" y="1566485"/>
                            </a:cxn>
                            <a:cxn ang="0">
                              <a:pos x="1438808" y="1566683"/>
                            </a:cxn>
                            <a:cxn ang="0">
                              <a:pos x="1399463" y="1594882"/>
                            </a:cxn>
                            <a:cxn ang="0">
                              <a:pos x="1360774" y="1615868"/>
                            </a:cxn>
                            <a:cxn ang="0">
                              <a:pos x="1333233" y="1632262"/>
                            </a:cxn>
                            <a:cxn ang="0">
                              <a:pos x="1318151" y="1638820"/>
                            </a:cxn>
                            <a:cxn ang="0">
                              <a:pos x="1302414" y="1645378"/>
                            </a:cxn>
                            <a:cxn ang="0">
                              <a:pos x="1283397" y="1655215"/>
                            </a:cxn>
                            <a:cxn ang="0">
                              <a:pos x="1268971" y="1663740"/>
                            </a:cxn>
                            <a:cxn ang="0">
                              <a:pos x="1247987" y="1672266"/>
                            </a:cxn>
                            <a:cxn ang="0">
                              <a:pos x="1226348" y="1680135"/>
                            </a:cxn>
                            <a:cxn ang="0">
                              <a:pos x="1220446" y="1686037"/>
                            </a:cxn>
                            <a:cxn ang="0">
                              <a:pos x="1211265" y="1689316"/>
                            </a:cxn>
                            <a:cxn ang="0">
                              <a:pos x="1188315" y="1693251"/>
                            </a:cxn>
                            <a:cxn ang="0">
                              <a:pos x="1158806" y="1702432"/>
                            </a:cxn>
                            <a:cxn ang="0">
                              <a:pos x="1131921" y="1710957"/>
                            </a:cxn>
                            <a:cxn ang="0">
                              <a:pos x="1102413" y="1719483"/>
                            </a:cxn>
                            <a:cxn ang="0">
                              <a:pos x="1065691" y="1728664"/>
                            </a:cxn>
                            <a:cxn ang="0">
                              <a:pos x="1013888" y="1737188"/>
                            </a:cxn>
                            <a:cxn ang="0">
                              <a:pos x="1012576" y="1739156"/>
                            </a:cxn>
                            <a:cxn ang="0">
                              <a:pos x="987669" y="1745384"/>
                            </a:cxn>
                            <a:cxn ang="0">
                              <a:pos x="988314" y="1745714"/>
                            </a:cxn>
                            <a:cxn ang="0">
                              <a:pos x="1015975" y="1738798"/>
                            </a:cxn>
                            <a:cxn ang="0">
                              <a:pos x="1016511" y="1737188"/>
                            </a:cxn>
                            <a:cxn ang="0">
                              <a:pos x="1068315" y="1728664"/>
                            </a:cxn>
                            <a:cxn ang="0">
                              <a:pos x="1105036" y="1719483"/>
                            </a:cxn>
                            <a:cxn ang="0">
                              <a:pos x="1134544" y="1710957"/>
                            </a:cxn>
                            <a:cxn ang="0">
                              <a:pos x="1161430" y="1702432"/>
                            </a:cxn>
                            <a:cxn ang="0">
                              <a:pos x="1190938" y="1693251"/>
                            </a:cxn>
                            <a:cxn ang="0">
                              <a:pos x="1213889" y="1689316"/>
                            </a:cxn>
                            <a:cxn ang="0">
                              <a:pos x="1198352" y="1698639"/>
                            </a:cxn>
                            <a:cxn ang="0">
                              <a:pos x="1198807" y="1698497"/>
                            </a:cxn>
                            <a:cxn ang="0">
                              <a:pos x="1215201" y="1688660"/>
                            </a:cxn>
                            <a:cxn ang="0">
                              <a:pos x="1224381" y="1685381"/>
                            </a:cxn>
                            <a:cxn ang="0">
                              <a:pos x="1224992" y="1685212"/>
                            </a:cxn>
                            <a:cxn ang="0">
                              <a:pos x="1228971" y="1680791"/>
                            </a:cxn>
                            <a:cxn ang="0">
                              <a:pos x="1250610" y="1672921"/>
                            </a:cxn>
                            <a:cxn ang="0">
                              <a:pos x="1271594" y="1664396"/>
                            </a:cxn>
                            <a:cxn ang="0">
                              <a:pos x="1286020" y="1655870"/>
                            </a:cxn>
                            <a:cxn ang="0">
                              <a:pos x="1305037" y="1646034"/>
                            </a:cxn>
                            <a:cxn ang="0">
                              <a:pos x="1320774" y="1639476"/>
                            </a:cxn>
                            <a:cxn ang="0">
                              <a:pos x="1331566" y="1634784"/>
                            </a:cxn>
                            <a:cxn ang="0">
                              <a:pos x="1337168" y="1630950"/>
                            </a:cxn>
                            <a:cxn ang="0">
                              <a:pos x="1364709" y="1614556"/>
                            </a:cxn>
                            <a:cxn ang="0">
                              <a:pos x="1403398" y="1593571"/>
                            </a:cxn>
                            <a:cxn ang="0">
                              <a:pos x="316724" y="1557416"/>
                            </a:cxn>
                            <a:cxn ang="0">
                              <a:pos x="319214" y="1559552"/>
                            </a:cxn>
                            <a:cxn ang="0">
                              <a:pos x="320063" y="1559985"/>
                            </a:cxn>
                            <a:cxn ang="0">
                              <a:pos x="1445589" y="1540296"/>
                            </a:cxn>
                            <a:cxn ang="0">
                              <a:pos x="1445365" y="1540451"/>
                            </a:cxn>
                            <a:cxn ang="0">
                              <a:pos x="1445365" y="1540639"/>
                            </a:cxn>
                            <a:cxn ang="0">
                              <a:pos x="1446407" y="1540787"/>
                            </a:cxn>
                            <a:cxn ang="0">
                              <a:pos x="1446676" y="1540451"/>
                            </a:cxn>
                            <a:cxn ang="0">
                              <a:pos x="1459756" y="1530507"/>
                            </a:cxn>
                            <a:cxn ang="0">
                              <a:pos x="1455885" y="1533182"/>
                            </a:cxn>
                            <a:cxn ang="0">
                              <a:pos x="1455201" y="1533893"/>
                            </a:cxn>
                            <a:cxn ang="0">
                              <a:pos x="1457855" y="1532194"/>
                            </a:cxn>
                            <a:cxn ang="0">
                              <a:pos x="263182" y="1497476"/>
                            </a:cxn>
                            <a:cxn ang="0">
                              <a:pos x="287947" y="1526635"/>
                            </a:cxn>
                            <a:cxn ang="0">
                              <a:pos x="268311" y="1503071"/>
                            </a:cxn>
                            <a:cxn ang="0">
                              <a:pos x="1506185" y="1497456"/>
                            </a:cxn>
                            <a:cxn ang="0">
                              <a:pos x="1506127" y="1497477"/>
                            </a:cxn>
                            <a:cxn ang="0">
                              <a:pos x="1505693" y="1500448"/>
                            </a:cxn>
                            <a:cxn ang="0">
                              <a:pos x="1495201" y="1512253"/>
                            </a:cxn>
                            <a:cxn ang="0">
                              <a:pos x="1482742" y="1526024"/>
                            </a:cxn>
                            <a:cxn ang="0">
                              <a:pos x="1483493" y="1525850"/>
                            </a:cxn>
                            <a:cxn ang="0">
                              <a:pos x="1495201" y="1512908"/>
                            </a:cxn>
                            <a:cxn ang="0">
                              <a:pos x="1505693" y="1501104"/>
                            </a:cxn>
                            <a:cxn ang="0">
                              <a:pos x="1506185" y="1497456"/>
                            </a:cxn>
                            <a:cxn ang="0">
                              <a:pos x="327275" y="1482689"/>
                            </a:cxn>
                            <a:cxn ang="0">
                              <a:pos x="328574" y="1484270"/>
                            </a:cxn>
                            <a:cxn ang="0">
                              <a:pos x="328639" y="1484053"/>
                            </a:cxn>
                            <a:cxn ang="0">
                              <a:pos x="230279" y="1467658"/>
                            </a:cxn>
                            <a:cxn ang="0">
                              <a:pos x="247328" y="1478807"/>
                            </a:cxn>
                            <a:cxn ang="0">
                              <a:pos x="248165" y="1479793"/>
                            </a:cxn>
                            <a:cxn ang="0">
                              <a:pos x="255934" y="1481512"/>
                            </a:cxn>
                            <a:cxn ang="0">
                              <a:pos x="273557" y="1497825"/>
                            </a:cxn>
                            <a:cxn ang="0">
                              <a:pos x="297820" y="1517498"/>
                            </a:cxn>
                            <a:cxn ang="0">
                              <a:pos x="308311" y="1531926"/>
                            </a:cxn>
                            <a:cxn ang="0">
                              <a:pos x="314213" y="1539140"/>
                            </a:cxn>
                            <a:cxn ang="0">
                              <a:pos x="339131" y="1560125"/>
                            </a:cxn>
                            <a:cxn ang="0">
                              <a:pos x="331918" y="1566027"/>
                            </a:cxn>
                            <a:cxn ang="0">
                              <a:pos x="308712" y="1540240"/>
                            </a:cxn>
                            <a:cxn ang="0">
                              <a:pos x="307656" y="1540451"/>
                            </a:cxn>
                            <a:cxn ang="0">
                              <a:pos x="307656" y="1540451"/>
                            </a:cxn>
                            <a:cxn ang="0">
                              <a:pos x="329617" y="1564854"/>
                            </a:cxn>
                            <a:cxn ang="0">
                              <a:pos x="331918" y="1566027"/>
                            </a:cxn>
                            <a:cxn ang="0">
                              <a:pos x="339132" y="1560125"/>
                            </a:cxn>
                            <a:cxn ang="0">
                              <a:pos x="401427" y="1609309"/>
                            </a:cxn>
                            <a:cxn ang="0">
                              <a:pos x="388968" y="1613244"/>
                            </a:cxn>
                            <a:cxn ang="0">
                              <a:pos x="393558" y="1616523"/>
                            </a:cxn>
                            <a:cxn ang="0">
                              <a:pos x="375197" y="1617179"/>
                            </a:cxn>
                            <a:cxn ang="0">
                              <a:pos x="363394" y="1609309"/>
                            </a:cxn>
                            <a:cxn ang="0">
                              <a:pos x="352246" y="1600784"/>
                            </a:cxn>
                            <a:cxn ang="0">
                              <a:pos x="324705" y="1577831"/>
                            </a:cxn>
                            <a:cxn ang="0">
                              <a:pos x="299131" y="1554879"/>
                            </a:cxn>
                            <a:cxn ang="0">
                              <a:pos x="275524" y="1531926"/>
                            </a:cxn>
                            <a:cxn ang="0">
                              <a:pos x="264377" y="1520778"/>
                            </a:cxn>
                            <a:cxn ang="0">
                              <a:pos x="253885" y="1508973"/>
                            </a:cxn>
                            <a:cxn ang="0">
                              <a:pos x="257820" y="1503727"/>
                            </a:cxn>
                            <a:cxn ang="0">
                              <a:pos x="270935" y="1515531"/>
                            </a:cxn>
                            <a:cxn ang="0">
                              <a:pos x="285361" y="1526679"/>
                            </a:cxn>
                            <a:cxn ang="0">
                              <a:pos x="303066" y="1545698"/>
                            </a:cxn>
                            <a:cxn ang="0">
                              <a:pos x="304570" y="1546989"/>
                            </a:cxn>
                            <a:cxn ang="0">
                              <a:pos x="285361" y="1526679"/>
                            </a:cxn>
                            <a:cxn ang="0">
                              <a:pos x="271590" y="1515531"/>
                            </a:cxn>
                            <a:cxn ang="0">
                              <a:pos x="258475" y="1503727"/>
                            </a:cxn>
                            <a:cxn ang="0">
                              <a:pos x="244049" y="1486020"/>
                            </a:cxn>
                            <a:cxn ang="0">
                              <a:pos x="230279" y="1467658"/>
                            </a:cxn>
                            <a:cxn ang="0">
                              <a:pos x="1674874" y="1363388"/>
                            </a:cxn>
                            <a:cxn ang="0">
                              <a:pos x="1674542" y="1363530"/>
                            </a:cxn>
                            <a:cxn ang="0">
                              <a:pos x="1667379" y="1380721"/>
                            </a:cxn>
                            <a:cxn ang="0">
                              <a:pos x="1667990" y="1281231"/>
                            </a:cxn>
                            <a:cxn ang="0">
                              <a:pos x="1650612" y="1306334"/>
                            </a:cxn>
                            <a:cxn ang="0">
                              <a:pos x="1642087" y="1322073"/>
                            </a:cxn>
                            <a:cxn ang="0">
                              <a:pos x="1633563" y="1336500"/>
                            </a:cxn>
                            <a:cxn ang="0">
                              <a:pos x="1613234" y="1363388"/>
                            </a:cxn>
                            <a:cxn ang="0">
                              <a:pos x="1595530" y="1390275"/>
                            </a:cxn>
                            <a:cxn ang="0">
                              <a:pos x="1579792" y="1411916"/>
                            </a:cxn>
                            <a:cxn ang="0">
                              <a:pos x="1578479" y="1412719"/>
                            </a:cxn>
                            <a:cxn ang="0">
                              <a:pos x="1577405" y="1414310"/>
                            </a:cxn>
                            <a:cxn ang="0">
                              <a:pos x="1579136" y="1413228"/>
                            </a:cxn>
                            <a:cxn ang="0">
                              <a:pos x="1594874" y="1391587"/>
                            </a:cxn>
                            <a:cxn ang="0">
                              <a:pos x="1612579" y="1364700"/>
                            </a:cxn>
                            <a:cxn ang="0">
                              <a:pos x="1632907" y="1337812"/>
                            </a:cxn>
                            <a:cxn ang="0">
                              <a:pos x="1641432" y="1323385"/>
                            </a:cxn>
                            <a:cxn ang="0">
                              <a:pos x="1649956" y="1307646"/>
                            </a:cxn>
                            <a:cxn ang="0">
                              <a:pos x="1667661" y="1282070"/>
                            </a:cxn>
                            <a:cxn ang="0">
                              <a:pos x="1720366" y="1278955"/>
                            </a:cxn>
                            <a:cxn ang="0">
                              <a:pos x="1714875" y="1291251"/>
                            </a:cxn>
                            <a:cxn ang="0">
                              <a:pos x="1703071" y="1314859"/>
                            </a:cxn>
                            <a:cxn ang="0">
                              <a:pos x="1714875" y="1291251"/>
                            </a:cxn>
                            <a:cxn ang="0">
                              <a:pos x="1720366" y="1278955"/>
                            </a:cxn>
                            <a:cxn ang="0">
                              <a:pos x="1735858" y="1272233"/>
                            </a:cxn>
                            <a:cxn ang="0">
                              <a:pos x="1727333" y="1297809"/>
                            </a:cxn>
                            <a:cxn ang="0">
                              <a:pos x="1712252" y="1325352"/>
                            </a:cxn>
                            <a:cxn ang="0">
                              <a:pos x="1697169" y="1353551"/>
                            </a:cxn>
                            <a:cxn ang="0">
                              <a:pos x="1683399" y="1371257"/>
                            </a:cxn>
                            <a:cxn ang="0">
                              <a:pos x="1692579" y="1352895"/>
                            </a:cxn>
                            <a:cxn ang="0">
                              <a:pos x="1700448" y="1334533"/>
                            </a:cxn>
                            <a:cxn ang="0">
                              <a:pos x="1706350" y="1324697"/>
                            </a:cxn>
                            <a:cxn ang="0">
                              <a:pos x="1714218" y="1311581"/>
                            </a:cxn>
                            <a:cxn ang="0">
                              <a:pos x="1721432" y="1298465"/>
                            </a:cxn>
                            <a:cxn ang="0">
                              <a:pos x="1735858" y="1272233"/>
                            </a:cxn>
                            <a:cxn ang="0">
                              <a:pos x="1693414" y="1216019"/>
                            </a:cxn>
                            <a:cxn ang="0">
                              <a:pos x="1677497" y="1244034"/>
                            </a:cxn>
                            <a:cxn ang="0">
                              <a:pos x="1677204" y="1244707"/>
                            </a:cxn>
                            <a:cxn ang="0">
                              <a:pos x="1693235" y="1216491"/>
                            </a:cxn>
                            <a:cxn ang="0">
                              <a:pos x="1702143" y="1152568"/>
                            </a:cxn>
                            <a:cxn ang="0">
                              <a:pos x="1683013" y="1204840"/>
                            </a:cxn>
                            <a:cxn ang="0">
                              <a:pos x="1642771" y="1287104"/>
                            </a:cxn>
                            <a:cxn ang="0">
                              <a:pos x="1636878" y="1296420"/>
                            </a:cxn>
                            <a:cxn ang="0">
                              <a:pos x="1636841" y="1296497"/>
                            </a:cxn>
                            <a:cxn ang="0">
                              <a:pos x="1623070" y="1320106"/>
                            </a:cxn>
                            <a:cxn ang="0">
                              <a:pos x="1609300" y="1345682"/>
                            </a:cxn>
                            <a:cxn ang="0">
                              <a:pos x="1593562" y="1365356"/>
                            </a:cxn>
                            <a:cxn ang="0">
                              <a:pos x="1580447" y="1387653"/>
                            </a:cxn>
                            <a:cxn ang="0">
                              <a:pos x="1503070" y="1474872"/>
                            </a:cxn>
                            <a:cxn ang="0">
                              <a:pos x="1477496" y="1496514"/>
                            </a:cxn>
                            <a:cxn ang="0">
                              <a:pos x="1475042" y="1498379"/>
                            </a:cxn>
                            <a:cxn ang="0">
                              <a:pos x="1473983" y="1499451"/>
                            </a:cxn>
                            <a:cxn ang="0">
                              <a:pos x="1463290" y="1508169"/>
                            </a:cxn>
                            <a:cxn ang="0">
                              <a:pos x="1454545" y="1518154"/>
                            </a:cxn>
                            <a:cxn ang="0">
                              <a:pos x="1422414" y="1542419"/>
                            </a:cxn>
                            <a:cxn ang="0">
                              <a:pos x="1417379" y="1545599"/>
                            </a:cxn>
                            <a:cxn ang="0">
                              <a:pos x="1403704" y="1556749"/>
                            </a:cxn>
                            <a:cxn ang="0">
                              <a:pos x="1401729" y="1558031"/>
                            </a:cxn>
                            <a:cxn ang="0">
                              <a:pos x="1398807" y="1560781"/>
                            </a:cxn>
                            <a:cxn ang="0">
                              <a:pos x="1373234" y="1577832"/>
                            </a:cxn>
                            <a:cxn ang="0">
                              <a:pos x="1347659" y="1593571"/>
                            </a:cxn>
                            <a:cxn ang="0">
                              <a:pos x="1344733" y="1595054"/>
                            </a:cxn>
                            <a:cxn ang="0">
                              <a:pos x="1327416" y="1606302"/>
                            </a:cxn>
                            <a:cxn ang="0">
                              <a:pos x="1322048" y="1609010"/>
                            </a:cxn>
                            <a:cxn ang="0">
                              <a:pos x="1316840" y="1612588"/>
                            </a:cxn>
                            <a:cxn ang="0">
                              <a:pos x="1299135" y="1622426"/>
                            </a:cxn>
                            <a:cxn ang="0">
                              <a:pos x="1282593" y="1628913"/>
                            </a:cxn>
                            <a:cxn ang="0">
                              <a:pos x="1245722" y="1647512"/>
                            </a:cxn>
                            <a:cxn ang="0">
                              <a:pos x="1159222" y="1679776"/>
                            </a:cxn>
                            <a:cxn ang="0">
                              <a:pos x="1098945" y="1695276"/>
                            </a:cxn>
                            <a:cxn ang="0">
                              <a:pos x="1147659" y="1686037"/>
                            </a:cxn>
                            <a:cxn ang="0">
                              <a:pos x="1156839" y="1684069"/>
                            </a:cxn>
                            <a:cxn ang="0">
                              <a:pos x="1186347" y="1673576"/>
                            </a:cxn>
                            <a:cxn ang="0">
                              <a:pos x="1204708" y="1667675"/>
                            </a:cxn>
                            <a:cxn ang="0">
                              <a:pos x="1234217" y="1652591"/>
                            </a:cxn>
                            <a:cxn ang="0">
                              <a:pos x="1267659" y="1640787"/>
                            </a:cxn>
                            <a:cxn ang="0">
                              <a:pos x="1289085" y="1632384"/>
                            </a:cxn>
                            <a:cxn ang="0">
                              <a:pos x="1298479" y="1627016"/>
                            </a:cxn>
                            <a:cxn ang="0">
                              <a:pos x="1307003" y="1624393"/>
                            </a:cxn>
                            <a:cxn ang="0">
                              <a:pos x="1318807" y="1617835"/>
                            </a:cxn>
                            <a:cxn ang="0">
                              <a:pos x="1321908" y="1615679"/>
                            </a:cxn>
                            <a:cxn ang="0">
                              <a:pos x="1329955" y="1607998"/>
                            </a:cxn>
                            <a:cxn ang="0">
                              <a:pos x="1347659" y="1597505"/>
                            </a:cxn>
                            <a:cxn ang="0">
                              <a:pos x="1367802" y="1587631"/>
                            </a:cxn>
                            <a:cxn ang="0">
                              <a:pos x="1375200" y="1583077"/>
                            </a:cxn>
                            <a:cxn ang="0">
                              <a:pos x="1400775" y="1566027"/>
                            </a:cxn>
                            <a:cxn ang="0">
                              <a:pos x="1411922" y="1555534"/>
                            </a:cxn>
                            <a:cxn ang="0">
                              <a:pos x="1424381" y="1547665"/>
                            </a:cxn>
                            <a:cxn ang="0">
                              <a:pos x="1456512" y="1523401"/>
                            </a:cxn>
                            <a:cxn ang="0">
                              <a:pos x="1479463" y="1501759"/>
                            </a:cxn>
                            <a:cxn ang="0">
                              <a:pos x="1505037" y="1480119"/>
                            </a:cxn>
                            <a:cxn ang="0">
                              <a:pos x="1582414" y="1392898"/>
                            </a:cxn>
                            <a:cxn ang="0">
                              <a:pos x="1593063" y="1374794"/>
                            </a:cxn>
                            <a:cxn ang="0">
                              <a:pos x="1593562" y="1373224"/>
                            </a:cxn>
                            <a:cxn ang="0">
                              <a:pos x="1610611" y="1346993"/>
                            </a:cxn>
                            <a:cxn ang="0">
                              <a:pos x="1615857" y="1339123"/>
                            </a:cxn>
                            <a:cxn ang="0">
                              <a:pos x="1622833" y="1329448"/>
                            </a:cxn>
                            <a:cxn ang="0">
                              <a:pos x="1625038" y="1325352"/>
                            </a:cxn>
                            <a:cxn ang="0">
                              <a:pos x="1638808" y="1301744"/>
                            </a:cxn>
                            <a:cxn ang="0">
                              <a:pos x="1665694" y="1246001"/>
                            </a:cxn>
                            <a:cxn ang="0">
                              <a:pos x="1691923" y="1186325"/>
                            </a:cxn>
                            <a:cxn ang="0">
                              <a:pos x="1699628" y="1162060"/>
                            </a:cxn>
                            <a:cxn ang="0">
                              <a:pos x="1773890" y="1094514"/>
                            </a:cxn>
                            <a:cxn ang="0">
                              <a:pos x="1771924" y="1095825"/>
                            </a:cxn>
                            <a:cxn ang="0">
                              <a:pos x="1771924" y="1095825"/>
                            </a:cxn>
                            <a:cxn ang="0">
                              <a:pos x="1780084" y="1055648"/>
                            </a:cxn>
                            <a:cxn ang="0">
                              <a:pos x="1779849" y="1056808"/>
                            </a:cxn>
                            <a:cxn ang="0">
                              <a:pos x="1781759" y="1059101"/>
                            </a:cxn>
                            <a:cxn ang="0">
                              <a:pos x="1787661" y="1065659"/>
                            </a:cxn>
                            <a:cxn ang="0">
                              <a:pos x="1791596" y="1063036"/>
                            </a:cxn>
                            <a:cxn ang="0">
                              <a:pos x="1791695" y="1062533"/>
                            </a:cxn>
                            <a:cxn ang="0">
                              <a:pos x="1788973" y="1064348"/>
                            </a:cxn>
                            <a:cxn ang="0">
                              <a:pos x="1782415" y="1058445"/>
                            </a:cxn>
                            <a:cxn ang="0">
                              <a:pos x="1774239" y="981152"/>
                            </a:cxn>
                            <a:cxn ang="0">
                              <a:pos x="1773782" y="981177"/>
                            </a:cxn>
                            <a:cxn ang="0">
                              <a:pos x="1772952" y="981224"/>
                            </a:cxn>
                            <a:cxn ang="0">
                              <a:pos x="1773235" y="984341"/>
                            </a:cxn>
                            <a:cxn ang="0">
                              <a:pos x="1772580" y="1000736"/>
                            </a:cxn>
                            <a:cxn ang="0">
                              <a:pos x="1769957" y="1010573"/>
                            </a:cxn>
                            <a:cxn ang="0">
                              <a:pos x="1754219" y="1035493"/>
                            </a:cxn>
                            <a:cxn ang="0">
                              <a:pos x="1750284" y="1057134"/>
                            </a:cxn>
                            <a:cxn ang="0">
                              <a:pos x="1746350" y="1064348"/>
                            </a:cxn>
                            <a:cxn ang="0">
                              <a:pos x="1739793" y="1095825"/>
                            </a:cxn>
                            <a:cxn ang="0">
                              <a:pos x="1732579" y="1120745"/>
                            </a:cxn>
                            <a:cxn ang="0">
                              <a:pos x="1724710" y="1145010"/>
                            </a:cxn>
                            <a:cxn ang="0">
                              <a:pos x="1720120" y="1164028"/>
                            </a:cxn>
                            <a:cxn ang="0">
                              <a:pos x="1714875" y="1183701"/>
                            </a:cxn>
                            <a:cxn ang="0">
                              <a:pos x="1719058" y="1177193"/>
                            </a:cxn>
                            <a:cxn ang="0">
                              <a:pos x="1722743" y="1163372"/>
                            </a:cxn>
                            <a:cxn ang="0">
                              <a:pos x="1726022" y="1143698"/>
                            </a:cxn>
                            <a:cxn ang="0">
                              <a:pos x="1733891" y="1119434"/>
                            </a:cxn>
                            <a:cxn ang="0">
                              <a:pos x="1741104" y="1094514"/>
                            </a:cxn>
                            <a:cxn ang="0">
                              <a:pos x="1747662" y="1063036"/>
                            </a:cxn>
                            <a:cxn ang="0">
                              <a:pos x="1751596" y="1055822"/>
                            </a:cxn>
                            <a:cxn ang="0">
                              <a:pos x="1755530" y="1034181"/>
                            </a:cxn>
                            <a:cxn ang="0">
                              <a:pos x="1771268" y="1009261"/>
                            </a:cxn>
                            <a:cxn ang="0">
                              <a:pos x="1760776" y="1059757"/>
                            </a:cxn>
                            <a:cxn ang="0">
                              <a:pos x="1752907" y="1101727"/>
                            </a:cxn>
                            <a:cxn ang="0">
                              <a:pos x="1735202" y="1155502"/>
                            </a:cxn>
                            <a:cxn ang="0">
                              <a:pos x="1731699" y="1160951"/>
                            </a:cxn>
                            <a:cxn ang="0">
                              <a:pos x="1730202" y="1169110"/>
                            </a:cxn>
                            <a:cxn ang="0">
                              <a:pos x="1725366" y="1183046"/>
                            </a:cxn>
                            <a:cxn ang="0">
                              <a:pos x="1707006" y="1223049"/>
                            </a:cxn>
                            <a:cxn ang="0">
                              <a:pos x="1698481" y="1244034"/>
                            </a:cxn>
                            <a:cxn ang="0">
                              <a:pos x="1693235" y="1255183"/>
                            </a:cxn>
                            <a:cxn ang="0">
                              <a:pos x="1686677" y="1266987"/>
                            </a:cxn>
                            <a:cxn ang="0">
                              <a:pos x="1668973" y="1298465"/>
                            </a:cxn>
                            <a:cxn ang="0">
                              <a:pos x="1649956" y="1329287"/>
                            </a:cxn>
                            <a:cxn ang="0">
                              <a:pos x="1625694" y="1370602"/>
                            </a:cxn>
                            <a:cxn ang="0">
                              <a:pos x="1598808" y="1411261"/>
                            </a:cxn>
                            <a:cxn ang="0">
                              <a:pos x="1581104" y="1434213"/>
                            </a:cxn>
                            <a:cxn ang="0">
                              <a:pos x="1562087" y="1456510"/>
                            </a:cxn>
                            <a:cxn ang="0">
                              <a:pos x="1555529" y="1465691"/>
                            </a:cxn>
                            <a:cxn ang="0">
                              <a:pos x="1548317" y="1474872"/>
                            </a:cxn>
                            <a:cxn ang="0">
                              <a:pos x="1537169" y="1484053"/>
                            </a:cxn>
                            <a:cxn ang="0">
                              <a:pos x="1518937" y="1504241"/>
                            </a:cxn>
                            <a:cxn ang="0">
                              <a:pos x="1519463" y="1506350"/>
                            </a:cxn>
                            <a:cxn ang="0">
                              <a:pos x="1500447" y="1526024"/>
                            </a:cxn>
                            <a:cxn ang="0">
                              <a:pos x="1480119" y="1540451"/>
                            </a:cxn>
                            <a:cxn ang="0">
                              <a:pos x="1463726" y="1553567"/>
                            </a:cxn>
                            <a:cxn ang="0">
                              <a:pos x="1448196" y="1564917"/>
                            </a:cxn>
                            <a:cxn ang="0">
                              <a:pos x="1450611" y="1564716"/>
                            </a:cxn>
                            <a:cxn ang="0">
                              <a:pos x="1467660" y="1552256"/>
                            </a:cxn>
                            <a:cxn ang="0">
                              <a:pos x="1484054" y="1539140"/>
                            </a:cxn>
                            <a:cxn ang="0">
                              <a:pos x="1504382" y="1524712"/>
                            </a:cxn>
                            <a:cxn ang="0">
                              <a:pos x="1523398" y="1505039"/>
                            </a:cxn>
                            <a:cxn ang="0">
                              <a:pos x="1522742" y="1502416"/>
                            </a:cxn>
                            <a:cxn ang="0">
                              <a:pos x="1541103" y="1482086"/>
                            </a:cxn>
                            <a:cxn ang="0">
                              <a:pos x="1552251" y="1472905"/>
                            </a:cxn>
                            <a:cxn ang="0">
                              <a:pos x="1559464" y="1463724"/>
                            </a:cxn>
                            <a:cxn ang="0">
                              <a:pos x="1566021" y="1454543"/>
                            </a:cxn>
                            <a:cxn ang="0">
                              <a:pos x="1585038" y="1432246"/>
                            </a:cxn>
                            <a:cxn ang="0">
                              <a:pos x="1602743" y="1409293"/>
                            </a:cxn>
                            <a:cxn ang="0">
                              <a:pos x="1629628" y="1368634"/>
                            </a:cxn>
                            <a:cxn ang="0">
                              <a:pos x="1653890" y="1327320"/>
                            </a:cxn>
                            <a:cxn ang="0">
                              <a:pos x="1672907" y="1296497"/>
                            </a:cxn>
                            <a:cxn ang="0">
                              <a:pos x="1690612" y="1265019"/>
                            </a:cxn>
                            <a:cxn ang="0">
                              <a:pos x="1697169" y="1253215"/>
                            </a:cxn>
                            <a:cxn ang="0">
                              <a:pos x="1702415" y="1242067"/>
                            </a:cxn>
                            <a:cxn ang="0">
                              <a:pos x="1710940" y="1221082"/>
                            </a:cxn>
                            <a:cxn ang="0">
                              <a:pos x="1729301" y="1181078"/>
                            </a:cxn>
                            <a:cxn ang="0">
                              <a:pos x="1736514" y="1154191"/>
                            </a:cxn>
                            <a:cxn ang="0">
                              <a:pos x="1754219" y="1100416"/>
                            </a:cxn>
                            <a:cxn ang="0">
                              <a:pos x="1762088" y="1058446"/>
                            </a:cxn>
                            <a:cxn ang="0">
                              <a:pos x="1772580" y="1007950"/>
                            </a:cxn>
                            <a:cxn ang="0">
                              <a:pos x="1774945" y="999080"/>
                            </a:cxn>
                            <a:cxn ang="0">
                              <a:pos x="1773235" y="998768"/>
                            </a:cxn>
                            <a:cxn ang="0">
                              <a:pos x="1773890" y="982374"/>
                            </a:cxn>
                            <a:cxn ang="0">
                              <a:pos x="1788317" y="967291"/>
                            </a:cxn>
                            <a:cxn ang="0">
                              <a:pos x="1780681" y="999109"/>
                            </a:cxn>
                            <a:cxn ang="0">
                              <a:pos x="1780681" y="999109"/>
                            </a:cxn>
                            <a:cxn ang="0">
                              <a:pos x="1788317" y="967291"/>
                            </a:cxn>
                            <a:cxn ang="0">
                              <a:pos x="1794219" y="960733"/>
                            </a:cxn>
                            <a:cxn ang="0">
                              <a:pos x="1790284" y="969258"/>
                            </a:cxn>
                            <a:cxn ang="0">
                              <a:pos x="1790284" y="969258"/>
                            </a:cxn>
                            <a:cxn ang="0">
                              <a:pos x="1789382" y="987128"/>
                            </a:cxn>
                            <a:cxn ang="0">
                              <a:pos x="1788973" y="1004015"/>
                            </a:cxn>
                            <a:cxn ang="0">
                              <a:pos x="1782415" y="1024194"/>
                            </a:cxn>
                            <a:cxn ang="0">
                              <a:pos x="1782415" y="1026499"/>
                            </a:cxn>
                            <a:cxn ang="0">
                              <a:pos x="1790284" y="1004015"/>
                            </a:cxn>
                            <a:cxn ang="0">
                              <a:pos x="1791596" y="969258"/>
                            </a:cxn>
                            <a:cxn ang="0">
                              <a:pos x="1794653" y="962634"/>
                            </a:cxn>
                            <a:cxn ang="0">
                              <a:pos x="1766022" y="932533"/>
                            </a:cxn>
                            <a:cxn ang="0">
                              <a:pos x="1761724" y="942691"/>
                            </a:cxn>
                            <a:cxn ang="0">
                              <a:pos x="1760120" y="957454"/>
                            </a:cxn>
                            <a:cxn ang="0">
                              <a:pos x="1758051" y="950557"/>
                            </a:cxn>
                            <a:cxn ang="0">
                              <a:pos x="1757295" y="951531"/>
                            </a:cxn>
                            <a:cxn ang="0">
                              <a:pos x="1759465" y="958766"/>
                            </a:cxn>
                            <a:cxn ang="0">
                              <a:pos x="1758153" y="969258"/>
                            </a:cxn>
                            <a:cxn ang="0">
                              <a:pos x="1760776" y="977783"/>
                            </a:cxn>
                            <a:cxn ang="0">
                              <a:pos x="1762809" y="977670"/>
                            </a:cxn>
                            <a:cxn ang="0">
                              <a:pos x="1761432" y="973192"/>
                            </a:cxn>
                            <a:cxn ang="0">
                              <a:pos x="1762743" y="962700"/>
                            </a:cxn>
                            <a:cxn ang="0">
                              <a:pos x="1766022" y="932533"/>
                            </a:cxn>
                            <a:cxn ang="0">
                              <a:pos x="1821104" y="914827"/>
                            </a:cxn>
                            <a:cxn ang="0">
                              <a:pos x="1822416" y="915483"/>
                            </a:cxn>
                            <a:cxn ang="0">
                              <a:pos x="1821760" y="943026"/>
                            </a:cxn>
                            <a:cxn ang="0">
                              <a:pos x="1822416" y="962044"/>
                            </a:cxn>
                            <a:cxn ang="0">
                              <a:pos x="1820448" y="996801"/>
                            </a:cxn>
                            <a:cxn ang="0">
                              <a:pos x="1818481" y="1016474"/>
                            </a:cxn>
                            <a:cxn ang="0">
                              <a:pos x="1812579" y="1045329"/>
                            </a:cxn>
                            <a:cxn ang="0">
                              <a:pos x="1810613" y="1069594"/>
                            </a:cxn>
                            <a:cxn ang="0">
                              <a:pos x="1800776" y="1114188"/>
                            </a:cxn>
                            <a:cxn ang="0">
                              <a:pos x="1791596" y="1152879"/>
                            </a:cxn>
                            <a:cxn ang="0">
                              <a:pos x="1775203" y="1160093"/>
                            </a:cxn>
                            <a:cxn ang="0">
                              <a:pos x="1776514" y="1156158"/>
                            </a:cxn>
                            <a:cxn ang="0">
                              <a:pos x="1779137" y="1128615"/>
                            </a:cxn>
                            <a:cxn ang="0">
                              <a:pos x="1788973" y="1099760"/>
                            </a:cxn>
                            <a:cxn ang="0">
                              <a:pos x="1796842" y="1095170"/>
                            </a:cxn>
                            <a:cxn ang="0">
                              <a:pos x="1796842" y="1095169"/>
                            </a:cxn>
                            <a:cxn ang="0">
                              <a:pos x="1805367" y="1045329"/>
                            </a:cxn>
                            <a:cxn ang="0">
                              <a:pos x="1809957" y="1021721"/>
                            </a:cxn>
                            <a:cxn ang="0">
                              <a:pos x="1813891" y="997457"/>
                            </a:cxn>
                            <a:cxn ang="0">
                              <a:pos x="1817170" y="974504"/>
                            </a:cxn>
                            <a:cxn ang="0">
                              <a:pos x="1818481" y="952863"/>
                            </a:cxn>
                            <a:cxn ang="0">
                              <a:pos x="1819137" y="934501"/>
                            </a:cxn>
                            <a:cxn ang="0">
                              <a:pos x="1820448" y="924664"/>
                            </a:cxn>
                            <a:cxn ang="0">
                              <a:pos x="1821104" y="914827"/>
                            </a:cxn>
                            <a:cxn ang="0">
                              <a:pos x="92355" y="610759"/>
                            </a:cxn>
                            <a:cxn ang="0">
                              <a:pos x="92681" y="610923"/>
                            </a:cxn>
                            <a:cxn ang="0">
                              <a:pos x="92712" y="610831"/>
                            </a:cxn>
                            <a:cxn ang="0">
                              <a:pos x="131918" y="516763"/>
                            </a:cxn>
                            <a:cxn ang="0">
                              <a:pos x="117491" y="543650"/>
                            </a:cxn>
                            <a:cxn ang="0">
                              <a:pos x="105688" y="553487"/>
                            </a:cxn>
                            <a:cxn ang="0">
                              <a:pos x="105660" y="554115"/>
                            </a:cxn>
                            <a:cxn ang="0">
                              <a:pos x="104518" y="579220"/>
                            </a:cxn>
                            <a:cxn ang="0">
                              <a:pos x="104551" y="579160"/>
                            </a:cxn>
                            <a:cxn ang="0">
                              <a:pos x="105688" y="554143"/>
                            </a:cxn>
                            <a:cxn ang="0">
                              <a:pos x="117491" y="544305"/>
                            </a:cxn>
                            <a:cxn ang="0">
                              <a:pos x="131918" y="517418"/>
                            </a:cxn>
                            <a:cxn ang="0">
                              <a:pos x="132409" y="517746"/>
                            </a:cxn>
                            <a:cxn ang="0">
                              <a:pos x="132655" y="517254"/>
                            </a:cxn>
                            <a:cxn ang="0">
                              <a:pos x="139786" y="459709"/>
                            </a:cxn>
                            <a:cxn ang="0">
                              <a:pos x="130606" y="466267"/>
                            </a:cxn>
                            <a:cxn ang="0">
                              <a:pos x="116835" y="495121"/>
                            </a:cxn>
                            <a:cxn ang="0">
                              <a:pos x="119986" y="497642"/>
                            </a:cxn>
                            <a:cxn ang="0">
                              <a:pos x="120088" y="497199"/>
                            </a:cxn>
                            <a:cxn ang="0">
                              <a:pos x="117491" y="495121"/>
                            </a:cxn>
                            <a:cxn ang="0">
                              <a:pos x="131262" y="466267"/>
                            </a:cxn>
                            <a:cxn ang="0">
                              <a:pos x="139391" y="460460"/>
                            </a:cxn>
                            <a:cxn ang="0">
                              <a:pos x="190278" y="422329"/>
                            </a:cxn>
                            <a:cxn ang="0">
                              <a:pos x="189450" y="422992"/>
                            </a:cxn>
                            <a:cxn ang="0">
                              <a:pos x="185934" y="436511"/>
                            </a:cxn>
                            <a:cxn ang="0">
                              <a:pos x="183721" y="443314"/>
                            </a:cxn>
                            <a:cxn ang="0">
                              <a:pos x="123393" y="553487"/>
                            </a:cxn>
                            <a:cxn ang="0">
                              <a:pos x="114868" y="580374"/>
                            </a:cxn>
                            <a:cxn ang="0">
                              <a:pos x="106999" y="607917"/>
                            </a:cxn>
                            <a:cxn ang="0">
                              <a:pos x="89950" y="665627"/>
                            </a:cxn>
                            <a:cxn ang="0">
                              <a:pos x="78802" y="704974"/>
                            </a:cxn>
                            <a:cxn ang="0">
                              <a:pos x="73556" y="734485"/>
                            </a:cxn>
                            <a:cxn ang="0">
                              <a:pos x="70934" y="749568"/>
                            </a:cxn>
                            <a:cxn ang="0">
                              <a:pos x="68966" y="764652"/>
                            </a:cxn>
                            <a:cxn ang="0">
                              <a:pos x="63065" y="805311"/>
                            </a:cxn>
                            <a:cxn ang="0">
                              <a:pos x="61097" y="830231"/>
                            </a:cxn>
                            <a:cxn ang="0">
                              <a:pos x="64376" y="856462"/>
                            </a:cxn>
                            <a:cxn ang="0">
                              <a:pos x="65913" y="842169"/>
                            </a:cxn>
                            <a:cxn ang="0">
                              <a:pos x="65688" y="837444"/>
                            </a:cxn>
                            <a:cxn ang="0">
                              <a:pos x="68311" y="809901"/>
                            </a:cxn>
                            <a:cxn ang="0">
                              <a:pos x="74212" y="769242"/>
                            </a:cxn>
                            <a:cxn ang="0">
                              <a:pos x="78893" y="763624"/>
                            </a:cxn>
                            <a:cxn ang="0">
                              <a:pos x="85690" y="718134"/>
                            </a:cxn>
                            <a:cxn ang="0">
                              <a:pos x="85360" y="710221"/>
                            </a:cxn>
                            <a:cxn ang="0">
                              <a:pos x="91838" y="691648"/>
                            </a:cxn>
                            <a:cxn ang="0">
                              <a:pos x="95693" y="676053"/>
                            </a:cxn>
                            <a:cxn ang="0">
                              <a:pos x="94540" y="678743"/>
                            </a:cxn>
                            <a:cxn ang="0">
                              <a:pos x="90606" y="677431"/>
                            </a:cxn>
                            <a:cxn ang="0">
                              <a:pos x="80769" y="705631"/>
                            </a:cxn>
                            <a:cxn ang="0">
                              <a:pos x="81425" y="721369"/>
                            </a:cxn>
                            <a:cxn ang="0">
                              <a:pos x="76835" y="751536"/>
                            </a:cxn>
                            <a:cxn ang="0">
                              <a:pos x="76179" y="756782"/>
                            </a:cxn>
                            <a:cxn ang="0">
                              <a:pos x="69622" y="764652"/>
                            </a:cxn>
                            <a:cxn ang="0">
                              <a:pos x="71589" y="749568"/>
                            </a:cxn>
                            <a:cxn ang="0">
                              <a:pos x="74212" y="734485"/>
                            </a:cxn>
                            <a:cxn ang="0">
                              <a:pos x="79458" y="704974"/>
                            </a:cxn>
                            <a:cxn ang="0">
                              <a:pos x="90606" y="665627"/>
                            </a:cxn>
                            <a:cxn ang="0">
                              <a:pos x="107655" y="607917"/>
                            </a:cxn>
                            <a:cxn ang="0">
                              <a:pos x="115524" y="580374"/>
                            </a:cxn>
                            <a:cxn ang="0">
                              <a:pos x="124048" y="553487"/>
                            </a:cxn>
                            <a:cxn ang="0">
                              <a:pos x="184376" y="443314"/>
                            </a:cxn>
                            <a:cxn ang="0">
                              <a:pos x="190278" y="422329"/>
                            </a:cxn>
                            <a:cxn ang="0">
                              <a:pos x="202082" y="356750"/>
                            </a:cxn>
                            <a:cxn ang="0">
                              <a:pos x="202082" y="356750"/>
                            </a:cxn>
                            <a:cxn ang="0">
                              <a:pos x="205360" y="359373"/>
                            </a:cxn>
                            <a:cxn ang="0">
                              <a:pos x="205360" y="359372"/>
                            </a:cxn>
                            <a:cxn ang="0">
                              <a:pos x="320241" y="263383"/>
                            </a:cxn>
                            <a:cxn ang="0">
                              <a:pos x="320115" y="263484"/>
                            </a:cxn>
                            <a:cxn ang="0">
                              <a:pos x="319733" y="263916"/>
                            </a:cxn>
                            <a:cxn ang="0">
                              <a:pos x="314377" y="269530"/>
                            </a:cxn>
                            <a:cxn ang="0">
                              <a:pos x="313022" y="271500"/>
                            </a:cxn>
                            <a:cxn ang="0">
                              <a:pos x="312139" y="272499"/>
                            </a:cxn>
                            <a:cxn ang="0">
                              <a:pos x="308311" y="278055"/>
                            </a:cxn>
                            <a:cxn ang="0">
                              <a:pos x="268312" y="325272"/>
                            </a:cxn>
                            <a:cxn ang="0">
                              <a:pos x="257164" y="338388"/>
                            </a:cxn>
                            <a:cxn ang="0">
                              <a:pos x="246017" y="352159"/>
                            </a:cxn>
                            <a:cxn ang="0">
                              <a:pos x="196744" y="406622"/>
                            </a:cxn>
                            <a:cxn ang="0">
                              <a:pos x="246672" y="351504"/>
                            </a:cxn>
                            <a:cxn ang="0">
                              <a:pos x="257819" y="337732"/>
                            </a:cxn>
                            <a:cxn ang="0">
                              <a:pos x="268967" y="324616"/>
                            </a:cxn>
                            <a:cxn ang="0">
                              <a:pos x="308967" y="277399"/>
                            </a:cxn>
                            <a:cxn ang="0">
                              <a:pos x="313022" y="271500"/>
                            </a:cxn>
                            <a:cxn ang="0">
                              <a:pos x="319733" y="263916"/>
                            </a:cxn>
                            <a:cxn ang="0">
                              <a:pos x="336887" y="218162"/>
                            </a:cxn>
                            <a:cxn ang="0">
                              <a:pos x="331228" y="220134"/>
                            </a:cxn>
                            <a:cxn ang="0">
                              <a:pos x="327018" y="221697"/>
                            </a:cxn>
                            <a:cxn ang="0">
                              <a:pos x="326017" y="222968"/>
                            </a:cxn>
                            <a:cxn ang="0">
                              <a:pos x="318803" y="229526"/>
                            </a:cxn>
                            <a:cxn ang="0">
                              <a:pos x="300443" y="241330"/>
                            </a:cxn>
                            <a:cxn ang="0">
                              <a:pos x="287984" y="255102"/>
                            </a:cxn>
                            <a:cxn ang="0">
                              <a:pos x="276181" y="268873"/>
                            </a:cxn>
                            <a:cxn ang="0">
                              <a:pos x="268312" y="276087"/>
                            </a:cxn>
                            <a:cxn ang="0">
                              <a:pos x="268044" y="275753"/>
                            </a:cxn>
                            <a:cxn ang="0">
                              <a:pos x="260607" y="284695"/>
                            </a:cxn>
                            <a:cxn ang="0">
                              <a:pos x="247983" y="300352"/>
                            </a:cxn>
                            <a:cxn ang="0">
                              <a:pos x="227656" y="322649"/>
                            </a:cxn>
                            <a:cxn ang="0">
                              <a:pos x="230934" y="326583"/>
                            </a:cxn>
                            <a:cxn ang="0">
                              <a:pos x="230997" y="326528"/>
                            </a:cxn>
                            <a:cxn ang="0">
                              <a:pos x="228311" y="323304"/>
                            </a:cxn>
                            <a:cxn ang="0">
                              <a:pos x="248639" y="301007"/>
                            </a:cxn>
                            <a:cxn ang="0">
                              <a:pos x="268967" y="276087"/>
                            </a:cxn>
                            <a:cxn ang="0">
                              <a:pos x="276836" y="268874"/>
                            </a:cxn>
                            <a:cxn ang="0">
                              <a:pos x="288639" y="255102"/>
                            </a:cxn>
                            <a:cxn ang="0">
                              <a:pos x="301098" y="241331"/>
                            </a:cxn>
                            <a:cxn ang="0">
                              <a:pos x="319459" y="229527"/>
                            </a:cxn>
                            <a:cxn ang="0">
                              <a:pos x="326672" y="222969"/>
                            </a:cxn>
                            <a:cxn ang="0">
                              <a:pos x="334541" y="220018"/>
                            </a:cxn>
                            <a:cxn ang="0">
                              <a:pos x="337025" y="219247"/>
                            </a:cxn>
                            <a:cxn ang="0">
                              <a:pos x="1286676" y="99680"/>
                            </a:cxn>
                            <a:cxn ang="0">
                              <a:pos x="1320118" y="114763"/>
                            </a:cxn>
                            <a:cxn ang="0">
                              <a:pos x="1334545" y="126567"/>
                            </a:cxn>
                            <a:cxn ang="0">
                              <a:pos x="1302414" y="110828"/>
                            </a:cxn>
                            <a:cxn ang="0">
                              <a:pos x="1286676" y="99680"/>
                            </a:cxn>
                            <a:cxn ang="0">
                              <a:pos x="1177823" y="51807"/>
                            </a:cxn>
                            <a:cxn ang="0">
                              <a:pos x="1204053" y="57709"/>
                            </a:cxn>
                            <a:cxn ang="0">
                              <a:pos x="1240774" y="76071"/>
                            </a:cxn>
                            <a:cxn ang="0">
                              <a:pos x="1177823" y="51807"/>
                            </a:cxn>
                            <a:cxn ang="0">
                              <a:pos x="783068" y="47463"/>
                            </a:cxn>
                            <a:cxn ang="0">
                              <a:pos x="769297" y="49184"/>
                            </a:cxn>
                            <a:cxn ang="0">
                              <a:pos x="739789" y="53119"/>
                            </a:cxn>
                            <a:cxn ang="0">
                              <a:pos x="710936" y="59677"/>
                            </a:cxn>
                            <a:cxn ang="0">
                              <a:pos x="698477" y="63611"/>
                            </a:cxn>
                            <a:cxn ang="0">
                              <a:pos x="684051" y="67546"/>
                            </a:cxn>
                            <a:cxn ang="0">
                              <a:pos x="652483" y="73748"/>
                            </a:cxn>
                            <a:cxn ang="0">
                              <a:pos x="646673" y="76072"/>
                            </a:cxn>
                            <a:cxn ang="0">
                              <a:pos x="606674" y="89843"/>
                            </a:cxn>
                            <a:cxn ang="0">
                              <a:pos x="567329" y="105582"/>
                            </a:cxn>
                            <a:cxn ang="0">
                              <a:pos x="539788" y="118042"/>
                            </a:cxn>
                            <a:cxn ang="0">
                              <a:pos x="521427" y="125256"/>
                            </a:cxn>
                            <a:cxn ang="0">
                              <a:pos x="476181" y="146241"/>
                            </a:cxn>
                            <a:cxn ang="0">
                              <a:pos x="454542" y="160013"/>
                            </a:cxn>
                            <a:cxn ang="0">
                              <a:pos x="433558" y="173784"/>
                            </a:cxn>
                            <a:cxn ang="0">
                              <a:pos x="400115" y="198704"/>
                            </a:cxn>
                            <a:cxn ang="0">
                              <a:pos x="368640" y="223624"/>
                            </a:cxn>
                            <a:cxn ang="0">
                              <a:pos x="338515" y="249905"/>
                            </a:cxn>
                            <a:cxn ang="0">
                              <a:pos x="341098" y="253135"/>
                            </a:cxn>
                            <a:cxn ang="0">
                              <a:pos x="347492" y="248749"/>
                            </a:cxn>
                            <a:cxn ang="0">
                              <a:pos x="352933" y="244693"/>
                            </a:cxn>
                            <a:cxn ang="0">
                              <a:pos x="372574" y="227559"/>
                            </a:cxn>
                            <a:cxn ang="0">
                              <a:pos x="404050" y="202639"/>
                            </a:cxn>
                            <a:cxn ang="0">
                              <a:pos x="437492" y="177719"/>
                            </a:cxn>
                            <a:cxn ang="0">
                              <a:pos x="458476" y="163947"/>
                            </a:cxn>
                            <a:cxn ang="0">
                              <a:pos x="480115" y="150176"/>
                            </a:cxn>
                            <a:cxn ang="0">
                              <a:pos x="525361" y="129190"/>
                            </a:cxn>
                            <a:cxn ang="0">
                              <a:pos x="543066" y="120009"/>
                            </a:cxn>
                            <a:cxn ang="0">
                              <a:pos x="570608" y="107549"/>
                            </a:cxn>
                            <a:cxn ang="0">
                              <a:pos x="609952" y="91810"/>
                            </a:cxn>
                            <a:cxn ang="0">
                              <a:pos x="649952" y="78039"/>
                            </a:cxn>
                            <a:cxn ang="0">
                              <a:pos x="666755" y="74738"/>
                            </a:cxn>
                            <a:cxn ang="0">
                              <a:pos x="674871" y="71964"/>
                            </a:cxn>
                            <a:cxn ang="0">
                              <a:pos x="785350" y="48128"/>
                            </a:cxn>
                            <a:cxn ang="0">
                              <a:pos x="1017576" y="33363"/>
                            </a:cxn>
                            <a:cxn ang="0">
                              <a:pos x="1031593" y="34757"/>
                            </a:cxn>
                            <a:cxn ang="0">
                              <a:pos x="1050609" y="41314"/>
                            </a:cxn>
                            <a:cxn ang="0">
                              <a:pos x="1036183" y="39347"/>
                            </a:cxn>
                            <a:cxn ang="0">
                              <a:pos x="1006019" y="33445"/>
                            </a:cxn>
                            <a:cxn ang="0">
                              <a:pos x="1017576" y="33363"/>
                            </a:cxn>
                            <a:cxn ang="0">
                              <a:pos x="1093888" y="28199"/>
                            </a:cxn>
                            <a:cxn ang="0">
                              <a:pos x="1120773" y="30166"/>
                            </a:cxn>
                            <a:cxn ang="0">
                              <a:pos x="1153560" y="43281"/>
                            </a:cxn>
                            <a:cxn ang="0">
                              <a:pos x="1112904" y="36068"/>
                            </a:cxn>
                            <a:cxn ang="0">
                              <a:pos x="1093888" y="28199"/>
                            </a:cxn>
                            <a:cxn ang="0">
                              <a:pos x="874543" y="28035"/>
                            </a:cxn>
                            <a:cxn ang="0">
                              <a:pos x="798805" y="32133"/>
                            </a:cxn>
                            <a:cxn ang="0">
                              <a:pos x="746346" y="39347"/>
                            </a:cxn>
                            <a:cxn ang="0">
                              <a:pos x="721428" y="45905"/>
                            </a:cxn>
                            <a:cxn ang="0">
                              <a:pos x="699788" y="53774"/>
                            </a:cxn>
                            <a:cxn ang="0">
                              <a:pos x="669624" y="57709"/>
                            </a:cxn>
                            <a:cxn ang="0">
                              <a:pos x="555525" y="101647"/>
                            </a:cxn>
                            <a:cxn ang="0">
                              <a:pos x="514214" y="120009"/>
                            </a:cxn>
                            <a:cxn ang="0">
                              <a:pos x="501754" y="124599"/>
                            </a:cxn>
                            <a:cxn ang="0">
                              <a:pos x="490607" y="130502"/>
                            </a:cxn>
                            <a:cxn ang="0">
                              <a:pos x="469624" y="141650"/>
                            </a:cxn>
                            <a:cxn ang="0">
                              <a:pos x="436837" y="158701"/>
                            </a:cxn>
                            <a:cxn ang="0">
                              <a:pos x="411918" y="178374"/>
                            </a:cxn>
                            <a:cxn ang="0">
                              <a:pos x="339787" y="234772"/>
                            </a:cxn>
                            <a:cxn ang="0">
                              <a:pos x="324713" y="247881"/>
                            </a:cxn>
                            <a:cxn ang="0">
                              <a:pos x="309966" y="261347"/>
                            </a:cxn>
                            <a:cxn ang="0">
                              <a:pos x="310278" y="261660"/>
                            </a:cxn>
                            <a:cxn ang="0">
                              <a:pos x="196836" y="394785"/>
                            </a:cxn>
                            <a:cxn ang="0">
                              <a:pos x="173884" y="426263"/>
                            </a:cxn>
                            <a:cxn ang="0">
                              <a:pos x="163393" y="445281"/>
                            </a:cxn>
                            <a:cxn ang="0">
                              <a:pos x="152901" y="462987"/>
                            </a:cxn>
                            <a:cxn ang="0">
                              <a:pos x="133229" y="499712"/>
                            </a:cxn>
                            <a:cxn ang="0">
                              <a:pos x="111830" y="533434"/>
                            </a:cxn>
                            <a:cxn ang="0">
                              <a:pos x="111589" y="534469"/>
                            </a:cxn>
                            <a:cxn ang="0">
                              <a:pos x="104376" y="554143"/>
                            </a:cxn>
                            <a:cxn ang="0">
                              <a:pos x="99130" y="563324"/>
                            </a:cxn>
                            <a:cxn ang="0">
                              <a:pos x="97819" y="564635"/>
                            </a:cxn>
                            <a:cxn ang="0">
                              <a:pos x="91999" y="583981"/>
                            </a:cxn>
                            <a:cxn ang="0">
                              <a:pos x="90606" y="595458"/>
                            </a:cxn>
                            <a:cxn ang="0">
                              <a:pos x="89294" y="611852"/>
                            </a:cxn>
                            <a:cxn ang="0">
                              <a:pos x="80114" y="638740"/>
                            </a:cxn>
                            <a:cxn ang="0">
                              <a:pos x="71589" y="665627"/>
                            </a:cxn>
                            <a:cxn ang="0">
                              <a:pos x="62409" y="704974"/>
                            </a:cxn>
                            <a:cxn ang="0">
                              <a:pos x="57163" y="741043"/>
                            </a:cxn>
                            <a:cxn ang="0">
                              <a:pos x="53884" y="777111"/>
                            </a:cxn>
                            <a:cxn ang="0">
                              <a:pos x="58474" y="752191"/>
                            </a:cxn>
                            <a:cxn ang="0">
                              <a:pos x="58900" y="750135"/>
                            </a:cxn>
                            <a:cxn ang="0">
                              <a:pos x="59786" y="740387"/>
                            </a:cxn>
                            <a:cxn ang="0">
                              <a:pos x="65032" y="704319"/>
                            </a:cxn>
                            <a:cxn ang="0">
                              <a:pos x="66674" y="704867"/>
                            </a:cxn>
                            <a:cxn ang="0">
                              <a:pos x="66817" y="704258"/>
                            </a:cxn>
                            <a:cxn ang="0">
                              <a:pos x="65032" y="703663"/>
                            </a:cxn>
                            <a:cxn ang="0">
                              <a:pos x="74213" y="664315"/>
                            </a:cxn>
                            <a:cxn ang="0">
                              <a:pos x="82737" y="637428"/>
                            </a:cxn>
                            <a:cxn ang="0">
                              <a:pos x="91875" y="610664"/>
                            </a:cxn>
                            <a:cxn ang="0">
                              <a:pos x="91262" y="610541"/>
                            </a:cxn>
                            <a:cxn ang="0">
                              <a:pos x="92573" y="594146"/>
                            </a:cxn>
                            <a:cxn ang="0">
                              <a:pos x="99786" y="563324"/>
                            </a:cxn>
                            <a:cxn ang="0">
                              <a:pos x="105032" y="554143"/>
                            </a:cxn>
                            <a:cxn ang="0">
                              <a:pos x="105208" y="553663"/>
                            </a:cxn>
                            <a:cxn ang="0">
                              <a:pos x="112246" y="534469"/>
                            </a:cxn>
                            <a:cxn ang="0">
                              <a:pos x="133885" y="500368"/>
                            </a:cxn>
                            <a:cxn ang="0">
                              <a:pos x="153557" y="463643"/>
                            </a:cxn>
                            <a:cxn ang="0">
                              <a:pos x="164049" y="445937"/>
                            </a:cxn>
                            <a:cxn ang="0">
                              <a:pos x="174540" y="426919"/>
                            </a:cxn>
                            <a:cxn ang="0">
                              <a:pos x="197492" y="395441"/>
                            </a:cxn>
                            <a:cxn ang="0">
                              <a:pos x="310934" y="262316"/>
                            </a:cxn>
                            <a:cxn ang="0">
                              <a:pos x="341098" y="234773"/>
                            </a:cxn>
                            <a:cxn ang="0">
                              <a:pos x="413230" y="178375"/>
                            </a:cxn>
                            <a:cxn ang="0">
                              <a:pos x="438148" y="158701"/>
                            </a:cxn>
                            <a:cxn ang="0">
                              <a:pos x="470935" y="141651"/>
                            </a:cxn>
                            <a:cxn ang="0">
                              <a:pos x="491919" y="130502"/>
                            </a:cxn>
                            <a:cxn ang="0">
                              <a:pos x="503067" y="124600"/>
                            </a:cxn>
                            <a:cxn ang="0">
                              <a:pos x="515525" y="120009"/>
                            </a:cxn>
                            <a:cxn ang="0">
                              <a:pos x="556837" y="101647"/>
                            </a:cxn>
                            <a:cxn ang="0">
                              <a:pos x="670936" y="57710"/>
                            </a:cxn>
                            <a:cxn ang="0">
                              <a:pos x="701100" y="53775"/>
                            </a:cxn>
                            <a:cxn ang="0">
                              <a:pos x="722739" y="45905"/>
                            </a:cxn>
                            <a:cxn ang="0">
                              <a:pos x="747657" y="39347"/>
                            </a:cxn>
                            <a:cxn ang="0">
                              <a:pos x="800117" y="32133"/>
                            </a:cxn>
                            <a:cxn ang="0">
                              <a:pos x="875855" y="28281"/>
                            </a:cxn>
                            <a:cxn ang="0">
                              <a:pos x="936731" y="30323"/>
                            </a:cxn>
                            <a:cxn ang="0">
                              <a:pos x="966675" y="0"/>
                            </a:cxn>
                            <a:cxn ang="0">
                              <a:pos x="997494" y="1967"/>
                            </a:cxn>
                            <a:cxn ang="0">
                              <a:pos x="1028970" y="5246"/>
                            </a:cxn>
                            <a:cxn ang="0">
                              <a:pos x="1049953" y="10493"/>
                            </a:cxn>
                            <a:cxn ang="0">
                              <a:pos x="1063724" y="17051"/>
                            </a:cxn>
                            <a:cxn ang="0">
                              <a:pos x="1080773" y="13771"/>
                            </a:cxn>
                            <a:cxn ang="0">
                              <a:pos x="1106347" y="19674"/>
                            </a:cxn>
                            <a:cxn ang="0">
                              <a:pos x="1122085" y="24264"/>
                            </a:cxn>
                            <a:cxn ang="0">
                              <a:pos x="1121429" y="24920"/>
                            </a:cxn>
                            <a:cxn ang="0">
                              <a:pos x="1120773" y="29510"/>
                            </a:cxn>
                            <a:cxn ang="0">
                              <a:pos x="1093888" y="27543"/>
                            </a:cxn>
                            <a:cxn ang="0">
                              <a:pos x="1084708" y="24920"/>
                            </a:cxn>
                            <a:cxn ang="0">
                              <a:pos x="1075527" y="22952"/>
                            </a:cxn>
                            <a:cxn ang="0">
                              <a:pos x="1057822" y="19018"/>
                            </a:cxn>
                            <a:cxn ang="0">
                              <a:pos x="1040118" y="15083"/>
                            </a:cxn>
                            <a:cxn ang="0">
                              <a:pos x="1021757" y="12460"/>
                            </a:cxn>
                            <a:cxn ang="0">
                              <a:pos x="1001429" y="12460"/>
                            </a:cxn>
                            <a:cxn ang="0">
                              <a:pos x="985035" y="12460"/>
                            </a:cxn>
                            <a:cxn ang="0">
                              <a:pos x="959462" y="12460"/>
                            </a:cxn>
                            <a:cxn ang="0">
                              <a:pos x="958260" y="12076"/>
                            </a:cxn>
                            <a:cxn ang="0">
                              <a:pos x="947002" y="17706"/>
                            </a:cxn>
                            <a:cxn ang="0">
                              <a:pos x="950937" y="24264"/>
                            </a:cxn>
                            <a:cxn ang="0">
                              <a:pos x="990281" y="32133"/>
                            </a:cxn>
                            <a:cxn ang="0">
                              <a:pos x="972773" y="32439"/>
                            </a:cxn>
                            <a:cxn ang="0">
                              <a:pos x="973068" y="32462"/>
                            </a:cxn>
                            <a:cxn ang="0">
                              <a:pos x="991593" y="32133"/>
                            </a:cxn>
                            <a:cxn ang="0">
                              <a:pos x="1007331" y="34101"/>
                            </a:cxn>
                            <a:cxn ang="0">
                              <a:pos x="1037495" y="40003"/>
                            </a:cxn>
                            <a:cxn ang="0">
                              <a:pos x="1051921" y="41971"/>
                            </a:cxn>
                            <a:cxn ang="0">
                              <a:pos x="1076184" y="47217"/>
                            </a:cxn>
                            <a:cxn ang="0">
                              <a:pos x="1101102" y="52463"/>
                            </a:cxn>
                            <a:cxn ang="0">
                              <a:pos x="1125364" y="58365"/>
                            </a:cxn>
                            <a:cxn ang="0">
                              <a:pos x="1149626" y="65579"/>
                            </a:cxn>
                            <a:cxn ang="0">
                              <a:pos x="1161430" y="68858"/>
                            </a:cxn>
                            <a:cxn ang="0">
                              <a:pos x="1173233" y="72792"/>
                            </a:cxn>
                            <a:cxn ang="0">
                              <a:pos x="1173385" y="72931"/>
                            </a:cxn>
                            <a:cxn ang="0">
                              <a:pos x="1181850" y="74391"/>
                            </a:cxn>
                            <a:cxn ang="0">
                              <a:pos x="1202362" y="82014"/>
                            </a:cxn>
                            <a:cxn ang="0">
                              <a:pos x="1205227" y="86356"/>
                            </a:cxn>
                            <a:cxn ang="0">
                              <a:pos x="1206020" y="86564"/>
                            </a:cxn>
                            <a:cxn ang="0">
                              <a:pos x="1224381" y="93778"/>
                            </a:cxn>
                            <a:cxn ang="0">
                              <a:pos x="1240119" y="100336"/>
                            </a:cxn>
                            <a:cxn ang="0">
                              <a:pos x="1255856" y="107550"/>
                            </a:cxn>
                            <a:cxn ang="0">
                              <a:pos x="1267660" y="114108"/>
                            </a:cxn>
                            <a:cxn ang="0">
                              <a:pos x="1275529" y="118042"/>
                            </a:cxn>
                            <a:cxn ang="0">
                              <a:pos x="1284053" y="122632"/>
                            </a:cxn>
                            <a:cxn ang="0">
                              <a:pos x="1312905" y="139028"/>
                            </a:cxn>
                            <a:cxn ang="0">
                              <a:pos x="1349627" y="162636"/>
                            </a:cxn>
                            <a:cxn ang="0">
                              <a:pos x="1368644" y="175752"/>
                            </a:cxn>
                            <a:cxn ang="0">
                              <a:pos x="1369194" y="176145"/>
                            </a:cxn>
                            <a:cxn ang="0">
                              <a:pos x="1378912" y="182049"/>
                            </a:cxn>
                            <a:cxn ang="0">
                              <a:pos x="1748973" y="878103"/>
                            </a:cxn>
                            <a:cxn ang="0">
                              <a:pos x="1748696" y="883591"/>
                            </a:cxn>
                            <a:cxn ang="0">
                              <a:pos x="1756186" y="884661"/>
                            </a:cxn>
                            <a:cxn ang="0">
                              <a:pos x="1763399" y="889907"/>
                            </a:cxn>
                            <a:cxn ang="0">
                              <a:pos x="1766678" y="907613"/>
                            </a:cxn>
                            <a:cxn ang="0">
                              <a:pos x="1779136" y="928599"/>
                            </a:cxn>
                            <a:cxn ang="0">
                              <a:pos x="1784383" y="929076"/>
                            </a:cxn>
                            <a:cxn ang="0">
                              <a:pos x="1784383" y="924008"/>
                            </a:cxn>
                            <a:cxn ang="0">
                              <a:pos x="1789714" y="909200"/>
                            </a:cxn>
                            <a:cxn ang="0">
                              <a:pos x="1789628" y="906302"/>
                            </a:cxn>
                            <a:cxn ang="0">
                              <a:pos x="1794874" y="888596"/>
                            </a:cxn>
                            <a:cxn ang="0">
                              <a:pos x="1802088" y="888596"/>
                            </a:cxn>
                            <a:cxn ang="0">
                              <a:pos x="1813235" y="881382"/>
                            </a:cxn>
                            <a:cxn ang="0">
                              <a:pos x="1814546" y="910237"/>
                            </a:cxn>
                            <a:cxn ang="0">
                              <a:pos x="1811268" y="924008"/>
                            </a:cxn>
                            <a:cxn ang="0">
                              <a:pos x="1807334" y="937124"/>
                            </a:cxn>
                            <a:cxn ang="0">
                              <a:pos x="1805366" y="958766"/>
                            </a:cxn>
                            <a:cxn ang="0">
                              <a:pos x="1804711" y="969914"/>
                            </a:cxn>
                            <a:cxn ang="0">
                              <a:pos x="1803399" y="981062"/>
                            </a:cxn>
                            <a:cxn ang="0">
                              <a:pos x="1800603" y="982927"/>
                            </a:cxn>
                            <a:cxn ang="0">
                              <a:pos x="1800776" y="983685"/>
                            </a:cxn>
                            <a:cxn ang="0">
                              <a:pos x="1803455" y="981899"/>
                            </a:cxn>
                            <a:cxn ang="0">
                              <a:pos x="1804711" y="971225"/>
                            </a:cxn>
                            <a:cxn ang="0">
                              <a:pos x="1805366" y="960077"/>
                            </a:cxn>
                            <a:cxn ang="0">
                              <a:pos x="1807334" y="938436"/>
                            </a:cxn>
                            <a:cxn ang="0">
                              <a:pos x="1811268" y="925320"/>
                            </a:cxn>
                            <a:cxn ang="0">
                              <a:pos x="1814546" y="911549"/>
                            </a:cxn>
                            <a:cxn ang="0">
                              <a:pos x="1819792" y="915483"/>
                            </a:cxn>
                            <a:cxn ang="0">
                              <a:pos x="1819137" y="925320"/>
                            </a:cxn>
                            <a:cxn ang="0">
                              <a:pos x="1817825" y="935157"/>
                            </a:cxn>
                            <a:cxn ang="0">
                              <a:pos x="1817169" y="953519"/>
                            </a:cxn>
                            <a:cxn ang="0">
                              <a:pos x="1815858" y="975160"/>
                            </a:cxn>
                            <a:cxn ang="0">
                              <a:pos x="1812579" y="998113"/>
                            </a:cxn>
                            <a:cxn ang="0">
                              <a:pos x="1808645" y="1022377"/>
                            </a:cxn>
                            <a:cxn ang="0">
                              <a:pos x="1804055" y="1045985"/>
                            </a:cxn>
                            <a:cxn ang="0">
                              <a:pos x="1795530" y="1095825"/>
                            </a:cxn>
                            <a:cxn ang="0">
                              <a:pos x="1787661" y="1100416"/>
                            </a:cxn>
                            <a:cxn ang="0">
                              <a:pos x="1777825" y="1129271"/>
                            </a:cxn>
                            <a:cxn ang="0">
                              <a:pos x="1775202" y="1156814"/>
                            </a:cxn>
                            <a:cxn ang="0">
                              <a:pos x="1773890" y="1160749"/>
                            </a:cxn>
                            <a:cxn ang="0">
                              <a:pos x="1762743" y="1190915"/>
                            </a:cxn>
                            <a:cxn ang="0">
                              <a:pos x="1759464" y="1193539"/>
                            </a:cxn>
                            <a:cxn ang="0">
                              <a:pos x="1745694" y="1225672"/>
                            </a:cxn>
                            <a:cxn ang="0">
                              <a:pos x="1760120" y="1193539"/>
                            </a:cxn>
                            <a:cxn ang="0">
                              <a:pos x="1763399" y="1190915"/>
                            </a:cxn>
                            <a:cxn ang="0">
                              <a:pos x="1742415" y="1250592"/>
                            </a:cxn>
                            <a:cxn ang="0">
                              <a:pos x="1731268" y="1256494"/>
                            </a:cxn>
                            <a:cxn ang="0">
                              <a:pos x="1728956" y="1261119"/>
                            </a:cxn>
                            <a:cxn ang="0">
                              <a:pos x="1729301" y="1261740"/>
                            </a:cxn>
                            <a:cxn ang="0">
                              <a:pos x="1731924" y="1256494"/>
                            </a:cxn>
                            <a:cxn ang="0">
                              <a:pos x="1743071" y="1250592"/>
                            </a:cxn>
                            <a:cxn ang="0">
                              <a:pos x="1735202" y="1272889"/>
                            </a:cxn>
                            <a:cxn ang="0">
                              <a:pos x="1720776" y="1299120"/>
                            </a:cxn>
                            <a:cxn ang="0">
                              <a:pos x="1713563" y="1312236"/>
                            </a:cxn>
                            <a:cxn ang="0">
                              <a:pos x="1705694" y="1325352"/>
                            </a:cxn>
                            <a:cxn ang="0">
                              <a:pos x="1699792" y="1335189"/>
                            </a:cxn>
                            <a:cxn ang="0">
                              <a:pos x="1691268" y="1354207"/>
                            </a:cxn>
                            <a:cxn ang="0">
                              <a:pos x="1682088" y="1372569"/>
                            </a:cxn>
                            <a:cxn ang="0">
                              <a:pos x="1667661" y="1392243"/>
                            </a:cxn>
                            <a:cxn ang="0">
                              <a:pos x="1653235" y="1410605"/>
                            </a:cxn>
                            <a:cxn ang="0">
                              <a:pos x="1653836" y="1409367"/>
                            </a:cxn>
                            <a:cxn ang="0">
                              <a:pos x="1637496" y="1431590"/>
                            </a:cxn>
                            <a:cxn ang="0">
                              <a:pos x="1602087" y="1470282"/>
                            </a:cxn>
                            <a:cxn ang="0">
                              <a:pos x="1595115" y="1481009"/>
                            </a:cxn>
                            <a:cxn ang="0">
                              <a:pos x="1602087" y="1470938"/>
                            </a:cxn>
                            <a:cxn ang="0">
                              <a:pos x="1637496" y="1432246"/>
                            </a:cxn>
                            <a:cxn ang="0">
                              <a:pos x="1610611" y="1472905"/>
                            </a:cxn>
                            <a:cxn ang="0">
                              <a:pos x="1596759" y="1487414"/>
                            </a:cxn>
                            <a:cxn ang="0">
                              <a:pos x="1585638" y="1495590"/>
                            </a:cxn>
                            <a:cxn ang="0">
                              <a:pos x="1585037" y="1496514"/>
                            </a:cxn>
                            <a:cxn ang="0">
                              <a:pos x="1578085" y="1501863"/>
                            </a:cxn>
                            <a:cxn ang="0">
                              <a:pos x="1577824" y="1503727"/>
                            </a:cxn>
                            <a:cxn ang="0">
                              <a:pos x="1547004" y="1535205"/>
                            </a:cxn>
                            <a:cxn ang="0">
                              <a:pos x="1514217" y="1565371"/>
                            </a:cxn>
                            <a:cxn ang="0">
                              <a:pos x="1512701" y="1566472"/>
                            </a:cxn>
                            <a:cxn ang="0">
                              <a:pos x="1501759" y="1580454"/>
                            </a:cxn>
                            <a:cxn ang="0">
                              <a:pos x="1475529" y="1600128"/>
                            </a:cxn>
                            <a:cxn ang="0">
                              <a:pos x="1451014" y="1618516"/>
                            </a:cxn>
                            <a:cxn ang="0">
                              <a:pos x="1450926" y="1618622"/>
                            </a:cxn>
                            <a:cxn ang="0">
                              <a:pos x="1475529" y="1600784"/>
                            </a:cxn>
                            <a:cxn ang="0">
                              <a:pos x="1501759" y="1581110"/>
                            </a:cxn>
                            <a:cxn ang="0">
                              <a:pos x="1480119" y="1602751"/>
                            </a:cxn>
                            <a:cxn ang="0">
                              <a:pos x="1462496" y="1614228"/>
                            </a:cxn>
                            <a:cxn ang="0">
                              <a:pos x="1450305" y="1619377"/>
                            </a:cxn>
                            <a:cxn ang="0">
                              <a:pos x="1449955" y="1619802"/>
                            </a:cxn>
                            <a:cxn ang="0">
                              <a:pos x="1436840" y="1628327"/>
                            </a:cxn>
                            <a:cxn ang="0">
                              <a:pos x="1431898" y="1630618"/>
                            </a:cxn>
                            <a:cxn ang="0">
                              <a:pos x="1419464" y="1640706"/>
                            </a:cxn>
                            <a:cxn ang="0">
                              <a:pos x="1407332" y="1649313"/>
                            </a:cxn>
                            <a:cxn ang="0">
                              <a:pos x="1388971" y="1661117"/>
                            </a:cxn>
                            <a:cxn ang="0">
                              <a:pos x="1383070" y="1661773"/>
                            </a:cxn>
                            <a:cxn ang="0">
                              <a:pos x="1376510" y="1664689"/>
                            </a:cxn>
                            <a:cxn ang="0">
                              <a:pos x="1375490" y="1665463"/>
                            </a:cxn>
                            <a:cxn ang="0">
                              <a:pos x="1383725" y="1662428"/>
                            </a:cxn>
                            <a:cxn ang="0">
                              <a:pos x="1389627" y="1661773"/>
                            </a:cxn>
                            <a:cxn ang="0">
                              <a:pos x="1366021" y="1679479"/>
                            </a:cxn>
                            <a:cxn ang="0">
                              <a:pos x="1350938" y="1687349"/>
                            </a:cxn>
                            <a:cxn ang="0">
                              <a:pos x="1335857" y="1694562"/>
                            </a:cxn>
                            <a:cxn ang="0">
                              <a:pos x="1325204" y="1696160"/>
                            </a:cxn>
                            <a:cxn ang="0">
                              <a:pos x="1323397" y="1697186"/>
                            </a:cxn>
                            <a:cxn ang="0">
                              <a:pos x="1273561" y="1718826"/>
                            </a:cxn>
                            <a:cxn ang="0">
                              <a:pos x="1271020" y="1719404"/>
                            </a:cxn>
                            <a:cxn ang="0">
                              <a:pos x="1255856" y="1729319"/>
                            </a:cxn>
                            <a:cxn ang="0">
                              <a:pos x="1264381" y="1731942"/>
                            </a:cxn>
                            <a:cxn ang="0">
                              <a:pos x="1232905" y="1745714"/>
                            </a:cxn>
                            <a:cxn ang="0">
                              <a:pos x="1235528" y="1736533"/>
                            </a:cxn>
                            <a:cxn ang="0">
                              <a:pos x="1225036" y="1740468"/>
                            </a:cxn>
                            <a:cxn ang="0">
                              <a:pos x="1215201" y="1743746"/>
                            </a:cxn>
                            <a:cxn ang="0">
                              <a:pos x="1194872" y="1750304"/>
                            </a:cxn>
                            <a:cxn ang="0">
                              <a:pos x="1192156" y="1747044"/>
                            </a:cxn>
                            <a:cxn ang="0">
                              <a:pos x="1182413" y="1748993"/>
                            </a:cxn>
                            <a:cxn ang="0">
                              <a:pos x="1170609" y="1751616"/>
                            </a:cxn>
                            <a:cxn ang="0">
                              <a:pos x="1146347" y="1757518"/>
                            </a:cxn>
                            <a:cxn ang="0">
                              <a:pos x="1145547" y="1757890"/>
                            </a:cxn>
                            <a:cxn ang="0">
                              <a:pos x="1168643" y="1752271"/>
                            </a:cxn>
                            <a:cxn ang="0">
                              <a:pos x="1180446" y="1749648"/>
                            </a:cxn>
                            <a:cxn ang="0">
                              <a:pos x="1190282" y="1747681"/>
                            </a:cxn>
                            <a:cxn ang="0">
                              <a:pos x="1194216" y="1750960"/>
                            </a:cxn>
                            <a:cxn ang="0">
                              <a:pos x="1214544" y="1744402"/>
                            </a:cxn>
                            <a:cxn ang="0">
                              <a:pos x="1224380" y="1741123"/>
                            </a:cxn>
                            <a:cxn ang="0">
                              <a:pos x="1234872" y="1737188"/>
                            </a:cxn>
                            <a:cxn ang="0">
                              <a:pos x="1232249" y="1746370"/>
                            </a:cxn>
                            <a:cxn ang="0">
                              <a:pos x="1204708" y="1759485"/>
                            </a:cxn>
                            <a:cxn ang="0">
                              <a:pos x="1203358" y="1759107"/>
                            </a:cxn>
                            <a:cxn ang="0">
                              <a:pos x="1184380" y="1766699"/>
                            </a:cxn>
                            <a:cxn ang="0">
                              <a:pos x="1168643" y="1771290"/>
                            </a:cxn>
                            <a:cxn ang="0">
                              <a:pos x="1145036" y="1777191"/>
                            </a:cxn>
                            <a:cxn ang="0">
                              <a:pos x="1135282" y="1776372"/>
                            </a:cxn>
                            <a:cxn ang="0">
                              <a:pos x="1114881" y="1780342"/>
                            </a:cxn>
                            <a:cxn ang="0">
                              <a:pos x="1114216" y="1781782"/>
                            </a:cxn>
                            <a:cxn ang="0">
                              <a:pos x="1059790" y="1792275"/>
                            </a:cxn>
                            <a:cxn ang="0">
                              <a:pos x="1047330" y="1788996"/>
                            </a:cxn>
                            <a:cxn ang="0">
                              <a:pos x="1036838" y="1788996"/>
                            </a:cxn>
                            <a:cxn ang="0">
                              <a:pos x="1018478" y="1794898"/>
                            </a:cxn>
                            <a:cxn ang="0">
                              <a:pos x="1002085" y="1796210"/>
                            </a:cxn>
                            <a:cxn ang="0">
                              <a:pos x="985691" y="1796865"/>
                            </a:cxn>
                            <a:cxn ang="0">
                              <a:pos x="983910" y="1796102"/>
                            </a:cxn>
                            <a:cxn ang="0">
                              <a:pos x="968970" y="1798751"/>
                            </a:cxn>
                            <a:cxn ang="0">
                              <a:pos x="950937" y="1795554"/>
                            </a:cxn>
                            <a:cxn ang="0">
                              <a:pos x="951593" y="1794898"/>
                            </a:cxn>
                            <a:cxn ang="0">
                              <a:pos x="954871" y="1790307"/>
                            </a:cxn>
                            <a:cxn ang="0">
                              <a:pos x="939790" y="1788340"/>
                            </a:cxn>
                            <a:cxn ang="0">
                              <a:pos x="947002" y="1784405"/>
                            </a:cxn>
                            <a:cxn ang="0">
                              <a:pos x="968642" y="1783749"/>
                            </a:cxn>
                            <a:cxn ang="0">
                              <a:pos x="989626" y="1783094"/>
                            </a:cxn>
                            <a:cxn ang="0">
                              <a:pos x="1019789" y="1783749"/>
                            </a:cxn>
                            <a:cxn ang="0">
                              <a:pos x="1040773" y="1781782"/>
                            </a:cxn>
                            <a:cxn ang="0">
                              <a:pos x="1080117" y="1773257"/>
                            </a:cxn>
                            <a:cxn ang="0">
                              <a:pos x="1106347" y="1767355"/>
                            </a:cxn>
                            <a:cxn ang="0">
                              <a:pos x="1126019" y="1766699"/>
                            </a:cxn>
                            <a:cxn ang="0">
                              <a:pos x="1127388" y="1766063"/>
                            </a:cxn>
                            <a:cxn ang="0">
                              <a:pos x="1108315" y="1766699"/>
                            </a:cxn>
                            <a:cxn ang="0">
                              <a:pos x="1082085" y="1772601"/>
                            </a:cxn>
                            <a:cxn ang="0">
                              <a:pos x="1042740" y="1781127"/>
                            </a:cxn>
                            <a:cxn ang="0">
                              <a:pos x="1021757" y="1783094"/>
                            </a:cxn>
                            <a:cxn ang="0">
                              <a:pos x="991593" y="1782438"/>
                            </a:cxn>
                            <a:cxn ang="0">
                              <a:pos x="970609" y="1783094"/>
                            </a:cxn>
                            <a:cxn ang="0">
                              <a:pos x="948969" y="1783750"/>
                            </a:cxn>
                            <a:cxn ang="0">
                              <a:pos x="949625" y="1781127"/>
                            </a:cxn>
                            <a:cxn ang="0">
                              <a:pos x="954215" y="1774569"/>
                            </a:cxn>
                            <a:cxn ang="0">
                              <a:pos x="1156183" y="1741123"/>
                            </a:cxn>
                            <a:cxn ang="0">
                              <a:pos x="1293233" y="1689316"/>
                            </a:cxn>
                            <a:cxn ang="0">
                              <a:pos x="1329299" y="1670298"/>
                            </a:cxn>
                            <a:cxn ang="0">
                              <a:pos x="1349627" y="1659805"/>
                            </a:cxn>
                            <a:cxn ang="0">
                              <a:pos x="1370611" y="1648657"/>
                            </a:cxn>
                            <a:cxn ang="0">
                              <a:pos x="1409955" y="1625049"/>
                            </a:cxn>
                            <a:cxn ang="0">
                              <a:pos x="1441431" y="1600784"/>
                            </a:cxn>
                            <a:cxn ang="0">
                              <a:pos x="1500447" y="1554879"/>
                            </a:cxn>
                            <a:cxn ang="0">
                              <a:pos x="1516840" y="1541763"/>
                            </a:cxn>
                            <a:cxn ang="0">
                              <a:pos x="1532578" y="1527992"/>
                            </a:cxn>
                            <a:cxn ang="0">
                              <a:pos x="1556185" y="1506350"/>
                            </a:cxn>
                            <a:cxn ang="0">
                              <a:pos x="1566021" y="1489956"/>
                            </a:cxn>
                            <a:cxn ang="0">
                              <a:pos x="1580150" y="1477003"/>
                            </a:cxn>
                            <a:cxn ang="0">
                              <a:pos x="1580264" y="1476189"/>
                            </a:cxn>
                            <a:cxn ang="0">
                              <a:pos x="1566677" y="1488644"/>
                            </a:cxn>
                            <a:cxn ang="0">
                              <a:pos x="1556841" y="1505039"/>
                            </a:cxn>
                            <a:cxn ang="0">
                              <a:pos x="1533234" y="1526680"/>
                            </a:cxn>
                            <a:cxn ang="0">
                              <a:pos x="1517496" y="1540451"/>
                            </a:cxn>
                            <a:cxn ang="0">
                              <a:pos x="1501103" y="1553567"/>
                            </a:cxn>
                            <a:cxn ang="0">
                              <a:pos x="1442087" y="1599473"/>
                            </a:cxn>
                            <a:cxn ang="0">
                              <a:pos x="1410611" y="1623737"/>
                            </a:cxn>
                            <a:cxn ang="0">
                              <a:pos x="1371267" y="1647346"/>
                            </a:cxn>
                            <a:cxn ang="0">
                              <a:pos x="1350283" y="1658494"/>
                            </a:cxn>
                            <a:cxn ang="0">
                              <a:pos x="1329955" y="1668986"/>
                            </a:cxn>
                            <a:cxn ang="0">
                              <a:pos x="1293889" y="1688005"/>
                            </a:cxn>
                            <a:cxn ang="0">
                              <a:pos x="1156839" y="1739812"/>
                            </a:cxn>
                            <a:cxn ang="0">
                              <a:pos x="954871" y="1773257"/>
                            </a:cxn>
                            <a:cxn ang="0">
                              <a:pos x="939790" y="1773257"/>
                            </a:cxn>
                            <a:cxn ang="0">
                              <a:pos x="937822" y="1768011"/>
                            </a:cxn>
                            <a:cxn ang="0">
                              <a:pos x="922084" y="1767355"/>
                            </a:cxn>
                            <a:cxn ang="0">
                              <a:pos x="907658" y="1773257"/>
                            </a:cxn>
                            <a:cxn ang="0">
                              <a:pos x="865691" y="1773913"/>
                            </a:cxn>
                            <a:cxn ang="0">
                              <a:pos x="834871" y="1772601"/>
                            </a:cxn>
                            <a:cxn ang="0">
                              <a:pos x="819789" y="1771290"/>
                            </a:cxn>
                            <a:cxn ang="0">
                              <a:pos x="804707" y="1768666"/>
                            </a:cxn>
                            <a:cxn ang="0">
                              <a:pos x="813792" y="1758975"/>
                            </a:cxn>
                            <a:cxn ang="0">
                              <a:pos x="811920" y="1759485"/>
                            </a:cxn>
                            <a:cxn ang="0">
                              <a:pos x="778071" y="1753217"/>
                            </a:cxn>
                            <a:cxn ang="0">
                              <a:pos x="776510" y="1753584"/>
                            </a:cxn>
                            <a:cxn ang="0">
                              <a:pos x="711592" y="1741779"/>
                            </a:cxn>
                            <a:cxn ang="0">
                              <a:pos x="686018" y="1736533"/>
                            </a:cxn>
                            <a:cxn ang="0">
                              <a:pos x="663723" y="1732598"/>
                            </a:cxn>
                            <a:cxn ang="0">
                              <a:pos x="636838" y="1720138"/>
                            </a:cxn>
                            <a:cxn ang="0">
                              <a:pos x="603395" y="1707678"/>
                            </a:cxn>
                            <a:cxn ang="0">
                              <a:pos x="568641" y="1693906"/>
                            </a:cxn>
                            <a:cxn ang="0">
                              <a:pos x="574542" y="1689316"/>
                            </a:cxn>
                            <a:cxn ang="0">
                              <a:pos x="598805" y="1693906"/>
                            </a:cxn>
                            <a:cxn ang="0">
                              <a:pos x="609297" y="1703087"/>
                            </a:cxn>
                            <a:cxn ang="0">
                              <a:pos x="645362" y="1713580"/>
                            </a:cxn>
                            <a:cxn ang="0">
                              <a:pos x="716838" y="1731942"/>
                            </a:cxn>
                            <a:cxn ang="0">
                              <a:pos x="734543" y="1735221"/>
                            </a:cxn>
                            <a:cxn ang="0">
                              <a:pos x="753559" y="1738500"/>
                            </a:cxn>
                            <a:cxn ang="0">
                              <a:pos x="774543" y="1743091"/>
                            </a:cxn>
                            <a:cxn ang="0">
                              <a:pos x="797667" y="1748091"/>
                            </a:cxn>
                            <a:cxn ang="0">
                              <a:pos x="799461" y="1747681"/>
                            </a:cxn>
                            <a:cxn ang="0">
                              <a:pos x="821100" y="1750960"/>
                            </a:cxn>
                            <a:cxn ang="0">
                              <a:pos x="821756" y="1749649"/>
                            </a:cxn>
                            <a:cxn ang="0">
                              <a:pos x="853231" y="1750960"/>
                            </a:cxn>
                            <a:cxn ang="0">
                              <a:pos x="858477" y="1751616"/>
                            </a:cxn>
                            <a:cxn ang="0">
                              <a:pos x="907002" y="1751616"/>
                            </a:cxn>
                            <a:cxn ang="0">
                              <a:pos x="942412" y="1752927"/>
                            </a:cxn>
                            <a:cxn ang="0">
                              <a:pos x="984379" y="1749649"/>
                            </a:cxn>
                            <a:cxn ang="0">
                              <a:pos x="989625" y="1749649"/>
                            </a:cxn>
                            <a:cxn ang="0">
                              <a:pos x="991593" y="1754895"/>
                            </a:cxn>
                            <a:cxn ang="0">
                              <a:pos x="1032904" y="1749649"/>
                            </a:cxn>
                            <a:cxn ang="0">
                              <a:pos x="1060445" y="1743091"/>
                            </a:cxn>
                            <a:cxn ang="0">
                              <a:pos x="1076183" y="1740468"/>
                            </a:cxn>
                            <a:cxn ang="0">
                              <a:pos x="1086019" y="1739156"/>
                            </a:cxn>
                            <a:cxn ang="0">
                              <a:pos x="1107658" y="1733910"/>
                            </a:cxn>
                            <a:cxn ang="0">
                              <a:pos x="1125364" y="1729975"/>
                            </a:cxn>
                            <a:cxn ang="0">
                              <a:pos x="1143068" y="1725384"/>
                            </a:cxn>
                            <a:cxn ang="0">
                              <a:pos x="1175544" y="1719763"/>
                            </a:cxn>
                            <a:cxn ang="0">
                              <a:pos x="1179791" y="1718171"/>
                            </a:cxn>
                            <a:cxn ang="0">
                              <a:pos x="1145692" y="1724073"/>
                            </a:cxn>
                            <a:cxn ang="0">
                              <a:pos x="1127987" y="1728664"/>
                            </a:cxn>
                            <a:cxn ang="0">
                              <a:pos x="1110282" y="1732598"/>
                            </a:cxn>
                            <a:cxn ang="0">
                              <a:pos x="1088642" y="1737845"/>
                            </a:cxn>
                            <a:cxn ang="0">
                              <a:pos x="1078807" y="1739156"/>
                            </a:cxn>
                            <a:cxn ang="0">
                              <a:pos x="1063069" y="1741779"/>
                            </a:cxn>
                            <a:cxn ang="0">
                              <a:pos x="1020445" y="1745714"/>
                            </a:cxn>
                            <a:cxn ang="0">
                              <a:pos x="991593" y="1748337"/>
                            </a:cxn>
                            <a:cxn ang="0">
                              <a:pos x="986347" y="1748337"/>
                            </a:cxn>
                            <a:cxn ang="0">
                              <a:pos x="944379" y="1751616"/>
                            </a:cxn>
                            <a:cxn ang="0">
                              <a:pos x="908969" y="1750304"/>
                            </a:cxn>
                            <a:cxn ang="0">
                              <a:pos x="860445" y="1750304"/>
                            </a:cxn>
                            <a:cxn ang="0">
                              <a:pos x="855199" y="1749649"/>
                            </a:cxn>
                            <a:cxn ang="0">
                              <a:pos x="834871" y="1741123"/>
                            </a:cxn>
                            <a:cxn ang="0">
                              <a:pos x="823723" y="1748337"/>
                            </a:cxn>
                            <a:cxn ang="0">
                              <a:pos x="823695" y="1748394"/>
                            </a:cxn>
                            <a:cxn ang="0">
                              <a:pos x="832904" y="1742435"/>
                            </a:cxn>
                            <a:cxn ang="0">
                              <a:pos x="853232" y="1750960"/>
                            </a:cxn>
                            <a:cxn ang="0">
                              <a:pos x="821756" y="1749648"/>
                            </a:cxn>
                            <a:cxn ang="0">
                              <a:pos x="822004" y="1749488"/>
                            </a:cxn>
                            <a:cxn ang="0">
                              <a:pos x="801428" y="1746370"/>
                            </a:cxn>
                            <a:cxn ang="0">
                              <a:pos x="777166" y="1741123"/>
                            </a:cxn>
                            <a:cxn ang="0">
                              <a:pos x="756182" y="1736533"/>
                            </a:cxn>
                            <a:cxn ang="0">
                              <a:pos x="737166" y="1733254"/>
                            </a:cxn>
                            <a:cxn ang="0">
                              <a:pos x="719461" y="1729975"/>
                            </a:cxn>
                            <a:cxn ang="0">
                              <a:pos x="647985" y="1711613"/>
                            </a:cxn>
                            <a:cxn ang="0">
                              <a:pos x="611920" y="1701120"/>
                            </a:cxn>
                            <a:cxn ang="0">
                              <a:pos x="601428" y="1691939"/>
                            </a:cxn>
                            <a:cxn ang="0">
                              <a:pos x="577165" y="1687348"/>
                            </a:cxn>
                            <a:cxn ang="0">
                              <a:pos x="541100" y="1668986"/>
                            </a:cxn>
                            <a:cxn ang="0">
                              <a:pos x="530608" y="1669642"/>
                            </a:cxn>
                            <a:cxn ang="0">
                              <a:pos x="493230" y="1650624"/>
                            </a:cxn>
                            <a:cxn ang="0">
                              <a:pos x="486673" y="1638820"/>
                            </a:cxn>
                            <a:cxn ang="0">
                              <a:pos x="487984" y="1638164"/>
                            </a:cxn>
                            <a:cxn ang="0">
                              <a:pos x="510936" y="1650624"/>
                            </a:cxn>
                            <a:cxn ang="0">
                              <a:pos x="533886" y="1663085"/>
                            </a:cxn>
                            <a:cxn ang="0">
                              <a:pos x="540444" y="1659150"/>
                            </a:cxn>
                            <a:cxn ang="0">
                              <a:pos x="513559" y="1641443"/>
                            </a:cxn>
                            <a:cxn ang="0">
                              <a:pos x="491263" y="1631607"/>
                            </a:cxn>
                            <a:cxn ang="0">
                              <a:pos x="460443" y="1613900"/>
                            </a:cxn>
                            <a:cxn ang="0">
                              <a:pos x="434214" y="1596849"/>
                            </a:cxn>
                            <a:cxn ang="0">
                              <a:pos x="392902" y="1579143"/>
                            </a:cxn>
                            <a:cxn ang="0">
                              <a:pos x="377165" y="1566028"/>
                            </a:cxn>
                            <a:cxn ang="0">
                              <a:pos x="380443" y="1564716"/>
                            </a:cxn>
                            <a:cxn ang="0">
                              <a:pos x="396181" y="1569306"/>
                            </a:cxn>
                            <a:cxn ang="0">
                              <a:pos x="363394" y="1535205"/>
                            </a:cxn>
                            <a:cxn ang="0">
                              <a:pos x="345033" y="1520122"/>
                            </a:cxn>
                            <a:cxn ang="0">
                              <a:pos x="327984" y="1505039"/>
                            </a:cxn>
                            <a:cxn ang="0">
                              <a:pos x="306345" y="1487333"/>
                            </a:cxn>
                            <a:cxn ang="0">
                              <a:pos x="274869" y="1452575"/>
                            </a:cxn>
                            <a:cxn ang="0">
                              <a:pos x="272709" y="1445825"/>
                            </a:cxn>
                            <a:cxn ang="0">
                              <a:pos x="266344" y="1439460"/>
                            </a:cxn>
                            <a:cxn ang="0">
                              <a:pos x="244705" y="1415851"/>
                            </a:cxn>
                            <a:cxn ang="0">
                              <a:pos x="242082" y="1404047"/>
                            </a:cxn>
                            <a:cxn ang="0">
                              <a:pos x="233557" y="1392243"/>
                            </a:cxn>
                            <a:cxn ang="0">
                              <a:pos x="232542" y="1390650"/>
                            </a:cxn>
                            <a:cxn ang="0">
                              <a:pos x="222409" y="1383717"/>
                            </a:cxn>
                            <a:cxn ang="0">
                              <a:pos x="202737" y="1355518"/>
                            </a:cxn>
                            <a:cxn ang="0">
                              <a:pos x="191590" y="1329287"/>
                            </a:cxn>
                            <a:cxn ang="0">
                              <a:pos x="190278" y="1329287"/>
                            </a:cxn>
                            <a:cxn ang="0">
                              <a:pos x="175197" y="1300432"/>
                            </a:cxn>
                            <a:cxn ang="0">
                              <a:pos x="160770" y="1271577"/>
                            </a:cxn>
                            <a:cxn ang="0">
                              <a:pos x="145688" y="1238132"/>
                            </a:cxn>
                            <a:cxn ang="0">
                              <a:pos x="131918" y="1204031"/>
                            </a:cxn>
                            <a:cxn ang="0">
                              <a:pos x="145688" y="1226984"/>
                            </a:cxn>
                            <a:cxn ang="0">
                              <a:pos x="159459" y="1255838"/>
                            </a:cxn>
                            <a:cxn ang="0">
                              <a:pos x="164049" y="1271577"/>
                            </a:cxn>
                            <a:cxn ang="0">
                              <a:pos x="165945" y="1274359"/>
                            </a:cxn>
                            <a:cxn ang="0">
                              <a:pos x="163611" y="1262219"/>
                            </a:cxn>
                            <a:cxn ang="0">
                              <a:pos x="157521" y="1251166"/>
                            </a:cxn>
                            <a:cxn ang="0">
                              <a:pos x="147609" y="1228874"/>
                            </a:cxn>
                            <a:cxn ang="0">
                              <a:pos x="135851" y="1209277"/>
                            </a:cxn>
                            <a:cxn ang="0">
                              <a:pos x="121425" y="1169929"/>
                            </a:cxn>
                            <a:cxn ang="0">
                              <a:pos x="109067" y="1129597"/>
                            </a:cxn>
                            <a:cxn ang="0">
                              <a:pos x="105007" y="1117836"/>
                            </a:cxn>
                            <a:cxn ang="0">
                              <a:pos x="87331" y="1047274"/>
                            </a:cxn>
                            <a:cxn ang="0">
                              <a:pos x="79514" y="996049"/>
                            </a:cxn>
                            <a:cxn ang="0">
                              <a:pos x="79458" y="997457"/>
                            </a:cxn>
                            <a:cxn ang="0">
                              <a:pos x="80114" y="1007950"/>
                            </a:cxn>
                            <a:cxn ang="0">
                              <a:pos x="83392" y="1032214"/>
                            </a:cxn>
                            <a:cxn ang="0">
                              <a:pos x="87327" y="1057134"/>
                            </a:cxn>
                            <a:cxn ang="0">
                              <a:pos x="80769" y="1035493"/>
                            </a:cxn>
                            <a:cxn ang="0">
                              <a:pos x="76179" y="1007950"/>
                            </a:cxn>
                            <a:cxn ang="0">
                              <a:pos x="70934" y="1007950"/>
                            </a:cxn>
                            <a:cxn ang="0">
                              <a:pos x="67654" y="983030"/>
                            </a:cxn>
                            <a:cxn ang="0">
                              <a:pos x="63065" y="967291"/>
                            </a:cxn>
                            <a:cxn ang="0">
                              <a:pos x="59130" y="952208"/>
                            </a:cxn>
                            <a:cxn ang="0">
                              <a:pos x="47982" y="940403"/>
                            </a:cxn>
                            <a:cxn ang="0">
                              <a:pos x="44704" y="940403"/>
                            </a:cxn>
                            <a:cxn ang="0">
                              <a:pos x="41425" y="924008"/>
                            </a:cxn>
                            <a:cxn ang="0">
                              <a:pos x="40113" y="903023"/>
                            </a:cxn>
                            <a:cxn ang="0">
                              <a:pos x="42736" y="873513"/>
                            </a:cxn>
                            <a:cxn ang="0">
                              <a:pos x="44048" y="863020"/>
                            </a:cxn>
                            <a:cxn ang="0">
                              <a:pos x="46281" y="855823"/>
                            </a:cxn>
                            <a:cxn ang="0">
                              <a:pos x="45195" y="839412"/>
                            </a:cxn>
                            <a:cxn ang="0">
                              <a:pos x="46671" y="815147"/>
                            </a:cxn>
                            <a:cxn ang="0">
                              <a:pos x="49294" y="810229"/>
                            </a:cxn>
                            <a:cxn ang="0">
                              <a:pos x="49294" y="807278"/>
                            </a:cxn>
                            <a:cxn ang="0">
                              <a:pos x="44048" y="817115"/>
                            </a:cxn>
                            <a:cxn ang="0">
                              <a:pos x="39458" y="810557"/>
                            </a:cxn>
                            <a:cxn ang="0">
                              <a:pos x="30933" y="798753"/>
                            </a:cxn>
                            <a:cxn ang="0">
                              <a:pos x="29376" y="789408"/>
                            </a:cxn>
                            <a:cxn ang="0">
                              <a:pos x="28966" y="790227"/>
                            </a:cxn>
                            <a:cxn ang="0">
                              <a:pos x="26343" y="816459"/>
                            </a:cxn>
                            <a:cxn ang="0">
                              <a:pos x="24376" y="842690"/>
                            </a:cxn>
                            <a:cxn ang="0">
                              <a:pos x="22409" y="863020"/>
                            </a:cxn>
                            <a:cxn ang="0">
                              <a:pos x="22409" y="904990"/>
                            </a:cxn>
                            <a:cxn ang="0">
                              <a:pos x="23064" y="926632"/>
                            </a:cxn>
                            <a:cxn ang="0">
                              <a:pos x="24376" y="948272"/>
                            </a:cxn>
                            <a:cxn ang="0">
                              <a:pos x="18474" y="968602"/>
                            </a:cxn>
                            <a:cxn ang="0">
                              <a:pos x="17163" y="968602"/>
                            </a:cxn>
                            <a:cxn ang="0">
                              <a:pos x="13228" y="929255"/>
                            </a:cxn>
                            <a:cxn ang="0">
                              <a:pos x="13228" y="888596"/>
                            </a:cxn>
                            <a:cxn ang="0">
                              <a:pos x="16507" y="857118"/>
                            </a:cxn>
                            <a:cxn ang="0">
                              <a:pos x="22406" y="863017"/>
                            </a:cxn>
                            <a:cxn ang="0">
                              <a:pos x="17163" y="856462"/>
                            </a:cxn>
                            <a:cxn ang="0">
                              <a:pos x="15851" y="832854"/>
                            </a:cxn>
                            <a:cxn ang="0">
                              <a:pos x="17163" y="796785"/>
                            </a:cxn>
                            <a:cxn ang="0">
                              <a:pos x="17818" y="786949"/>
                            </a:cxn>
                            <a:cxn ang="0">
                              <a:pos x="19786" y="770553"/>
                            </a:cxn>
                            <a:cxn ang="0">
                              <a:pos x="27655" y="741043"/>
                            </a:cxn>
                            <a:cxn ang="0">
                              <a:pos x="31575" y="721439"/>
                            </a:cxn>
                            <a:cxn ang="0">
                              <a:pos x="30278" y="716779"/>
                            </a:cxn>
                            <a:cxn ang="0">
                              <a:pos x="25687" y="743010"/>
                            </a:cxn>
                            <a:cxn ang="0">
                              <a:pos x="17818" y="772521"/>
                            </a:cxn>
                            <a:cxn ang="0">
                              <a:pos x="15851" y="788916"/>
                            </a:cxn>
                            <a:cxn ang="0">
                              <a:pos x="15195" y="798753"/>
                            </a:cxn>
                            <a:cxn ang="0">
                              <a:pos x="13884" y="834821"/>
                            </a:cxn>
                            <a:cxn ang="0">
                              <a:pos x="15195" y="858429"/>
                            </a:cxn>
                            <a:cxn ang="0">
                              <a:pos x="11917" y="889907"/>
                            </a:cxn>
                            <a:cxn ang="0">
                              <a:pos x="11917" y="930566"/>
                            </a:cxn>
                            <a:cxn ang="0">
                              <a:pos x="15851" y="969914"/>
                            </a:cxn>
                            <a:cxn ang="0">
                              <a:pos x="17163" y="969914"/>
                            </a:cxn>
                            <a:cxn ang="0">
                              <a:pos x="25687" y="1007294"/>
                            </a:cxn>
                            <a:cxn ang="0">
                              <a:pos x="30278" y="1038116"/>
                            </a:cxn>
                            <a:cxn ang="0">
                              <a:pos x="40113" y="1069594"/>
                            </a:cxn>
                            <a:cxn ang="0">
                              <a:pos x="55605" y="1137284"/>
                            </a:cxn>
                            <a:cxn ang="0">
                              <a:pos x="56957" y="1150256"/>
                            </a:cxn>
                            <a:cxn ang="0">
                              <a:pos x="59786" y="1150256"/>
                            </a:cxn>
                            <a:cxn ang="0">
                              <a:pos x="74213" y="1185013"/>
                            </a:cxn>
                            <a:cxn ang="0">
                              <a:pos x="79458" y="1202720"/>
                            </a:cxn>
                            <a:cxn ang="0">
                              <a:pos x="69622" y="1187636"/>
                            </a:cxn>
                            <a:cxn ang="0">
                              <a:pos x="59130" y="1164028"/>
                            </a:cxn>
                            <a:cxn ang="0">
                              <a:pos x="58475" y="1170586"/>
                            </a:cxn>
                            <a:cxn ang="0">
                              <a:pos x="52770" y="1152900"/>
                            </a:cxn>
                            <a:cxn ang="0">
                              <a:pos x="48638" y="1153535"/>
                            </a:cxn>
                            <a:cxn ang="0">
                              <a:pos x="44048" y="1138452"/>
                            </a:cxn>
                            <a:cxn ang="0">
                              <a:pos x="28310" y="1102383"/>
                            </a:cxn>
                            <a:cxn ang="0">
                              <a:pos x="18474" y="1070250"/>
                            </a:cxn>
                            <a:cxn ang="0">
                              <a:pos x="17818" y="1043362"/>
                            </a:cxn>
                            <a:cxn ang="0">
                              <a:pos x="13228" y="1011884"/>
                            </a:cxn>
                            <a:cxn ang="0">
                              <a:pos x="9949" y="980406"/>
                            </a:cxn>
                            <a:cxn ang="0">
                              <a:pos x="2737" y="957454"/>
                            </a:cxn>
                            <a:cxn ang="0">
                              <a:pos x="7326" y="835477"/>
                            </a:cxn>
                            <a:cxn ang="0">
                              <a:pos x="11917" y="803999"/>
                            </a:cxn>
                            <a:cxn ang="0">
                              <a:pos x="7982" y="786949"/>
                            </a:cxn>
                            <a:cxn ang="0">
                              <a:pos x="15851" y="739732"/>
                            </a:cxn>
                            <a:cxn ang="0">
                              <a:pos x="17818" y="728583"/>
                            </a:cxn>
                            <a:cxn ang="0">
                              <a:pos x="23064" y="690547"/>
                            </a:cxn>
                            <a:cxn ang="0">
                              <a:pos x="36835" y="663004"/>
                            </a:cxn>
                            <a:cxn ang="0">
                              <a:pos x="33556" y="700384"/>
                            </a:cxn>
                            <a:cxn ang="0">
                              <a:pos x="36834" y="693977"/>
                            </a:cxn>
                            <a:cxn ang="0">
                              <a:pos x="38802" y="678661"/>
                            </a:cxn>
                            <a:cxn ang="0">
                              <a:pos x="39458" y="661692"/>
                            </a:cxn>
                            <a:cxn ang="0">
                              <a:pos x="45359" y="640051"/>
                            </a:cxn>
                            <a:cxn ang="0">
                              <a:pos x="54540" y="607261"/>
                            </a:cxn>
                            <a:cxn ang="0">
                              <a:pos x="65688" y="573816"/>
                            </a:cxn>
                            <a:cxn ang="0">
                              <a:pos x="66523" y="572876"/>
                            </a:cxn>
                            <a:cxn ang="0">
                              <a:pos x="71590" y="546273"/>
                            </a:cxn>
                            <a:cxn ang="0">
                              <a:pos x="78802" y="527255"/>
                            </a:cxn>
                            <a:cxn ang="0">
                              <a:pos x="87327" y="511516"/>
                            </a:cxn>
                            <a:cxn ang="0">
                              <a:pos x="104377" y="478726"/>
                            </a:cxn>
                            <a:cxn ang="0">
                              <a:pos x="118147" y="449216"/>
                            </a:cxn>
                            <a:cxn ang="0">
                              <a:pos x="137819" y="411180"/>
                            </a:cxn>
                            <a:cxn ang="0">
                              <a:pos x="152245" y="394785"/>
                            </a:cxn>
                            <a:cxn ang="0">
                              <a:pos x="164049" y="371833"/>
                            </a:cxn>
                            <a:cxn ang="0">
                              <a:pos x="173885" y="357405"/>
                            </a:cxn>
                            <a:cxn ang="0">
                              <a:pos x="184377" y="352159"/>
                            </a:cxn>
                            <a:cxn ang="0">
                              <a:pos x="187000" y="348224"/>
                            </a:cxn>
                            <a:cxn ang="0">
                              <a:pos x="197492" y="327239"/>
                            </a:cxn>
                            <a:cxn ang="0">
                              <a:pos x="217819" y="303631"/>
                            </a:cxn>
                            <a:cxn ang="0">
                              <a:pos x="218373" y="313498"/>
                            </a:cxn>
                            <a:cxn ang="0">
                              <a:pos x="216890" y="317646"/>
                            </a:cxn>
                            <a:cxn ang="0">
                              <a:pos x="238147" y="295761"/>
                            </a:cxn>
                            <a:cxn ang="0">
                              <a:pos x="248639" y="281990"/>
                            </a:cxn>
                            <a:cxn ang="0">
                              <a:pos x="262410" y="268874"/>
                            </a:cxn>
                            <a:cxn ang="0">
                              <a:pos x="263596" y="270193"/>
                            </a:cxn>
                            <a:cxn ang="0">
                              <a:pos x="263066" y="269530"/>
                            </a:cxn>
                            <a:cxn ang="0">
                              <a:pos x="280115" y="252479"/>
                            </a:cxn>
                            <a:cxn ang="0">
                              <a:pos x="297164" y="236740"/>
                            </a:cxn>
                            <a:cxn ang="0">
                              <a:pos x="315525" y="217066"/>
                            </a:cxn>
                            <a:cxn ang="0">
                              <a:pos x="341098" y="198048"/>
                            </a:cxn>
                            <a:cxn ang="0">
                              <a:pos x="368640" y="177719"/>
                            </a:cxn>
                            <a:cxn ang="0">
                              <a:pos x="385106" y="166230"/>
                            </a:cxn>
                            <a:cxn ang="0">
                              <a:pos x="396181" y="156077"/>
                            </a:cxn>
                            <a:cxn ang="0">
                              <a:pos x="415853" y="144273"/>
                            </a:cxn>
                            <a:cxn ang="0">
                              <a:pos x="436837" y="133125"/>
                            </a:cxn>
                            <a:cxn ang="0">
                              <a:pos x="439614" y="131696"/>
                            </a:cxn>
                            <a:cxn ang="0">
                              <a:pos x="446755" y="124682"/>
                            </a:cxn>
                            <a:cxn ang="0">
                              <a:pos x="458476" y="116075"/>
                            </a:cxn>
                            <a:cxn ang="0">
                              <a:pos x="471345" y="109517"/>
                            </a:cxn>
                            <a:cxn ang="0">
                              <a:pos x="480449" y="107421"/>
                            </a:cxn>
                            <a:cxn ang="0">
                              <a:pos x="482082" y="106237"/>
                            </a:cxn>
                            <a:cxn ang="0">
                              <a:pos x="660444" y="34100"/>
                            </a:cxn>
                            <a:cxn ang="0">
                              <a:pos x="667061" y="32661"/>
                            </a:cxn>
                            <a:cxn ang="0">
                              <a:pos x="685362" y="26231"/>
                            </a:cxn>
                            <a:cxn ang="0">
                              <a:pos x="697985" y="23690"/>
                            </a:cxn>
                            <a:cxn ang="0">
                              <a:pos x="704567" y="23634"/>
                            </a:cxn>
                            <a:cxn ang="0">
                              <a:pos x="707002" y="22952"/>
                            </a:cxn>
                            <a:cxn ang="0">
                              <a:pos x="856510" y="3279"/>
                            </a:cxn>
                            <a:cxn ang="0">
                              <a:pos x="898969" y="3115"/>
                            </a:cxn>
                            <a:cxn ang="0">
                              <a:pos x="944379" y="3934"/>
                            </a:cxn>
                            <a:cxn ang="0">
                              <a:pos x="945225" y="4568"/>
                            </a:cxn>
                            <a:cxn ang="0">
                              <a:pos x="967331" y="1967"/>
                            </a:cxn>
                            <a:cxn ang="0">
                              <a:pos x="987658" y="5246"/>
                            </a:cxn>
                            <a:cxn ang="0">
                              <a:pos x="1007987" y="9180"/>
                            </a:cxn>
                            <a:cxn ang="0">
                              <a:pos x="1018474" y="11565"/>
                            </a:cxn>
                            <a:cxn ang="0">
                              <a:pos x="1007331" y="8525"/>
                            </a:cxn>
                            <a:cxn ang="0">
                              <a:pos x="987002" y="4590"/>
                            </a:cxn>
                            <a:cxn ang="0">
                              <a:pos x="966675" y="1312"/>
                            </a:cxn>
                            <a:cxn ang="0">
                              <a:pos x="966675"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lnTo>
                                <a:pt x="1646323"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lnTo>
                                <a:pt x="1460491"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2"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0" y="2265793"/>
                              </a:lnTo>
                              <a:lnTo>
                                <a:pt x="460060" y="2262062"/>
                              </a:lnTo>
                              <a:close/>
                              <a:moveTo>
                                <a:pt x="2099801" y="2237197"/>
                              </a:moveTo>
                              <a:lnTo>
                                <a:pt x="2099475" y="2237422"/>
                              </a:lnTo>
                              <a:lnTo>
                                <a:pt x="2099475" y="2237694"/>
                              </a:lnTo>
                              <a:lnTo>
                                <a:pt x="2100989" y="2237910"/>
                              </a:lnTo>
                              <a:lnTo>
                                <a:pt x="2101380" y="2237422"/>
                              </a:lnTo>
                              <a:lnTo>
                                <a:pt x="2099801" y="2237197"/>
                              </a:lnTo>
                              <a:close/>
                              <a:moveTo>
                                <a:pt x="2120379" y="2222979"/>
                              </a:moveTo>
                              <a:lnTo>
                                <a:pt x="2114756" y="2226864"/>
                              </a:lnTo>
                              <a:lnTo>
                                <a:pt x="2113762" y="2227897"/>
                              </a:lnTo>
                              <a:lnTo>
                                <a:pt x="2117618" y="2225429"/>
                              </a:lnTo>
                              <a:lnTo>
                                <a:pt x="2120379" y="2222979"/>
                              </a:lnTo>
                              <a:close/>
                              <a:moveTo>
                                <a:pt x="382287" y="2175002"/>
                              </a:moveTo>
                              <a:lnTo>
                                <a:pt x="418259" y="2217355"/>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lnTo>
                                <a:pt x="475386" y="2153526"/>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0" y="1451152"/>
                              </a:lnTo>
                              <a:lnTo>
                                <a:pt x="2586541" y="1451152"/>
                              </a:lnTo>
                              <a:lnTo>
                                <a:pt x="2597633" y="1404938"/>
                              </a:lnTo>
                              <a:lnTo>
                                <a:pt x="2597632" y="1404937"/>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lnTo>
                                <a:pt x="465169" y="382550"/>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72C7">
                            <a:alpha val="30980"/>
                          </a:srgbClr>
                        </a:solidFill>
                        <a:ln>
                          <a:noFill/>
                        </a:ln>
                      </wps:spPr>
                      <wps:bodyPr anchor="ctr" upright="1"/>
                    </wps:wsp>
                    <wps:wsp>
                      <wps:cNvPr id="9" name="Freeform: Shape 18"/>
                      <wps:cNvSpPr>
                        <a:spLocks noChangeAspect="1"/>
                      </wps:cNvSpPr>
                      <wps:spPr>
                        <a:xfrm>
                          <a:off x="58081" y="105240"/>
                          <a:ext cx="4605" cy="4546"/>
                        </a:xfrm>
                        <a:custGeom>
                          <a:avLst/>
                          <a:gdLst>
                            <a:gd name="A1" fmla="val 0"/>
                            <a:gd name="A2" fmla="val 0"/>
                            <a:gd name="A3" fmla="val 0"/>
                          </a:gdLst>
                          <a:ahLst/>
                          <a:cxnLst>
                            <a:cxn ang="0">
                              <a:pos x="250396" y="452084"/>
                            </a:cxn>
                            <a:cxn ang="0">
                              <a:pos x="248244" y="453243"/>
                            </a:cxn>
                            <a:cxn ang="0">
                              <a:pos x="248372" y="453298"/>
                            </a:cxn>
                            <a:cxn ang="0">
                              <a:pos x="268293" y="440317"/>
                            </a:cxn>
                            <a:cxn ang="0">
                              <a:pos x="261334" y="441974"/>
                            </a:cxn>
                            <a:cxn ang="0">
                              <a:pos x="250895" y="443300"/>
                            </a:cxn>
                            <a:cxn ang="0">
                              <a:pos x="250398" y="441974"/>
                            </a:cxn>
                            <a:cxn ang="0">
                              <a:pos x="257688" y="441311"/>
                            </a:cxn>
                            <a:cxn ang="0">
                              <a:pos x="268293" y="440317"/>
                            </a:cxn>
                            <a:cxn ang="0">
                              <a:pos x="286395" y="438582"/>
                            </a:cxn>
                            <a:cxn ang="0">
                              <a:pos x="285971" y="438702"/>
                            </a:cxn>
                            <a:cxn ang="0">
                              <a:pos x="286188" y="438660"/>
                            </a:cxn>
                            <a:cxn ang="0">
                              <a:pos x="156530" y="436091"/>
                            </a:cxn>
                            <a:cxn ang="0">
                              <a:pos x="163903" y="437997"/>
                            </a:cxn>
                            <a:cxn ang="0">
                              <a:pos x="167052" y="438162"/>
                            </a:cxn>
                            <a:cxn ang="0">
                              <a:pos x="175834" y="442471"/>
                            </a:cxn>
                            <a:cxn ang="0">
                              <a:pos x="179810" y="443300"/>
                            </a:cxn>
                            <a:cxn ang="0">
                              <a:pos x="180059" y="443383"/>
                            </a:cxn>
                            <a:cxn ang="0">
                              <a:pos x="180970" y="442471"/>
                            </a:cxn>
                            <a:cxn ang="0">
                              <a:pos x="184450" y="443466"/>
                            </a:cxn>
                            <a:cxn ang="0">
                              <a:pos x="187930" y="444294"/>
                            </a:cxn>
                            <a:cxn ang="0">
                              <a:pos x="194786" y="445889"/>
                            </a:cxn>
                            <a:cxn ang="0">
                              <a:pos x="194889" y="445786"/>
                            </a:cxn>
                            <a:cxn ang="0">
                              <a:pos x="202842" y="447111"/>
                            </a:cxn>
                            <a:cxn ang="0">
                              <a:pos x="206653" y="447774"/>
                            </a:cxn>
                            <a:cxn ang="0">
                              <a:pos x="210464" y="448106"/>
                            </a:cxn>
                            <a:cxn ang="0">
                              <a:pos x="218252" y="448437"/>
                            </a:cxn>
                            <a:cxn ang="0">
                              <a:pos x="228857" y="448271"/>
                            </a:cxn>
                            <a:cxn ang="0">
                              <a:pos x="229317" y="448271"/>
                            </a:cxn>
                            <a:cxn ang="0">
                              <a:pos x="230348" y="447691"/>
                            </a:cxn>
                            <a:cxn ang="0">
                              <a:pos x="232668" y="446946"/>
                            </a:cxn>
                            <a:cxn ang="0">
                              <a:pos x="235029" y="446904"/>
                            </a:cxn>
                            <a:cxn ang="0">
                              <a:pos x="236645" y="447111"/>
                            </a:cxn>
                            <a:cxn ang="0">
                              <a:pos x="237080" y="448271"/>
                            </a:cxn>
                            <a:cxn ang="0">
                              <a:pos x="240787" y="448271"/>
                            </a:cxn>
                            <a:cxn ang="0">
                              <a:pos x="239627" y="449929"/>
                            </a:cxn>
                            <a:cxn ang="0">
                              <a:pos x="238964" y="450757"/>
                            </a:cxn>
                            <a:cxn ang="0">
                              <a:pos x="236810" y="451752"/>
                            </a:cxn>
                            <a:cxn ang="0">
                              <a:pos x="232834" y="451752"/>
                            </a:cxn>
                            <a:cxn ang="0">
                              <a:pos x="227697" y="451420"/>
                            </a:cxn>
                            <a:cxn ang="0">
                              <a:pos x="216595" y="451089"/>
                            </a:cxn>
                            <a:cxn ang="0">
                              <a:pos x="208310" y="450426"/>
                            </a:cxn>
                            <a:cxn ang="0">
                              <a:pos x="201020" y="449431"/>
                            </a:cxn>
                            <a:cxn ang="0">
                              <a:pos x="193729" y="448271"/>
                            </a:cxn>
                            <a:cxn ang="0">
                              <a:pos x="182627" y="446614"/>
                            </a:cxn>
                            <a:cxn ang="0">
                              <a:pos x="174011" y="443797"/>
                            </a:cxn>
                            <a:cxn ang="0">
                              <a:pos x="174111" y="443725"/>
                            </a:cxn>
                            <a:cxn ang="0">
                              <a:pos x="169040" y="442140"/>
                            </a:cxn>
                            <a:cxn ang="0">
                              <a:pos x="164566" y="440151"/>
                            </a:cxn>
                            <a:cxn ang="0">
                              <a:pos x="159430" y="438494"/>
                            </a:cxn>
                            <a:cxn ang="0">
                              <a:pos x="154127" y="436671"/>
                            </a:cxn>
                            <a:cxn ang="0">
                              <a:pos x="156530" y="436091"/>
                            </a:cxn>
                            <a:cxn ang="0">
                              <a:pos x="254068" y="432538"/>
                            </a:cxn>
                            <a:cxn ang="0">
                              <a:pos x="251536" y="432924"/>
                            </a:cxn>
                            <a:cxn ang="0">
                              <a:pos x="234028" y="433809"/>
                            </a:cxn>
                            <a:cxn ang="0">
                              <a:pos x="239793" y="434517"/>
                            </a:cxn>
                            <a:cxn ang="0">
                              <a:pos x="241284" y="434185"/>
                            </a:cxn>
                            <a:cxn ang="0">
                              <a:pos x="251557" y="433025"/>
                            </a:cxn>
                            <a:cxn ang="0">
                              <a:pos x="253248" y="432696"/>
                            </a:cxn>
                            <a:cxn ang="0">
                              <a:pos x="269799" y="430137"/>
                            </a:cxn>
                            <a:cxn ang="0">
                              <a:pos x="261200" y="431449"/>
                            </a:cxn>
                            <a:cxn ang="0">
                              <a:pos x="264150" y="431534"/>
                            </a:cxn>
                            <a:cxn ang="0">
                              <a:pos x="268397" y="430746"/>
                            </a:cxn>
                            <a:cxn ang="0">
                              <a:pos x="301188" y="429754"/>
                            </a:cxn>
                            <a:cxn ang="0">
                              <a:pos x="274218" y="436937"/>
                            </a:cxn>
                            <a:cxn ang="0">
                              <a:pos x="287866" y="433895"/>
                            </a:cxn>
                            <a:cxn ang="0">
                              <a:pos x="128279" y="426396"/>
                            </a:cxn>
                            <a:cxn ang="0">
                              <a:pos x="147334" y="434517"/>
                            </a:cxn>
                            <a:cxn ang="0">
                              <a:pos x="154127" y="436671"/>
                            </a:cxn>
                            <a:cxn ang="0">
                              <a:pos x="159264" y="438494"/>
                            </a:cxn>
                            <a:cxn ang="0">
                              <a:pos x="164401" y="440151"/>
                            </a:cxn>
                            <a:cxn ang="0">
                              <a:pos x="168874" y="442140"/>
                            </a:cxn>
                            <a:cxn ang="0">
                              <a:pos x="167880" y="442968"/>
                            </a:cxn>
                            <a:cxn ang="0">
                              <a:pos x="165229" y="442471"/>
                            </a:cxn>
                            <a:cxn ang="0">
                              <a:pos x="155784" y="438991"/>
                            </a:cxn>
                            <a:cxn ang="0">
                              <a:pos x="151145" y="437168"/>
                            </a:cxn>
                            <a:cxn ang="0">
                              <a:pos x="146505" y="435179"/>
                            </a:cxn>
                            <a:cxn ang="0">
                              <a:pos x="140374" y="433025"/>
                            </a:cxn>
                            <a:cxn ang="0">
                              <a:pos x="135072" y="430705"/>
                            </a:cxn>
                            <a:cxn ang="0">
                              <a:pos x="130930" y="428551"/>
                            </a:cxn>
                            <a:cxn ang="0">
                              <a:pos x="128279" y="426396"/>
                            </a:cxn>
                            <a:cxn ang="0">
                              <a:pos x="136066" y="422253"/>
                            </a:cxn>
                            <a:cxn ang="0">
                              <a:pos x="145180" y="426894"/>
                            </a:cxn>
                            <a:cxn ang="0">
                              <a:pos x="144020" y="427556"/>
                            </a:cxn>
                            <a:cxn ang="0">
                              <a:pos x="133415" y="422419"/>
                            </a:cxn>
                            <a:cxn ang="0">
                              <a:pos x="136066" y="422253"/>
                            </a:cxn>
                            <a:cxn ang="0">
                              <a:pos x="102430" y="410985"/>
                            </a:cxn>
                            <a:cxn ang="0">
                              <a:pos x="113697" y="417282"/>
                            </a:cxn>
                            <a:cxn ang="0">
                              <a:pos x="116017" y="419933"/>
                            </a:cxn>
                            <a:cxn ang="0">
                              <a:pos x="110715" y="417116"/>
                            </a:cxn>
                            <a:cxn ang="0">
                              <a:pos x="106738" y="414630"/>
                            </a:cxn>
                            <a:cxn ang="0">
                              <a:pos x="102430" y="410985"/>
                            </a:cxn>
                            <a:cxn ang="0">
                              <a:pos x="122188" y="406732"/>
                            </a:cxn>
                            <a:cxn ang="0">
                              <a:pos x="122189" y="406779"/>
                            </a:cxn>
                            <a:cxn ang="0">
                              <a:pos x="122749" y="407457"/>
                            </a:cxn>
                            <a:cxn ang="0">
                              <a:pos x="122810" y="407173"/>
                            </a:cxn>
                            <a:cxn ang="0">
                              <a:pos x="364171" y="395854"/>
                            </a:cxn>
                            <a:cxn ang="0">
                              <a:pos x="363569" y="395904"/>
                            </a:cxn>
                            <a:cxn ang="0">
                              <a:pos x="353627" y="403030"/>
                            </a:cxn>
                            <a:cxn ang="0">
                              <a:pos x="343851" y="408333"/>
                            </a:cxn>
                            <a:cxn ang="0">
                              <a:pos x="336892" y="412476"/>
                            </a:cxn>
                            <a:cxn ang="0">
                              <a:pos x="333081" y="414133"/>
                            </a:cxn>
                            <a:cxn ang="0">
                              <a:pos x="329104" y="415790"/>
                            </a:cxn>
                            <a:cxn ang="0">
                              <a:pos x="324299" y="418276"/>
                            </a:cxn>
                            <a:cxn ang="0">
                              <a:pos x="320653" y="420430"/>
                            </a:cxn>
                            <a:cxn ang="0">
                              <a:pos x="315351" y="422585"/>
                            </a:cxn>
                            <a:cxn ang="0">
                              <a:pos x="309883" y="424574"/>
                            </a:cxn>
                            <a:cxn ang="0">
                              <a:pos x="308392" y="426065"/>
                            </a:cxn>
                            <a:cxn ang="0">
                              <a:pos x="306072" y="426894"/>
                            </a:cxn>
                            <a:cxn ang="0">
                              <a:pos x="300273" y="427888"/>
                            </a:cxn>
                            <a:cxn ang="0">
                              <a:pos x="292816" y="430208"/>
                            </a:cxn>
                            <a:cxn ang="0">
                              <a:pos x="286023" y="432362"/>
                            </a:cxn>
                            <a:cxn ang="0">
                              <a:pos x="278566" y="434517"/>
                            </a:cxn>
                            <a:cxn ang="0">
                              <a:pos x="269287" y="436837"/>
                            </a:cxn>
                            <a:cxn ang="0">
                              <a:pos x="256197" y="438991"/>
                            </a:cxn>
                            <a:cxn ang="0">
                              <a:pos x="255866" y="439488"/>
                            </a:cxn>
                            <a:cxn ang="0">
                              <a:pos x="249572" y="441062"/>
                            </a:cxn>
                            <a:cxn ang="0">
                              <a:pos x="249735" y="441145"/>
                            </a:cxn>
                            <a:cxn ang="0">
                              <a:pos x="256724" y="439398"/>
                            </a:cxn>
                            <a:cxn ang="0">
                              <a:pos x="256860" y="438991"/>
                            </a:cxn>
                            <a:cxn ang="0">
                              <a:pos x="269950" y="436837"/>
                            </a:cxn>
                            <a:cxn ang="0">
                              <a:pos x="279229" y="434517"/>
                            </a:cxn>
                            <a:cxn ang="0">
                              <a:pos x="286685" y="432362"/>
                            </a:cxn>
                            <a:cxn ang="0">
                              <a:pos x="293479" y="430208"/>
                            </a:cxn>
                            <a:cxn ang="0">
                              <a:pos x="300935" y="427888"/>
                            </a:cxn>
                            <a:cxn ang="0">
                              <a:pos x="306735" y="426894"/>
                            </a:cxn>
                            <a:cxn ang="0">
                              <a:pos x="302809" y="429249"/>
                            </a:cxn>
                            <a:cxn ang="0">
                              <a:pos x="302924" y="429214"/>
                            </a:cxn>
                            <a:cxn ang="0">
                              <a:pos x="307066" y="426728"/>
                            </a:cxn>
                            <a:cxn ang="0">
                              <a:pos x="309386" y="425899"/>
                            </a:cxn>
                            <a:cxn ang="0">
                              <a:pos x="309540" y="425856"/>
                            </a:cxn>
                            <a:cxn ang="0">
                              <a:pos x="310546" y="424739"/>
                            </a:cxn>
                            <a:cxn ang="0">
                              <a:pos x="316014" y="422751"/>
                            </a:cxn>
                            <a:cxn ang="0">
                              <a:pos x="321316" y="420596"/>
                            </a:cxn>
                            <a:cxn ang="0">
                              <a:pos x="324962" y="418442"/>
                            </a:cxn>
                            <a:cxn ang="0">
                              <a:pos x="329767" y="415956"/>
                            </a:cxn>
                            <a:cxn ang="0">
                              <a:pos x="333743" y="414299"/>
                            </a:cxn>
                            <a:cxn ang="0">
                              <a:pos x="336470" y="413113"/>
                            </a:cxn>
                            <a:cxn ang="0">
                              <a:pos x="337886" y="412144"/>
                            </a:cxn>
                            <a:cxn ang="0">
                              <a:pos x="344845" y="408002"/>
                            </a:cxn>
                            <a:cxn ang="0">
                              <a:pos x="354621" y="402699"/>
                            </a:cxn>
                            <a:cxn ang="0">
                              <a:pos x="80032" y="393562"/>
                            </a:cxn>
                            <a:cxn ang="0">
                              <a:pos x="80661" y="394102"/>
                            </a:cxn>
                            <a:cxn ang="0">
                              <a:pos x="80876" y="394211"/>
                            </a:cxn>
                            <a:cxn ang="0">
                              <a:pos x="365283" y="389236"/>
                            </a:cxn>
                            <a:cxn ang="0">
                              <a:pos x="365226" y="389275"/>
                            </a:cxn>
                            <a:cxn ang="0">
                              <a:pos x="365226" y="389322"/>
                            </a:cxn>
                            <a:cxn ang="0">
                              <a:pos x="365489" y="389360"/>
                            </a:cxn>
                            <a:cxn ang="0">
                              <a:pos x="365557" y="389275"/>
                            </a:cxn>
                            <a:cxn ang="0">
                              <a:pos x="368862" y="386762"/>
                            </a:cxn>
                            <a:cxn ang="0">
                              <a:pos x="367884" y="387438"/>
                            </a:cxn>
                            <a:cxn ang="0">
                              <a:pos x="367711" y="387618"/>
                            </a:cxn>
                            <a:cxn ang="0">
                              <a:pos x="368382" y="387189"/>
                            </a:cxn>
                            <a:cxn ang="0">
                              <a:pos x="66503" y="378415"/>
                            </a:cxn>
                            <a:cxn ang="0">
                              <a:pos x="72761" y="385784"/>
                            </a:cxn>
                            <a:cxn ang="0">
                              <a:pos x="67799" y="379829"/>
                            </a:cxn>
                            <a:cxn ang="0">
                              <a:pos x="380594" y="378410"/>
                            </a:cxn>
                            <a:cxn ang="0">
                              <a:pos x="380580" y="378415"/>
                            </a:cxn>
                            <a:cxn ang="0">
                              <a:pos x="380470" y="379166"/>
                            </a:cxn>
                            <a:cxn ang="0">
                              <a:pos x="377819" y="382149"/>
                            </a:cxn>
                            <a:cxn ang="0">
                              <a:pos x="374671" y="385629"/>
                            </a:cxn>
                            <a:cxn ang="0">
                              <a:pos x="374860" y="385585"/>
                            </a:cxn>
                            <a:cxn ang="0">
                              <a:pos x="377819" y="382315"/>
                            </a:cxn>
                            <a:cxn ang="0">
                              <a:pos x="380470" y="379332"/>
                            </a:cxn>
                            <a:cxn ang="0">
                              <a:pos x="380594" y="378410"/>
                            </a:cxn>
                            <a:cxn ang="0">
                              <a:pos x="82698" y="374679"/>
                            </a:cxn>
                            <a:cxn ang="0">
                              <a:pos x="83027" y="375078"/>
                            </a:cxn>
                            <a:cxn ang="0">
                              <a:pos x="83043" y="375023"/>
                            </a:cxn>
                            <a:cxn ang="0">
                              <a:pos x="58189" y="370880"/>
                            </a:cxn>
                            <a:cxn ang="0">
                              <a:pos x="62497" y="373698"/>
                            </a:cxn>
                            <a:cxn ang="0">
                              <a:pos x="62708" y="373947"/>
                            </a:cxn>
                            <a:cxn ang="0">
                              <a:pos x="64671" y="374381"/>
                            </a:cxn>
                            <a:cxn ang="0">
                              <a:pos x="69124" y="378503"/>
                            </a:cxn>
                            <a:cxn ang="0">
                              <a:pos x="75255" y="383475"/>
                            </a:cxn>
                            <a:cxn ang="0">
                              <a:pos x="77907" y="387121"/>
                            </a:cxn>
                            <a:cxn ang="0">
                              <a:pos x="79398" y="388944"/>
                            </a:cxn>
                            <a:cxn ang="0">
                              <a:pos x="85694" y="394247"/>
                            </a:cxn>
                            <a:cxn ang="0">
                              <a:pos x="83872" y="395738"/>
                            </a:cxn>
                            <a:cxn ang="0">
                              <a:pos x="78008" y="389222"/>
                            </a:cxn>
                            <a:cxn ang="0">
                              <a:pos x="77741" y="389275"/>
                            </a:cxn>
                            <a:cxn ang="0">
                              <a:pos x="77741" y="389275"/>
                            </a:cxn>
                            <a:cxn ang="0">
                              <a:pos x="83290" y="395442"/>
                            </a:cxn>
                            <a:cxn ang="0">
                              <a:pos x="83872" y="395738"/>
                            </a:cxn>
                            <a:cxn ang="0">
                              <a:pos x="85694" y="394247"/>
                            </a:cxn>
                            <a:cxn ang="0">
                              <a:pos x="101436" y="406676"/>
                            </a:cxn>
                            <a:cxn ang="0">
                              <a:pos x="98287" y="407670"/>
                            </a:cxn>
                            <a:cxn ang="0">
                              <a:pos x="99447" y="408499"/>
                            </a:cxn>
                            <a:cxn ang="0">
                              <a:pos x="94808" y="408664"/>
                            </a:cxn>
                            <a:cxn ang="0">
                              <a:pos x="91825" y="406676"/>
                            </a:cxn>
                            <a:cxn ang="0">
                              <a:pos x="89008" y="404521"/>
                            </a:cxn>
                            <a:cxn ang="0">
                              <a:pos x="82049" y="398721"/>
                            </a:cxn>
                            <a:cxn ang="0">
                              <a:pos x="75587" y="392921"/>
                            </a:cxn>
                            <a:cxn ang="0">
                              <a:pos x="69622" y="387121"/>
                            </a:cxn>
                            <a:cxn ang="0">
                              <a:pos x="66805" y="384304"/>
                            </a:cxn>
                            <a:cxn ang="0">
                              <a:pos x="64154" y="381321"/>
                            </a:cxn>
                            <a:cxn ang="0">
                              <a:pos x="65148" y="379995"/>
                            </a:cxn>
                            <a:cxn ang="0">
                              <a:pos x="68462" y="382978"/>
                            </a:cxn>
                            <a:cxn ang="0">
                              <a:pos x="72107" y="385795"/>
                            </a:cxn>
                            <a:cxn ang="0">
                              <a:pos x="76581" y="390601"/>
                            </a:cxn>
                            <a:cxn ang="0">
                              <a:pos x="76961" y="390927"/>
                            </a:cxn>
                            <a:cxn ang="0">
                              <a:pos x="72107" y="385795"/>
                            </a:cxn>
                            <a:cxn ang="0">
                              <a:pos x="68627" y="382978"/>
                            </a:cxn>
                            <a:cxn ang="0">
                              <a:pos x="65314" y="379995"/>
                            </a:cxn>
                            <a:cxn ang="0">
                              <a:pos x="61668" y="375520"/>
                            </a:cxn>
                            <a:cxn ang="0">
                              <a:pos x="58189" y="370880"/>
                            </a:cxn>
                            <a:cxn ang="0">
                              <a:pos x="423220" y="344531"/>
                            </a:cxn>
                            <a:cxn ang="0">
                              <a:pos x="423136" y="344567"/>
                            </a:cxn>
                            <a:cxn ang="0">
                              <a:pos x="421326" y="348911"/>
                            </a:cxn>
                            <a:cxn ang="0">
                              <a:pos x="421480" y="323770"/>
                            </a:cxn>
                            <a:cxn ang="0">
                              <a:pos x="417089" y="330113"/>
                            </a:cxn>
                            <a:cxn ang="0">
                              <a:pos x="414935" y="334090"/>
                            </a:cxn>
                            <a:cxn ang="0">
                              <a:pos x="412781" y="337736"/>
                            </a:cxn>
                            <a:cxn ang="0">
                              <a:pos x="407644" y="344531"/>
                            </a:cxn>
                            <a:cxn ang="0">
                              <a:pos x="403171" y="351325"/>
                            </a:cxn>
                            <a:cxn ang="0">
                              <a:pos x="399194" y="356794"/>
                            </a:cxn>
                            <a:cxn ang="0">
                              <a:pos x="398862" y="356997"/>
                            </a:cxn>
                            <a:cxn ang="0">
                              <a:pos x="398591" y="357399"/>
                            </a:cxn>
                            <a:cxn ang="0">
                              <a:pos x="399028" y="357126"/>
                            </a:cxn>
                            <a:cxn ang="0">
                              <a:pos x="403005" y="351657"/>
                            </a:cxn>
                            <a:cxn ang="0">
                              <a:pos x="407479" y="344862"/>
                            </a:cxn>
                            <a:cxn ang="0">
                              <a:pos x="412615" y="338068"/>
                            </a:cxn>
                            <a:cxn ang="0">
                              <a:pos x="414770" y="334422"/>
                            </a:cxn>
                            <a:cxn ang="0">
                              <a:pos x="416924" y="330445"/>
                            </a:cxn>
                            <a:cxn ang="0">
                              <a:pos x="421397" y="323982"/>
                            </a:cxn>
                            <a:cxn ang="0">
                              <a:pos x="434715" y="323194"/>
                            </a:cxn>
                            <a:cxn ang="0">
                              <a:pos x="433328" y="326302"/>
                            </a:cxn>
                            <a:cxn ang="0">
                              <a:pos x="430345" y="332268"/>
                            </a:cxn>
                            <a:cxn ang="0">
                              <a:pos x="433328" y="326302"/>
                            </a:cxn>
                            <a:cxn ang="0">
                              <a:pos x="434715" y="323194"/>
                            </a:cxn>
                            <a:cxn ang="0">
                              <a:pos x="438630" y="321496"/>
                            </a:cxn>
                            <a:cxn ang="0">
                              <a:pos x="436476" y="327959"/>
                            </a:cxn>
                            <a:cxn ang="0">
                              <a:pos x="432665" y="334919"/>
                            </a:cxn>
                            <a:cxn ang="0">
                              <a:pos x="428854" y="342045"/>
                            </a:cxn>
                            <a:cxn ang="0">
                              <a:pos x="425374" y="346520"/>
                            </a:cxn>
                            <a:cxn ang="0">
                              <a:pos x="427694" y="341879"/>
                            </a:cxn>
                            <a:cxn ang="0">
                              <a:pos x="429682" y="337239"/>
                            </a:cxn>
                            <a:cxn ang="0">
                              <a:pos x="431174" y="334754"/>
                            </a:cxn>
                            <a:cxn ang="0">
                              <a:pos x="433162" y="331439"/>
                            </a:cxn>
                            <a:cxn ang="0">
                              <a:pos x="434985" y="328125"/>
                            </a:cxn>
                            <a:cxn ang="0">
                              <a:pos x="438630" y="321496"/>
                            </a:cxn>
                            <a:cxn ang="0">
                              <a:pos x="427905" y="307291"/>
                            </a:cxn>
                            <a:cxn ang="0">
                              <a:pos x="423883" y="314370"/>
                            </a:cxn>
                            <a:cxn ang="0">
                              <a:pos x="423809" y="314540"/>
                            </a:cxn>
                            <a:cxn ang="0">
                              <a:pos x="427860" y="307410"/>
                            </a:cxn>
                            <a:cxn ang="0">
                              <a:pos x="430111" y="291256"/>
                            </a:cxn>
                            <a:cxn ang="0">
                              <a:pos x="425277" y="304466"/>
                            </a:cxn>
                            <a:cxn ang="0">
                              <a:pos x="415108" y="325254"/>
                            </a:cxn>
                            <a:cxn ang="0">
                              <a:pos x="413619" y="327608"/>
                            </a:cxn>
                            <a:cxn ang="0">
                              <a:pos x="413610" y="327627"/>
                            </a:cxn>
                            <a:cxn ang="0">
                              <a:pos x="410130" y="333593"/>
                            </a:cxn>
                            <a:cxn ang="0">
                              <a:pos x="406650" y="340057"/>
                            </a:cxn>
                            <a:cxn ang="0">
                              <a:pos x="402674" y="345028"/>
                            </a:cxn>
                            <a:cxn ang="0">
                              <a:pos x="399360" y="350663"/>
                            </a:cxn>
                            <a:cxn ang="0">
                              <a:pos x="379807" y="372703"/>
                            </a:cxn>
                            <a:cxn ang="0">
                              <a:pos x="373345" y="378172"/>
                            </a:cxn>
                            <a:cxn ang="0">
                              <a:pos x="372725" y="378643"/>
                            </a:cxn>
                            <a:cxn ang="0">
                              <a:pos x="372457" y="378914"/>
                            </a:cxn>
                            <a:cxn ang="0">
                              <a:pos x="369755" y="381117"/>
                            </a:cxn>
                            <a:cxn ang="0">
                              <a:pos x="367546" y="383641"/>
                            </a:cxn>
                            <a:cxn ang="0">
                              <a:pos x="359426" y="389772"/>
                            </a:cxn>
                            <a:cxn ang="0">
                              <a:pos x="358154" y="390576"/>
                            </a:cxn>
                            <a:cxn ang="0">
                              <a:pos x="354699" y="393394"/>
                            </a:cxn>
                            <a:cxn ang="0">
                              <a:pos x="354200" y="393718"/>
                            </a:cxn>
                            <a:cxn ang="0">
                              <a:pos x="353461" y="394413"/>
                            </a:cxn>
                            <a:cxn ang="0">
                              <a:pos x="346999" y="398721"/>
                            </a:cxn>
                            <a:cxn ang="0">
                              <a:pos x="340537" y="402699"/>
                            </a:cxn>
                            <a:cxn ang="0">
                              <a:pos x="339797" y="403073"/>
                            </a:cxn>
                            <a:cxn ang="0">
                              <a:pos x="335422" y="405916"/>
                            </a:cxn>
                            <a:cxn ang="0">
                              <a:pos x="334065" y="406600"/>
                            </a:cxn>
                            <a:cxn ang="0">
                              <a:pos x="332749" y="407504"/>
                            </a:cxn>
                            <a:cxn ang="0">
                              <a:pos x="328275" y="409990"/>
                            </a:cxn>
                            <a:cxn ang="0">
                              <a:pos x="324095" y="411630"/>
                            </a:cxn>
                            <a:cxn ang="0">
                              <a:pos x="314779" y="416330"/>
                            </a:cxn>
                            <a:cxn ang="0">
                              <a:pos x="292921" y="424483"/>
                            </a:cxn>
                            <a:cxn ang="0">
                              <a:pos x="277690" y="428400"/>
                            </a:cxn>
                            <a:cxn ang="0">
                              <a:pos x="289999" y="426065"/>
                            </a:cxn>
                            <a:cxn ang="0">
                              <a:pos x="292319" y="425568"/>
                            </a:cxn>
                            <a:cxn ang="0">
                              <a:pos x="299775" y="422916"/>
                            </a:cxn>
                            <a:cxn ang="0">
                              <a:pos x="304415" y="421425"/>
                            </a:cxn>
                            <a:cxn ang="0">
                              <a:pos x="311871" y="417613"/>
                            </a:cxn>
                            <a:cxn ang="0">
                              <a:pos x="320322" y="414630"/>
                            </a:cxn>
                            <a:cxn ang="0">
                              <a:pos x="325736" y="412507"/>
                            </a:cxn>
                            <a:cxn ang="0">
                              <a:pos x="328110" y="411150"/>
                            </a:cxn>
                            <a:cxn ang="0">
                              <a:pos x="330264" y="410487"/>
                            </a:cxn>
                            <a:cxn ang="0">
                              <a:pos x="333246" y="408830"/>
                            </a:cxn>
                            <a:cxn ang="0">
                              <a:pos x="334030" y="408285"/>
                            </a:cxn>
                            <a:cxn ang="0">
                              <a:pos x="336063" y="406344"/>
                            </a:cxn>
                            <a:cxn ang="0">
                              <a:pos x="340537" y="403693"/>
                            </a:cxn>
                            <a:cxn ang="0">
                              <a:pos x="345627" y="401198"/>
                            </a:cxn>
                            <a:cxn ang="0">
                              <a:pos x="347496" y="400047"/>
                            </a:cxn>
                            <a:cxn ang="0">
                              <a:pos x="353959" y="395738"/>
                            </a:cxn>
                            <a:cxn ang="0">
                              <a:pos x="356775" y="393087"/>
                            </a:cxn>
                            <a:cxn ang="0">
                              <a:pos x="359924" y="391098"/>
                            </a:cxn>
                            <a:cxn ang="0">
                              <a:pos x="368043" y="384966"/>
                            </a:cxn>
                            <a:cxn ang="0">
                              <a:pos x="373842" y="379498"/>
                            </a:cxn>
                            <a:cxn ang="0">
                              <a:pos x="380304" y="374029"/>
                            </a:cxn>
                            <a:cxn ang="0">
                              <a:pos x="399857" y="351988"/>
                            </a:cxn>
                            <a:cxn ang="0">
                              <a:pos x="402547" y="347413"/>
                            </a:cxn>
                            <a:cxn ang="0">
                              <a:pos x="402674" y="347017"/>
                            </a:cxn>
                            <a:cxn ang="0">
                              <a:pos x="406982" y="340388"/>
                            </a:cxn>
                            <a:cxn ang="0">
                              <a:pos x="408307" y="338399"/>
                            </a:cxn>
                            <a:cxn ang="0">
                              <a:pos x="410070" y="335954"/>
                            </a:cxn>
                            <a:cxn ang="0">
                              <a:pos x="410627" y="334919"/>
                            </a:cxn>
                            <a:cxn ang="0">
                              <a:pos x="414107" y="328953"/>
                            </a:cxn>
                            <a:cxn ang="0">
                              <a:pos x="420900" y="314867"/>
                            </a:cxn>
                            <a:cxn ang="0">
                              <a:pos x="427528" y="299787"/>
                            </a:cxn>
                            <a:cxn ang="0">
                              <a:pos x="429475" y="293655"/>
                            </a:cxn>
                            <a:cxn ang="0">
                              <a:pos x="448240" y="276586"/>
                            </a:cxn>
                            <a:cxn ang="0">
                              <a:pos x="447743" y="276917"/>
                            </a:cxn>
                            <a:cxn ang="0">
                              <a:pos x="447743" y="276917"/>
                            </a:cxn>
                            <a:cxn ang="0">
                              <a:pos x="449805" y="266764"/>
                            </a:cxn>
                            <a:cxn ang="0">
                              <a:pos x="449746" y="267057"/>
                            </a:cxn>
                            <a:cxn ang="0">
                              <a:pos x="450229" y="267637"/>
                            </a:cxn>
                            <a:cxn ang="0">
                              <a:pos x="451720" y="269294"/>
                            </a:cxn>
                            <a:cxn ang="0">
                              <a:pos x="452714" y="268631"/>
                            </a:cxn>
                            <a:cxn ang="0">
                              <a:pos x="452739" y="268504"/>
                            </a:cxn>
                            <a:cxn ang="0">
                              <a:pos x="452051" y="268963"/>
                            </a:cxn>
                            <a:cxn ang="0">
                              <a:pos x="450394" y="267471"/>
                            </a:cxn>
                            <a:cxn ang="0">
                              <a:pos x="448328" y="247939"/>
                            </a:cxn>
                            <a:cxn ang="0">
                              <a:pos x="448213" y="247946"/>
                            </a:cxn>
                            <a:cxn ang="0">
                              <a:pos x="448003" y="247957"/>
                            </a:cxn>
                            <a:cxn ang="0">
                              <a:pos x="448075" y="248745"/>
                            </a:cxn>
                            <a:cxn ang="0">
                              <a:pos x="447909" y="252888"/>
                            </a:cxn>
                            <a:cxn ang="0">
                              <a:pos x="447246" y="255374"/>
                            </a:cxn>
                            <a:cxn ang="0">
                              <a:pos x="443270" y="261671"/>
                            </a:cxn>
                            <a:cxn ang="0">
                              <a:pos x="442275" y="267140"/>
                            </a:cxn>
                            <a:cxn ang="0">
                              <a:pos x="441281" y="268963"/>
                            </a:cxn>
                            <a:cxn ang="0">
                              <a:pos x="439624" y="276917"/>
                            </a:cxn>
                            <a:cxn ang="0">
                              <a:pos x="437801" y="283215"/>
                            </a:cxn>
                            <a:cxn ang="0">
                              <a:pos x="435813" y="289346"/>
                            </a:cxn>
                            <a:cxn ang="0">
                              <a:pos x="434653" y="294152"/>
                            </a:cxn>
                            <a:cxn ang="0">
                              <a:pos x="433328" y="299124"/>
                            </a:cxn>
                            <a:cxn ang="0">
                              <a:pos x="434385" y="297479"/>
                            </a:cxn>
                            <a:cxn ang="0">
                              <a:pos x="435316" y="293986"/>
                            </a:cxn>
                            <a:cxn ang="0">
                              <a:pos x="436144" y="289015"/>
                            </a:cxn>
                            <a:cxn ang="0">
                              <a:pos x="438133" y="282883"/>
                            </a:cxn>
                            <a:cxn ang="0">
                              <a:pos x="439956" y="276586"/>
                            </a:cxn>
                            <a:cxn ang="0">
                              <a:pos x="441613" y="268631"/>
                            </a:cxn>
                            <a:cxn ang="0">
                              <a:pos x="442607" y="266808"/>
                            </a:cxn>
                            <a:cxn ang="0">
                              <a:pos x="443601" y="261340"/>
                            </a:cxn>
                            <a:cxn ang="0">
                              <a:pos x="447578" y="255042"/>
                            </a:cxn>
                            <a:cxn ang="0">
                              <a:pos x="444927" y="267803"/>
                            </a:cxn>
                            <a:cxn ang="0">
                              <a:pos x="442938" y="278409"/>
                            </a:cxn>
                            <a:cxn ang="0">
                              <a:pos x="438464" y="291998"/>
                            </a:cxn>
                            <a:cxn ang="0">
                              <a:pos x="437579" y="293375"/>
                            </a:cxn>
                            <a:cxn ang="0">
                              <a:pos x="437201" y="295436"/>
                            </a:cxn>
                            <a:cxn ang="0">
                              <a:pos x="435979" y="298958"/>
                            </a:cxn>
                            <a:cxn ang="0">
                              <a:pos x="431339" y="309067"/>
                            </a:cxn>
                            <a:cxn ang="0">
                              <a:pos x="429185" y="314370"/>
                            </a:cxn>
                            <a:cxn ang="0">
                              <a:pos x="427860" y="317187"/>
                            </a:cxn>
                            <a:cxn ang="0">
                              <a:pos x="426203" y="320170"/>
                            </a:cxn>
                            <a:cxn ang="0">
                              <a:pos x="421729" y="328125"/>
                            </a:cxn>
                            <a:cxn ang="0">
                              <a:pos x="416924" y="335913"/>
                            </a:cxn>
                            <a:cxn ang="0">
                              <a:pos x="410793" y="346354"/>
                            </a:cxn>
                            <a:cxn ang="0">
                              <a:pos x="403999" y="356628"/>
                            </a:cxn>
                            <a:cxn ang="0">
                              <a:pos x="399525" y="362429"/>
                            </a:cxn>
                            <a:cxn ang="0">
                              <a:pos x="394720" y="368063"/>
                            </a:cxn>
                            <a:cxn ang="0">
                              <a:pos x="393063" y="370383"/>
                            </a:cxn>
                            <a:cxn ang="0">
                              <a:pos x="391241" y="372703"/>
                            </a:cxn>
                            <a:cxn ang="0">
                              <a:pos x="388424" y="375023"/>
                            </a:cxn>
                            <a:cxn ang="0">
                              <a:pos x="383817" y="380125"/>
                            </a:cxn>
                            <a:cxn ang="0">
                              <a:pos x="383950" y="380658"/>
                            </a:cxn>
                            <a:cxn ang="0">
                              <a:pos x="379145" y="385629"/>
                            </a:cxn>
                            <a:cxn ang="0">
                              <a:pos x="374008" y="389275"/>
                            </a:cxn>
                            <a:cxn ang="0">
                              <a:pos x="369865" y="392590"/>
                            </a:cxn>
                            <a:cxn ang="0">
                              <a:pos x="365941" y="395458"/>
                            </a:cxn>
                            <a:cxn ang="0">
                              <a:pos x="366552" y="395407"/>
                            </a:cxn>
                            <a:cxn ang="0">
                              <a:pos x="370860" y="392258"/>
                            </a:cxn>
                            <a:cxn ang="0">
                              <a:pos x="375002" y="388944"/>
                            </a:cxn>
                            <a:cxn ang="0">
                              <a:pos x="380139" y="385298"/>
                            </a:cxn>
                            <a:cxn ang="0">
                              <a:pos x="384944" y="380326"/>
                            </a:cxn>
                            <a:cxn ang="0">
                              <a:pos x="384778" y="379663"/>
                            </a:cxn>
                            <a:cxn ang="0">
                              <a:pos x="389418" y="374526"/>
                            </a:cxn>
                            <a:cxn ang="0">
                              <a:pos x="392235" y="372206"/>
                            </a:cxn>
                            <a:cxn ang="0">
                              <a:pos x="394057" y="369886"/>
                            </a:cxn>
                            <a:cxn ang="0">
                              <a:pos x="395714" y="367566"/>
                            </a:cxn>
                            <a:cxn ang="0">
                              <a:pos x="400520" y="361932"/>
                            </a:cxn>
                            <a:cxn ang="0">
                              <a:pos x="404993" y="356131"/>
                            </a:cxn>
                            <a:cxn ang="0">
                              <a:pos x="411787" y="345857"/>
                            </a:cxn>
                            <a:cxn ang="0">
                              <a:pos x="417918" y="335416"/>
                            </a:cxn>
                            <a:cxn ang="0">
                              <a:pos x="422723" y="327627"/>
                            </a:cxn>
                            <a:cxn ang="0">
                              <a:pos x="427197" y="319673"/>
                            </a:cxn>
                            <a:cxn ang="0">
                              <a:pos x="428854" y="316690"/>
                            </a:cxn>
                            <a:cxn ang="0">
                              <a:pos x="430179" y="313873"/>
                            </a:cxn>
                            <a:cxn ang="0">
                              <a:pos x="432333" y="308570"/>
                            </a:cxn>
                            <a:cxn ang="0">
                              <a:pos x="436973" y="298461"/>
                            </a:cxn>
                            <a:cxn ang="0">
                              <a:pos x="438796" y="291666"/>
                            </a:cxn>
                            <a:cxn ang="0">
                              <a:pos x="443270" y="278077"/>
                            </a:cxn>
                            <a:cxn ang="0">
                              <a:pos x="445258" y="267471"/>
                            </a:cxn>
                            <a:cxn ang="0">
                              <a:pos x="447909" y="254711"/>
                            </a:cxn>
                            <a:cxn ang="0">
                              <a:pos x="448507" y="252469"/>
                            </a:cxn>
                            <a:cxn ang="0">
                              <a:pos x="448075" y="252391"/>
                            </a:cxn>
                            <a:cxn ang="0">
                              <a:pos x="448240" y="248248"/>
                            </a:cxn>
                            <a:cxn ang="0">
                              <a:pos x="451886" y="244436"/>
                            </a:cxn>
                            <a:cxn ang="0">
                              <a:pos x="449956" y="252477"/>
                            </a:cxn>
                            <a:cxn ang="0">
                              <a:pos x="449956" y="252477"/>
                            </a:cxn>
                            <a:cxn ang="0">
                              <a:pos x="451886" y="244436"/>
                            </a:cxn>
                            <a:cxn ang="0">
                              <a:pos x="453377" y="242779"/>
                            </a:cxn>
                            <a:cxn ang="0">
                              <a:pos x="452383" y="244934"/>
                            </a:cxn>
                            <a:cxn ang="0">
                              <a:pos x="452383" y="244934"/>
                            </a:cxn>
                            <a:cxn ang="0">
                              <a:pos x="452155" y="249449"/>
                            </a:cxn>
                            <a:cxn ang="0">
                              <a:pos x="452051" y="253717"/>
                            </a:cxn>
                            <a:cxn ang="0">
                              <a:pos x="450394" y="258816"/>
                            </a:cxn>
                            <a:cxn ang="0">
                              <a:pos x="450394" y="259398"/>
                            </a:cxn>
                            <a:cxn ang="0">
                              <a:pos x="452383" y="253717"/>
                            </a:cxn>
                            <a:cxn ang="0">
                              <a:pos x="452714" y="244933"/>
                            </a:cxn>
                            <a:cxn ang="0">
                              <a:pos x="453487" y="243259"/>
                            </a:cxn>
                            <a:cxn ang="0">
                              <a:pos x="446252" y="235653"/>
                            </a:cxn>
                            <a:cxn ang="0">
                              <a:pos x="445166" y="238220"/>
                            </a:cxn>
                            <a:cxn ang="0">
                              <a:pos x="444761" y="241951"/>
                            </a:cxn>
                            <a:cxn ang="0">
                              <a:pos x="444238" y="240208"/>
                            </a:cxn>
                            <a:cxn ang="0">
                              <a:pos x="444047" y="240454"/>
                            </a:cxn>
                            <a:cxn ang="0">
                              <a:pos x="444595" y="242282"/>
                            </a:cxn>
                            <a:cxn ang="0">
                              <a:pos x="444264" y="244934"/>
                            </a:cxn>
                            <a:cxn ang="0">
                              <a:pos x="444927" y="247088"/>
                            </a:cxn>
                            <a:cxn ang="0">
                              <a:pos x="445440" y="247059"/>
                            </a:cxn>
                            <a:cxn ang="0">
                              <a:pos x="445092" y="245928"/>
                            </a:cxn>
                            <a:cxn ang="0">
                              <a:pos x="445424" y="243276"/>
                            </a:cxn>
                            <a:cxn ang="0">
                              <a:pos x="446252" y="235653"/>
                            </a:cxn>
                            <a:cxn ang="0">
                              <a:pos x="460171" y="231179"/>
                            </a:cxn>
                            <a:cxn ang="0">
                              <a:pos x="460502" y="231344"/>
                            </a:cxn>
                            <a:cxn ang="0">
                              <a:pos x="460336" y="238305"/>
                            </a:cxn>
                            <a:cxn ang="0">
                              <a:pos x="460502" y="243111"/>
                            </a:cxn>
                            <a:cxn ang="0">
                              <a:pos x="460005" y="251894"/>
                            </a:cxn>
                            <a:cxn ang="0">
                              <a:pos x="459508" y="256865"/>
                            </a:cxn>
                            <a:cxn ang="0">
                              <a:pos x="458017" y="264157"/>
                            </a:cxn>
                            <a:cxn ang="0">
                              <a:pos x="457520" y="270289"/>
                            </a:cxn>
                            <a:cxn ang="0">
                              <a:pos x="455034" y="281557"/>
                            </a:cxn>
                            <a:cxn ang="0">
                              <a:pos x="452714" y="291335"/>
                            </a:cxn>
                            <a:cxn ang="0">
                              <a:pos x="448572" y="293158"/>
                            </a:cxn>
                            <a:cxn ang="0">
                              <a:pos x="448903" y="292163"/>
                            </a:cxn>
                            <a:cxn ang="0">
                              <a:pos x="449566" y="285203"/>
                            </a:cxn>
                            <a:cxn ang="0">
                              <a:pos x="452051" y="277912"/>
                            </a:cxn>
                            <a:cxn ang="0">
                              <a:pos x="454040" y="276752"/>
                            </a:cxn>
                            <a:cxn ang="0">
                              <a:pos x="454040" y="276751"/>
                            </a:cxn>
                            <a:cxn ang="0">
                              <a:pos x="456194" y="264157"/>
                            </a:cxn>
                            <a:cxn ang="0">
                              <a:pos x="457354" y="258191"/>
                            </a:cxn>
                            <a:cxn ang="0">
                              <a:pos x="458348" y="252059"/>
                            </a:cxn>
                            <a:cxn ang="0">
                              <a:pos x="459176" y="246259"/>
                            </a:cxn>
                            <a:cxn ang="0">
                              <a:pos x="459508" y="240790"/>
                            </a:cxn>
                            <a:cxn ang="0">
                              <a:pos x="459673" y="236150"/>
                            </a:cxn>
                            <a:cxn ang="0">
                              <a:pos x="460005" y="233664"/>
                            </a:cxn>
                            <a:cxn ang="0">
                              <a:pos x="460171" y="231179"/>
                            </a:cxn>
                            <a:cxn ang="0">
                              <a:pos x="23337" y="154340"/>
                            </a:cxn>
                            <a:cxn ang="0">
                              <a:pos x="23419" y="154381"/>
                            </a:cxn>
                            <a:cxn ang="0">
                              <a:pos x="23427" y="154358"/>
                            </a:cxn>
                            <a:cxn ang="0">
                              <a:pos x="33334" y="130587"/>
                            </a:cxn>
                            <a:cxn ang="0">
                              <a:pos x="29689" y="137381"/>
                            </a:cxn>
                            <a:cxn ang="0">
                              <a:pos x="26706" y="139867"/>
                            </a:cxn>
                            <a:cxn ang="0">
                              <a:pos x="26699" y="140026"/>
                            </a:cxn>
                            <a:cxn ang="0">
                              <a:pos x="26411" y="146370"/>
                            </a:cxn>
                            <a:cxn ang="0">
                              <a:pos x="26419" y="146355"/>
                            </a:cxn>
                            <a:cxn ang="0">
                              <a:pos x="26706" y="140033"/>
                            </a:cxn>
                            <a:cxn ang="0">
                              <a:pos x="29689" y="137547"/>
                            </a:cxn>
                            <a:cxn ang="0">
                              <a:pos x="33334" y="130753"/>
                            </a:cxn>
                            <a:cxn ang="0">
                              <a:pos x="33458" y="130835"/>
                            </a:cxn>
                            <a:cxn ang="0">
                              <a:pos x="33520" y="130711"/>
                            </a:cxn>
                            <a:cxn ang="0">
                              <a:pos x="35322" y="116169"/>
                            </a:cxn>
                            <a:cxn ang="0">
                              <a:pos x="33002" y="117827"/>
                            </a:cxn>
                            <a:cxn ang="0">
                              <a:pos x="29523" y="125118"/>
                            </a:cxn>
                            <a:cxn ang="0">
                              <a:pos x="30319" y="125755"/>
                            </a:cxn>
                            <a:cxn ang="0">
                              <a:pos x="30345" y="125643"/>
                            </a:cxn>
                            <a:cxn ang="0">
                              <a:pos x="29689" y="125118"/>
                            </a:cxn>
                            <a:cxn ang="0">
                              <a:pos x="33168" y="117827"/>
                            </a:cxn>
                            <a:cxn ang="0">
                              <a:pos x="35222" y="116359"/>
                            </a:cxn>
                            <a:cxn ang="0">
                              <a:pos x="48081" y="106723"/>
                            </a:cxn>
                            <a:cxn ang="0">
                              <a:pos x="47872" y="106891"/>
                            </a:cxn>
                            <a:cxn ang="0">
                              <a:pos x="46983" y="110307"/>
                            </a:cxn>
                            <a:cxn ang="0">
                              <a:pos x="46424" y="112026"/>
                            </a:cxn>
                            <a:cxn ang="0">
                              <a:pos x="31180" y="139867"/>
                            </a:cxn>
                            <a:cxn ang="0">
                              <a:pos x="29026" y="146662"/>
                            </a:cxn>
                            <a:cxn ang="0">
                              <a:pos x="27037" y="153622"/>
                            </a:cxn>
                            <a:cxn ang="0">
                              <a:pos x="22729" y="168205"/>
                            </a:cxn>
                            <a:cxn ang="0">
                              <a:pos x="19912" y="178148"/>
                            </a:cxn>
                            <a:cxn ang="0">
                              <a:pos x="18587" y="185606"/>
                            </a:cxn>
                            <a:cxn ang="0">
                              <a:pos x="17924" y="189417"/>
                            </a:cxn>
                            <a:cxn ang="0">
                              <a:pos x="17427" y="193229"/>
                            </a:cxn>
                            <a:cxn ang="0">
                              <a:pos x="15936" y="203504"/>
                            </a:cxn>
                            <a:cxn ang="0">
                              <a:pos x="15438" y="209801"/>
                            </a:cxn>
                            <a:cxn ang="0">
                              <a:pos x="16267" y="216430"/>
                            </a:cxn>
                            <a:cxn ang="0">
                              <a:pos x="16655" y="212818"/>
                            </a:cxn>
                            <a:cxn ang="0">
                              <a:pos x="16598" y="211624"/>
                            </a:cxn>
                            <a:cxn ang="0">
                              <a:pos x="17261" y="204664"/>
                            </a:cxn>
                            <a:cxn ang="0">
                              <a:pos x="18752" y="194389"/>
                            </a:cxn>
                            <a:cxn ang="0">
                              <a:pos x="19935" y="192969"/>
                            </a:cxn>
                            <a:cxn ang="0">
                              <a:pos x="21653" y="181474"/>
                            </a:cxn>
                            <a:cxn ang="0">
                              <a:pos x="21569" y="179474"/>
                            </a:cxn>
                            <a:cxn ang="0">
                              <a:pos x="23206" y="174781"/>
                            </a:cxn>
                            <a:cxn ang="0">
                              <a:pos x="24180" y="170840"/>
                            </a:cxn>
                            <a:cxn ang="0">
                              <a:pos x="23889" y="171520"/>
                            </a:cxn>
                            <a:cxn ang="0">
                              <a:pos x="22895" y="171188"/>
                            </a:cxn>
                            <a:cxn ang="0">
                              <a:pos x="20409" y="178314"/>
                            </a:cxn>
                            <a:cxn ang="0">
                              <a:pos x="20575" y="182292"/>
                            </a:cxn>
                            <a:cxn ang="0">
                              <a:pos x="19415" y="189915"/>
                            </a:cxn>
                            <a:cxn ang="0">
                              <a:pos x="19250" y="191240"/>
                            </a:cxn>
                            <a:cxn ang="0">
                              <a:pos x="17593" y="193229"/>
                            </a:cxn>
                            <a:cxn ang="0">
                              <a:pos x="18090" y="189417"/>
                            </a:cxn>
                            <a:cxn ang="0">
                              <a:pos x="18752" y="185606"/>
                            </a:cxn>
                            <a:cxn ang="0">
                              <a:pos x="20078" y="178148"/>
                            </a:cxn>
                            <a:cxn ang="0">
                              <a:pos x="22895" y="168205"/>
                            </a:cxn>
                            <a:cxn ang="0">
                              <a:pos x="27203" y="153622"/>
                            </a:cxn>
                            <a:cxn ang="0">
                              <a:pos x="29191" y="146662"/>
                            </a:cxn>
                            <a:cxn ang="0">
                              <a:pos x="31345" y="139867"/>
                            </a:cxn>
                            <a:cxn ang="0">
                              <a:pos x="46590" y="112026"/>
                            </a:cxn>
                            <a:cxn ang="0">
                              <a:pos x="48081" y="106723"/>
                            </a:cxn>
                            <a:cxn ang="0">
                              <a:pos x="51064" y="90151"/>
                            </a:cxn>
                            <a:cxn ang="0">
                              <a:pos x="51064" y="90151"/>
                            </a:cxn>
                            <a:cxn ang="0">
                              <a:pos x="51892" y="90814"/>
                            </a:cxn>
                            <a:cxn ang="0">
                              <a:pos x="51892" y="90814"/>
                            </a:cxn>
                            <a:cxn ang="0">
                              <a:pos x="80921" y="66557"/>
                            </a:cxn>
                            <a:cxn ang="0">
                              <a:pos x="80889" y="66583"/>
                            </a:cxn>
                            <a:cxn ang="0">
                              <a:pos x="80793" y="66692"/>
                            </a:cxn>
                            <a:cxn ang="0">
                              <a:pos x="79439" y="68111"/>
                            </a:cxn>
                            <a:cxn ang="0">
                              <a:pos x="79097" y="68609"/>
                            </a:cxn>
                            <a:cxn ang="0">
                              <a:pos x="78874" y="68861"/>
                            </a:cxn>
                            <a:cxn ang="0">
                              <a:pos x="77907" y="70265"/>
                            </a:cxn>
                            <a:cxn ang="0">
                              <a:pos x="67799" y="82197"/>
                            </a:cxn>
                            <a:cxn ang="0">
                              <a:pos x="64982" y="85511"/>
                            </a:cxn>
                            <a:cxn ang="0">
                              <a:pos x="62165" y="88991"/>
                            </a:cxn>
                            <a:cxn ang="0">
                              <a:pos x="49715" y="102754"/>
                            </a:cxn>
                            <a:cxn ang="0">
                              <a:pos x="62331" y="88826"/>
                            </a:cxn>
                            <a:cxn ang="0">
                              <a:pos x="65148" y="85345"/>
                            </a:cxn>
                            <a:cxn ang="0">
                              <a:pos x="67965" y="82031"/>
                            </a:cxn>
                            <a:cxn ang="0">
                              <a:pos x="78072" y="70099"/>
                            </a:cxn>
                            <a:cxn ang="0">
                              <a:pos x="79097" y="68609"/>
                            </a:cxn>
                            <a:cxn ang="0">
                              <a:pos x="80793" y="66692"/>
                            </a:cxn>
                            <a:cxn ang="0">
                              <a:pos x="85127" y="55130"/>
                            </a:cxn>
                            <a:cxn ang="0">
                              <a:pos x="83697" y="55628"/>
                            </a:cxn>
                            <a:cxn ang="0">
                              <a:pos x="82634" y="56023"/>
                            </a:cxn>
                            <a:cxn ang="0">
                              <a:pos x="82380" y="56344"/>
                            </a:cxn>
                            <a:cxn ang="0">
                              <a:pos x="80558" y="58002"/>
                            </a:cxn>
                            <a:cxn ang="0">
                              <a:pos x="75918" y="60985"/>
                            </a:cxn>
                            <a:cxn ang="0">
                              <a:pos x="72770" y="64465"/>
                            </a:cxn>
                            <a:cxn ang="0">
                              <a:pos x="69787" y="67945"/>
                            </a:cxn>
                            <a:cxn ang="0">
                              <a:pos x="67799" y="69768"/>
                            </a:cxn>
                            <a:cxn ang="0">
                              <a:pos x="67731" y="69683"/>
                            </a:cxn>
                            <a:cxn ang="0">
                              <a:pos x="65852" y="71943"/>
                            </a:cxn>
                            <a:cxn ang="0">
                              <a:pos x="62662" y="75900"/>
                            </a:cxn>
                            <a:cxn ang="0">
                              <a:pos x="57526" y="81534"/>
                            </a:cxn>
                            <a:cxn ang="0">
                              <a:pos x="58354" y="82528"/>
                            </a:cxn>
                            <a:cxn ang="0">
                              <a:pos x="58370" y="82514"/>
                            </a:cxn>
                            <a:cxn ang="0">
                              <a:pos x="57691" y="81700"/>
                            </a:cxn>
                            <a:cxn ang="0">
                              <a:pos x="62828" y="76065"/>
                            </a:cxn>
                            <a:cxn ang="0">
                              <a:pos x="67965" y="69768"/>
                            </a:cxn>
                            <a:cxn ang="0">
                              <a:pos x="69953" y="67945"/>
                            </a:cxn>
                            <a:cxn ang="0">
                              <a:pos x="72936" y="64465"/>
                            </a:cxn>
                            <a:cxn ang="0">
                              <a:pos x="76084" y="60985"/>
                            </a:cxn>
                            <a:cxn ang="0">
                              <a:pos x="80723" y="58002"/>
                            </a:cxn>
                            <a:cxn ang="0">
                              <a:pos x="82546" y="56345"/>
                            </a:cxn>
                            <a:cxn ang="0">
                              <a:pos x="84534" y="55599"/>
                            </a:cxn>
                            <a:cxn ang="0">
                              <a:pos x="85162" y="55404"/>
                            </a:cxn>
                            <a:cxn ang="0">
                              <a:pos x="325127" y="25189"/>
                            </a:cxn>
                            <a:cxn ang="0">
                              <a:pos x="333578" y="29001"/>
                            </a:cxn>
                            <a:cxn ang="0">
                              <a:pos x="337223" y="31984"/>
                            </a:cxn>
                            <a:cxn ang="0">
                              <a:pos x="329104" y="28007"/>
                            </a:cxn>
                            <a:cxn ang="0">
                              <a:pos x="325127" y="25189"/>
                            </a:cxn>
                            <a:cxn ang="0">
                              <a:pos x="297621" y="13092"/>
                            </a:cxn>
                            <a:cxn ang="0">
                              <a:pos x="304249" y="14583"/>
                            </a:cxn>
                            <a:cxn ang="0">
                              <a:pos x="313528" y="19223"/>
                            </a:cxn>
                            <a:cxn ang="0">
                              <a:pos x="297621" y="13092"/>
                            </a:cxn>
                            <a:cxn ang="0">
                              <a:pos x="197872" y="11994"/>
                            </a:cxn>
                            <a:cxn ang="0">
                              <a:pos x="194392" y="12429"/>
                            </a:cxn>
                            <a:cxn ang="0">
                              <a:pos x="186935" y="13423"/>
                            </a:cxn>
                            <a:cxn ang="0">
                              <a:pos x="179645" y="15080"/>
                            </a:cxn>
                            <a:cxn ang="0">
                              <a:pos x="176497" y="16075"/>
                            </a:cxn>
                            <a:cxn ang="0">
                              <a:pos x="172851" y="17069"/>
                            </a:cxn>
                            <a:cxn ang="0">
                              <a:pos x="164874" y="18636"/>
                            </a:cxn>
                            <a:cxn ang="0">
                              <a:pos x="163406" y="19223"/>
                            </a:cxn>
                            <a:cxn ang="0">
                              <a:pos x="153299" y="22703"/>
                            </a:cxn>
                            <a:cxn ang="0">
                              <a:pos x="143357" y="26681"/>
                            </a:cxn>
                            <a:cxn ang="0">
                              <a:pos x="136398" y="29830"/>
                            </a:cxn>
                            <a:cxn ang="0">
                              <a:pos x="131758" y="31652"/>
                            </a:cxn>
                            <a:cxn ang="0">
                              <a:pos x="120325" y="36955"/>
                            </a:cxn>
                            <a:cxn ang="0">
                              <a:pos x="114857" y="40436"/>
                            </a:cxn>
                            <a:cxn ang="0">
                              <a:pos x="109555" y="43916"/>
                            </a:cxn>
                            <a:cxn ang="0">
                              <a:pos x="101104" y="50213"/>
                            </a:cxn>
                            <a:cxn ang="0">
                              <a:pos x="93151" y="56510"/>
                            </a:cxn>
                            <a:cxn ang="0">
                              <a:pos x="85539" y="63152"/>
                            </a:cxn>
                            <a:cxn ang="0">
                              <a:pos x="86191" y="63968"/>
                            </a:cxn>
                            <a:cxn ang="0">
                              <a:pos x="87807" y="62859"/>
                            </a:cxn>
                            <a:cxn ang="0">
                              <a:pos x="89182" y="61834"/>
                            </a:cxn>
                            <a:cxn ang="0">
                              <a:pos x="94145" y="57505"/>
                            </a:cxn>
                            <a:cxn ang="0">
                              <a:pos x="102098" y="51207"/>
                            </a:cxn>
                            <a:cxn ang="0">
                              <a:pos x="110549" y="44910"/>
                            </a:cxn>
                            <a:cxn ang="0">
                              <a:pos x="115851" y="41430"/>
                            </a:cxn>
                            <a:cxn ang="0">
                              <a:pos x="121319" y="37950"/>
                            </a:cxn>
                            <a:cxn ang="0">
                              <a:pos x="132752" y="32647"/>
                            </a:cxn>
                            <a:cxn ang="0">
                              <a:pos x="137226" y="30327"/>
                            </a:cxn>
                            <a:cxn ang="0">
                              <a:pos x="144186" y="27178"/>
                            </a:cxn>
                            <a:cxn ang="0">
                              <a:pos x="154127" y="23201"/>
                            </a:cxn>
                            <a:cxn ang="0">
                              <a:pos x="164235" y="19721"/>
                            </a:cxn>
                            <a:cxn ang="0">
                              <a:pos x="168481" y="18886"/>
                            </a:cxn>
                            <a:cxn ang="0">
                              <a:pos x="170532" y="18185"/>
                            </a:cxn>
                            <a:cxn ang="0">
                              <a:pos x="198448" y="12162"/>
                            </a:cxn>
                            <a:cxn ang="0">
                              <a:pos x="257129" y="8431"/>
                            </a:cxn>
                            <a:cxn ang="0">
                              <a:pos x="260671" y="8783"/>
                            </a:cxn>
                            <a:cxn ang="0">
                              <a:pos x="265476" y="10440"/>
                            </a:cxn>
                            <a:cxn ang="0">
                              <a:pos x="261831" y="9943"/>
                            </a:cxn>
                            <a:cxn ang="0">
                              <a:pos x="254209" y="8452"/>
                            </a:cxn>
                            <a:cxn ang="0">
                              <a:pos x="257129" y="8431"/>
                            </a:cxn>
                            <a:cxn ang="0">
                              <a:pos x="276412" y="7126"/>
                            </a:cxn>
                            <a:cxn ang="0">
                              <a:pos x="283206" y="7623"/>
                            </a:cxn>
                            <a:cxn ang="0">
                              <a:pos x="291490" y="10937"/>
                            </a:cxn>
                            <a:cxn ang="0">
                              <a:pos x="281217" y="9114"/>
                            </a:cxn>
                            <a:cxn ang="0">
                              <a:pos x="276412" y="7126"/>
                            </a:cxn>
                            <a:cxn ang="0">
                              <a:pos x="220986" y="7084"/>
                            </a:cxn>
                            <a:cxn ang="0">
                              <a:pos x="201848" y="8120"/>
                            </a:cxn>
                            <a:cxn ang="0">
                              <a:pos x="188592" y="9943"/>
                            </a:cxn>
                            <a:cxn ang="0">
                              <a:pos x="182296" y="11600"/>
                            </a:cxn>
                            <a:cxn ang="0">
                              <a:pos x="176828" y="13589"/>
                            </a:cxn>
                            <a:cxn ang="0">
                              <a:pos x="169206" y="14583"/>
                            </a:cxn>
                            <a:cxn ang="0">
                              <a:pos x="140374" y="25686"/>
                            </a:cxn>
                            <a:cxn ang="0">
                              <a:pos x="129936" y="30327"/>
                            </a:cxn>
                            <a:cxn ang="0">
                              <a:pos x="126787" y="31487"/>
                            </a:cxn>
                            <a:cxn ang="0">
                              <a:pos x="123970" y="32978"/>
                            </a:cxn>
                            <a:cxn ang="0">
                              <a:pos x="118668" y="35795"/>
                            </a:cxn>
                            <a:cxn ang="0">
                              <a:pos x="110383" y="40104"/>
                            </a:cxn>
                            <a:cxn ang="0">
                              <a:pos x="104087" y="45076"/>
                            </a:cxn>
                            <a:cxn ang="0">
                              <a:pos x="85860" y="59327"/>
                            </a:cxn>
                            <a:cxn ang="0">
                              <a:pos x="82051" y="62640"/>
                            </a:cxn>
                            <a:cxn ang="0">
                              <a:pos x="78325" y="66043"/>
                            </a:cxn>
                            <a:cxn ang="0">
                              <a:pos x="78404" y="66122"/>
                            </a:cxn>
                            <a:cxn ang="0">
                              <a:pos x="49738" y="99763"/>
                            </a:cxn>
                            <a:cxn ang="0">
                              <a:pos x="43938" y="107718"/>
                            </a:cxn>
                            <a:cxn ang="0">
                              <a:pos x="41287" y="112523"/>
                            </a:cxn>
                            <a:cxn ang="0">
                              <a:pos x="38636" y="116998"/>
                            </a:cxn>
                            <a:cxn ang="0">
                              <a:pos x="33665" y="126278"/>
                            </a:cxn>
                            <a:cxn ang="0">
                              <a:pos x="28258" y="134800"/>
                            </a:cxn>
                            <a:cxn ang="0">
                              <a:pos x="28197" y="135061"/>
                            </a:cxn>
                            <a:cxn ang="0">
                              <a:pos x="26375" y="140033"/>
                            </a:cxn>
                            <a:cxn ang="0">
                              <a:pos x="25049" y="142353"/>
                            </a:cxn>
                            <a:cxn ang="0">
                              <a:pos x="24718" y="142684"/>
                            </a:cxn>
                            <a:cxn ang="0">
                              <a:pos x="23247" y="147573"/>
                            </a:cxn>
                            <a:cxn ang="0">
                              <a:pos x="22895" y="150473"/>
                            </a:cxn>
                            <a:cxn ang="0">
                              <a:pos x="22564" y="154616"/>
                            </a:cxn>
                            <a:cxn ang="0">
                              <a:pos x="20244" y="161411"/>
                            </a:cxn>
                            <a:cxn ang="0">
                              <a:pos x="18090" y="168205"/>
                            </a:cxn>
                            <a:cxn ang="0">
                              <a:pos x="15770" y="178148"/>
                            </a:cxn>
                            <a:cxn ang="0">
                              <a:pos x="14444" y="187263"/>
                            </a:cxn>
                            <a:cxn ang="0">
                              <a:pos x="13616" y="196378"/>
                            </a:cxn>
                            <a:cxn ang="0">
                              <a:pos x="14776" y="190080"/>
                            </a:cxn>
                            <a:cxn ang="0">
                              <a:pos x="14883" y="189561"/>
                            </a:cxn>
                            <a:cxn ang="0">
                              <a:pos x="15107" y="187097"/>
                            </a:cxn>
                            <a:cxn ang="0">
                              <a:pos x="16433" y="177983"/>
                            </a:cxn>
                            <a:cxn ang="0">
                              <a:pos x="16848" y="178121"/>
                            </a:cxn>
                            <a:cxn ang="0">
                              <a:pos x="16884" y="177967"/>
                            </a:cxn>
                            <a:cxn ang="0">
                              <a:pos x="16433" y="177817"/>
                            </a:cxn>
                            <a:cxn ang="0">
                              <a:pos x="18753" y="167874"/>
                            </a:cxn>
                            <a:cxn ang="0">
                              <a:pos x="20907" y="161079"/>
                            </a:cxn>
                            <a:cxn ang="0">
                              <a:pos x="23216" y="154316"/>
                            </a:cxn>
                            <a:cxn ang="0">
                              <a:pos x="23061" y="154285"/>
                            </a:cxn>
                            <a:cxn ang="0">
                              <a:pos x="23392" y="150142"/>
                            </a:cxn>
                            <a:cxn ang="0">
                              <a:pos x="25215" y="142353"/>
                            </a:cxn>
                            <a:cxn ang="0">
                              <a:pos x="26540" y="140033"/>
                            </a:cxn>
                            <a:cxn ang="0">
                              <a:pos x="26585" y="139912"/>
                            </a:cxn>
                            <a:cxn ang="0">
                              <a:pos x="28363" y="135061"/>
                            </a:cxn>
                            <a:cxn ang="0">
                              <a:pos x="33831" y="126444"/>
                            </a:cxn>
                            <a:cxn ang="0">
                              <a:pos x="38802" y="117164"/>
                            </a:cxn>
                            <a:cxn ang="0">
                              <a:pos x="41453" y="112689"/>
                            </a:cxn>
                            <a:cxn ang="0">
                              <a:pos x="44104" y="107883"/>
                            </a:cxn>
                            <a:cxn ang="0">
                              <a:pos x="49904" y="99929"/>
                            </a:cxn>
                            <a:cxn ang="0">
                              <a:pos x="78569" y="66288"/>
                            </a:cxn>
                            <a:cxn ang="0">
                              <a:pos x="86191" y="59328"/>
                            </a:cxn>
                            <a:cxn ang="0">
                              <a:pos x="104418" y="45076"/>
                            </a:cxn>
                            <a:cxn ang="0">
                              <a:pos x="110715" y="40104"/>
                            </a:cxn>
                            <a:cxn ang="0">
                              <a:pos x="118999" y="35795"/>
                            </a:cxn>
                            <a:cxn ang="0">
                              <a:pos x="124302" y="32978"/>
                            </a:cxn>
                            <a:cxn ang="0">
                              <a:pos x="127119" y="31487"/>
                            </a:cxn>
                            <a:cxn ang="0">
                              <a:pos x="130267" y="30327"/>
                            </a:cxn>
                            <a:cxn ang="0">
                              <a:pos x="140706" y="25686"/>
                            </a:cxn>
                            <a:cxn ang="0">
                              <a:pos x="169537" y="14583"/>
                            </a:cxn>
                            <a:cxn ang="0">
                              <a:pos x="177159" y="13589"/>
                            </a:cxn>
                            <a:cxn ang="0">
                              <a:pos x="182627" y="11600"/>
                            </a:cxn>
                            <a:cxn ang="0">
                              <a:pos x="188924" y="9943"/>
                            </a:cxn>
                            <a:cxn ang="0">
                              <a:pos x="202180" y="8120"/>
                            </a:cxn>
                            <a:cxn ang="0">
                              <a:pos x="221318" y="7147"/>
                            </a:cxn>
                            <a:cxn ang="0">
                              <a:pos x="236700" y="7663"/>
                            </a:cxn>
                            <a:cxn ang="0">
                              <a:pos x="244267" y="0"/>
                            </a:cxn>
                            <a:cxn ang="0">
                              <a:pos x="252054" y="497"/>
                            </a:cxn>
                            <a:cxn ang="0">
                              <a:pos x="260008" y="1326"/>
                            </a:cxn>
                            <a:cxn ang="0">
                              <a:pos x="265310" y="2652"/>
                            </a:cxn>
                            <a:cxn ang="0">
                              <a:pos x="268790" y="4309"/>
                            </a:cxn>
                            <a:cxn ang="0">
                              <a:pos x="273098" y="3480"/>
                            </a:cxn>
                            <a:cxn ang="0">
                              <a:pos x="279560" y="4972"/>
                            </a:cxn>
                            <a:cxn ang="0">
                              <a:pos x="283537" y="6132"/>
                            </a:cxn>
                            <a:cxn ang="0">
                              <a:pos x="283371" y="6297"/>
                            </a:cxn>
                            <a:cxn ang="0">
                              <a:pos x="283206" y="7457"/>
                            </a:cxn>
                            <a:cxn ang="0">
                              <a:pos x="276412" y="6960"/>
                            </a:cxn>
                            <a:cxn ang="0">
                              <a:pos x="274092" y="6297"/>
                            </a:cxn>
                            <a:cxn ang="0">
                              <a:pos x="271773" y="5800"/>
                            </a:cxn>
                            <a:cxn ang="0">
                              <a:pos x="267299" y="4806"/>
                            </a:cxn>
                            <a:cxn ang="0">
                              <a:pos x="262825" y="3811"/>
                            </a:cxn>
                            <a:cxn ang="0">
                              <a:pos x="258185" y="3149"/>
                            </a:cxn>
                            <a:cxn ang="0">
                              <a:pos x="253049" y="3149"/>
                            </a:cxn>
                            <a:cxn ang="0">
                              <a:pos x="248906" y="3149"/>
                            </a:cxn>
                            <a:cxn ang="0">
                              <a:pos x="242444" y="3149"/>
                            </a:cxn>
                            <a:cxn ang="0">
                              <a:pos x="242141" y="3052"/>
                            </a:cxn>
                            <a:cxn ang="0">
                              <a:pos x="239296" y="4474"/>
                            </a:cxn>
                            <a:cxn ang="0">
                              <a:pos x="240290" y="6132"/>
                            </a:cxn>
                            <a:cxn ang="0">
                              <a:pos x="250232" y="8120"/>
                            </a:cxn>
                            <a:cxn ang="0">
                              <a:pos x="245808" y="8197"/>
                            </a:cxn>
                            <a:cxn ang="0">
                              <a:pos x="245882" y="8203"/>
                            </a:cxn>
                            <a:cxn ang="0">
                              <a:pos x="250563" y="8120"/>
                            </a:cxn>
                            <a:cxn ang="0">
                              <a:pos x="254540" y="8617"/>
                            </a:cxn>
                            <a:cxn ang="0">
                              <a:pos x="262162" y="10109"/>
                            </a:cxn>
                            <a:cxn ang="0">
                              <a:pos x="265807" y="10606"/>
                            </a:cxn>
                            <a:cxn ang="0">
                              <a:pos x="271938" y="11932"/>
                            </a:cxn>
                            <a:cxn ang="0">
                              <a:pos x="278235" y="13258"/>
                            </a:cxn>
                            <a:cxn ang="0">
                              <a:pos x="284366" y="14749"/>
                            </a:cxn>
                            <a:cxn ang="0">
                              <a:pos x="290496" y="16572"/>
                            </a:cxn>
                            <a:cxn ang="0">
                              <a:pos x="293479" y="17400"/>
                            </a:cxn>
                            <a:cxn ang="0">
                              <a:pos x="296462" y="18395"/>
                            </a:cxn>
                            <a:cxn ang="0">
                              <a:pos x="296500" y="18430"/>
                            </a:cxn>
                            <a:cxn ang="0">
                              <a:pos x="298639" y="18799"/>
                            </a:cxn>
                            <a:cxn ang="0">
                              <a:pos x="303822" y="20725"/>
                            </a:cxn>
                            <a:cxn ang="0">
                              <a:pos x="304546" y="21822"/>
                            </a:cxn>
                            <a:cxn ang="0">
                              <a:pos x="304746" y="21875"/>
                            </a:cxn>
                            <a:cxn ang="0">
                              <a:pos x="309386" y="23698"/>
                            </a:cxn>
                            <a:cxn ang="0">
                              <a:pos x="313363" y="25355"/>
                            </a:cxn>
                            <a:cxn ang="0">
                              <a:pos x="317339" y="27178"/>
                            </a:cxn>
                            <a:cxn ang="0">
                              <a:pos x="320322" y="28835"/>
                            </a:cxn>
                            <a:cxn ang="0">
                              <a:pos x="322310" y="29830"/>
                            </a:cxn>
                            <a:cxn ang="0">
                              <a:pos x="324464" y="30989"/>
                            </a:cxn>
                            <a:cxn ang="0">
                              <a:pos x="331755" y="35133"/>
                            </a:cxn>
                            <a:cxn ang="0">
                              <a:pos x="341034" y="41098"/>
                            </a:cxn>
                            <a:cxn ang="0">
                              <a:pos x="345839" y="44413"/>
                            </a:cxn>
                            <a:cxn ang="0">
                              <a:pos x="345978" y="44512"/>
                            </a:cxn>
                            <a:cxn ang="0">
                              <a:pos x="348434" y="46004"/>
                            </a:cxn>
                            <a:cxn ang="0">
                              <a:pos x="441944" y="221898"/>
                            </a:cxn>
                            <a:cxn ang="0">
                              <a:pos x="441874" y="223285"/>
                            </a:cxn>
                            <a:cxn ang="0">
                              <a:pos x="443767" y="223556"/>
                            </a:cxn>
                            <a:cxn ang="0">
                              <a:pos x="445589" y="224881"/>
                            </a:cxn>
                            <a:cxn ang="0">
                              <a:pos x="446418" y="229356"/>
                            </a:cxn>
                            <a:cxn ang="0">
                              <a:pos x="449566" y="234659"/>
                            </a:cxn>
                            <a:cxn ang="0">
                              <a:pos x="450892" y="234779"/>
                            </a:cxn>
                            <a:cxn ang="0">
                              <a:pos x="450892" y="233499"/>
                            </a:cxn>
                            <a:cxn ang="0">
                              <a:pos x="452239" y="229757"/>
                            </a:cxn>
                            <a:cxn ang="0">
                              <a:pos x="452217" y="229024"/>
                            </a:cxn>
                            <a:cxn ang="0">
                              <a:pos x="453543" y="224550"/>
                            </a:cxn>
                            <a:cxn ang="0">
                              <a:pos x="455365" y="224550"/>
                            </a:cxn>
                            <a:cxn ang="0">
                              <a:pos x="458182" y="222727"/>
                            </a:cxn>
                            <a:cxn ang="0">
                              <a:pos x="458514" y="230019"/>
                            </a:cxn>
                            <a:cxn ang="0">
                              <a:pos x="457685" y="233499"/>
                            </a:cxn>
                            <a:cxn ang="0">
                              <a:pos x="456691" y="236813"/>
                            </a:cxn>
                            <a:cxn ang="0">
                              <a:pos x="456194" y="242282"/>
                            </a:cxn>
                            <a:cxn ang="0">
                              <a:pos x="456028" y="245099"/>
                            </a:cxn>
                            <a:cxn ang="0">
                              <a:pos x="455697" y="247916"/>
                            </a:cxn>
                            <a:cxn ang="0">
                              <a:pos x="454990" y="248388"/>
                            </a:cxn>
                            <a:cxn ang="0">
                              <a:pos x="455034" y="248579"/>
                            </a:cxn>
                            <a:cxn ang="0">
                              <a:pos x="455711" y="248128"/>
                            </a:cxn>
                            <a:cxn ang="0">
                              <a:pos x="456028" y="245431"/>
                            </a:cxn>
                            <a:cxn ang="0">
                              <a:pos x="456194" y="242613"/>
                            </a:cxn>
                            <a:cxn ang="0">
                              <a:pos x="456691" y="237145"/>
                            </a:cxn>
                            <a:cxn ang="0">
                              <a:pos x="457685" y="233830"/>
                            </a:cxn>
                            <a:cxn ang="0">
                              <a:pos x="458514" y="230350"/>
                            </a:cxn>
                            <a:cxn ang="0">
                              <a:pos x="459839" y="231345"/>
                            </a:cxn>
                            <a:cxn ang="0">
                              <a:pos x="459673" y="233830"/>
                            </a:cxn>
                            <a:cxn ang="0">
                              <a:pos x="459342" y="236316"/>
                            </a:cxn>
                            <a:cxn ang="0">
                              <a:pos x="459176" y="240956"/>
                            </a:cxn>
                            <a:cxn ang="0">
                              <a:pos x="458845" y="246425"/>
                            </a:cxn>
                            <a:cxn ang="0">
                              <a:pos x="458017" y="252225"/>
                            </a:cxn>
                            <a:cxn ang="0">
                              <a:pos x="457022" y="258357"/>
                            </a:cxn>
                            <a:cxn ang="0">
                              <a:pos x="455862" y="264323"/>
                            </a:cxn>
                            <a:cxn ang="0">
                              <a:pos x="453708" y="276917"/>
                            </a:cxn>
                            <a:cxn ang="0">
                              <a:pos x="451720" y="278077"/>
                            </a:cxn>
                            <a:cxn ang="0">
                              <a:pos x="449234" y="285369"/>
                            </a:cxn>
                            <a:cxn ang="0">
                              <a:pos x="448572" y="292329"/>
                            </a:cxn>
                            <a:cxn ang="0">
                              <a:pos x="448240" y="293324"/>
                            </a:cxn>
                            <a:cxn ang="0">
                              <a:pos x="445424" y="300947"/>
                            </a:cxn>
                            <a:cxn ang="0">
                              <a:pos x="444595" y="301610"/>
                            </a:cxn>
                            <a:cxn ang="0">
                              <a:pos x="441115" y="309730"/>
                            </a:cxn>
                            <a:cxn ang="0">
                              <a:pos x="444761" y="301610"/>
                            </a:cxn>
                            <a:cxn ang="0">
                              <a:pos x="445589" y="300947"/>
                            </a:cxn>
                            <a:cxn ang="0">
                              <a:pos x="440287" y="316027"/>
                            </a:cxn>
                            <a:cxn ang="0">
                              <a:pos x="437470" y="317519"/>
                            </a:cxn>
                            <a:cxn ang="0">
                              <a:pos x="436886" y="318687"/>
                            </a:cxn>
                            <a:cxn ang="0">
                              <a:pos x="436973" y="318844"/>
                            </a:cxn>
                            <a:cxn ang="0">
                              <a:pos x="437636" y="317518"/>
                            </a:cxn>
                            <a:cxn ang="0">
                              <a:pos x="440453" y="316027"/>
                            </a:cxn>
                            <a:cxn ang="0">
                              <a:pos x="438464" y="321662"/>
                            </a:cxn>
                            <a:cxn ang="0">
                              <a:pos x="434819" y="328290"/>
                            </a:cxn>
                            <a:cxn ang="0">
                              <a:pos x="432996" y="331605"/>
                            </a:cxn>
                            <a:cxn ang="0">
                              <a:pos x="431008" y="334919"/>
                            </a:cxn>
                            <a:cxn ang="0">
                              <a:pos x="429517" y="337405"/>
                            </a:cxn>
                            <a:cxn ang="0">
                              <a:pos x="427363" y="342211"/>
                            </a:cxn>
                            <a:cxn ang="0">
                              <a:pos x="425043" y="346851"/>
                            </a:cxn>
                            <a:cxn ang="0">
                              <a:pos x="421397" y="351823"/>
                            </a:cxn>
                            <a:cxn ang="0">
                              <a:pos x="417752" y="356463"/>
                            </a:cxn>
                            <a:cxn ang="0">
                              <a:pos x="417904" y="356150"/>
                            </a:cxn>
                            <a:cxn ang="0">
                              <a:pos x="413775" y="361766"/>
                            </a:cxn>
                            <a:cxn ang="0">
                              <a:pos x="404828" y="371543"/>
                            </a:cxn>
                            <a:cxn ang="0">
                              <a:pos x="403066" y="374254"/>
                            </a:cxn>
                            <a:cxn ang="0">
                              <a:pos x="404828" y="371709"/>
                            </a:cxn>
                            <a:cxn ang="0">
                              <a:pos x="413775" y="361931"/>
                            </a:cxn>
                            <a:cxn ang="0">
                              <a:pos x="406982" y="372206"/>
                            </a:cxn>
                            <a:cxn ang="0">
                              <a:pos x="403481" y="375872"/>
                            </a:cxn>
                            <a:cxn ang="0">
                              <a:pos x="400671" y="377939"/>
                            </a:cxn>
                            <a:cxn ang="0">
                              <a:pos x="400519" y="378172"/>
                            </a:cxn>
                            <a:cxn ang="0">
                              <a:pos x="398763" y="379524"/>
                            </a:cxn>
                            <a:cxn ang="0">
                              <a:pos x="398697" y="379995"/>
                            </a:cxn>
                            <a:cxn ang="0">
                              <a:pos x="390909" y="387949"/>
                            </a:cxn>
                            <a:cxn ang="0">
                              <a:pos x="382624" y="395572"/>
                            </a:cxn>
                            <a:cxn ang="0">
                              <a:pos x="382241" y="395851"/>
                            </a:cxn>
                            <a:cxn ang="0">
                              <a:pos x="379476" y="399384"/>
                            </a:cxn>
                            <a:cxn ang="0">
                              <a:pos x="372848" y="404356"/>
                            </a:cxn>
                            <a:cxn ang="0">
                              <a:pos x="366653" y="409002"/>
                            </a:cxn>
                            <a:cxn ang="0">
                              <a:pos x="366631" y="409029"/>
                            </a:cxn>
                            <a:cxn ang="0">
                              <a:pos x="372848" y="404521"/>
                            </a:cxn>
                            <a:cxn ang="0">
                              <a:pos x="379476" y="399550"/>
                            </a:cxn>
                            <a:cxn ang="0">
                              <a:pos x="374008" y="405018"/>
                            </a:cxn>
                            <a:cxn ang="0">
                              <a:pos x="369555" y="407919"/>
                            </a:cxn>
                            <a:cxn ang="0">
                              <a:pos x="366474" y="409220"/>
                            </a:cxn>
                            <a:cxn ang="0">
                              <a:pos x="366386" y="409327"/>
                            </a:cxn>
                            <a:cxn ang="0">
                              <a:pos x="363072" y="411482"/>
                            </a:cxn>
                            <a:cxn ang="0">
                              <a:pos x="361823" y="412060"/>
                            </a:cxn>
                            <a:cxn ang="0">
                              <a:pos x="358681" y="414610"/>
                            </a:cxn>
                            <a:cxn ang="0">
                              <a:pos x="355615" y="416785"/>
                            </a:cxn>
                            <a:cxn ang="0">
                              <a:pos x="350976" y="419768"/>
                            </a:cxn>
                            <a:cxn ang="0">
                              <a:pos x="349485" y="419933"/>
                            </a:cxn>
                            <a:cxn ang="0">
                              <a:pos x="347827" y="420670"/>
                            </a:cxn>
                            <a:cxn ang="0">
                              <a:pos x="347569" y="420866"/>
                            </a:cxn>
                            <a:cxn ang="0">
                              <a:pos x="349650" y="420099"/>
                            </a:cxn>
                            <a:cxn ang="0">
                              <a:pos x="351142" y="419933"/>
                            </a:cxn>
                            <a:cxn ang="0">
                              <a:pos x="345177" y="424408"/>
                            </a:cxn>
                            <a:cxn ang="0">
                              <a:pos x="341365" y="426397"/>
                            </a:cxn>
                            <a:cxn ang="0">
                              <a:pos x="337555" y="428219"/>
                            </a:cxn>
                            <a:cxn ang="0">
                              <a:pos x="334863" y="428623"/>
                            </a:cxn>
                            <a:cxn ang="0">
                              <a:pos x="334406" y="428882"/>
                            </a:cxn>
                            <a:cxn ang="0">
                              <a:pos x="321813" y="434351"/>
                            </a:cxn>
                            <a:cxn ang="0">
                              <a:pos x="321171" y="434497"/>
                            </a:cxn>
                            <a:cxn ang="0">
                              <a:pos x="317339" y="437002"/>
                            </a:cxn>
                            <a:cxn ang="0">
                              <a:pos x="319493" y="437665"/>
                            </a:cxn>
                            <a:cxn ang="0">
                              <a:pos x="311540" y="441145"/>
                            </a:cxn>
                            <a:cxn ang="0">
                              <a:pos x="312203" y="438825"/>
                            </a:cxn>
                            <a:cxn ang="0">
                              <a:pos x="309552" y="439820"/>
                            </a:cxn>
                            <a:cxn ang="0">
                              <a:pos x="307066" y="440648"/>
                            </a:cxn>
                            <a:cxn ang="0">
                              <a:pos x="301930" y="442305"/>
                            </a:cxn>
                            <a:cxn ang="0">
                              <a:pos x="301243" y="441482"/>
                            </a:cxn>
                            <a:cxn ang="0">
                              <a:pos x="298781" y="441974"/>
                            </a:cxn>
                            <a:cxn ang="0">
                              <a:pos x="295799" y="442637"/>
                            </a:cxn>
                            <a:cxn ang="0">
                              <a:pos x="289668" y="444128"/>
                            </a:cxn>
                            <a:cxn ang="0">
                              <a:pos x="289466" y="444222"/>
                            </a:cxn>
                            <a:cxn ang="0">
                              <a:pos x="295302" y="442802"/>
                            </a:cxn>
                            <a:cxn ang="0">
                              <a:pos x="298284" y="442140"/>
                            </a:cxn>
                            <a:cxn ang="0">
                              <a:pos x="300770" y="441643"/>
                            </a:cxn>
                            <a:cxn ang="0">
                              <a:pos x="301764" y="442471"/>
                            </a:cxn>
                            <a:cxn ang="0">
                              <a:pos x="306900" y="440814"/>
                            </a:cxn>
                            <a:cxn ang="0">
                              <a:pos x="309386" y="439985"/>
                            </a:cxn>
                            <a:cxn ang="0">
                              <a:pos x="312037" y="438991"/>
                            </a:cxn>
                            <a:cxn ang="0">
                              <a:pos x="311374" y="441311"/>
                            </a:cxn>
                            <a:cxn ang="0">
                              <a:pos x="304415" y="444625"/>
                            </a:cxn>
                            <a:cxn ang="0">
                              <a:pos x="304074" y="444530"/>
                            </a:cxn>
                            <a:cxn ang="0">
                              <a:pos x="299278" y="446448"/>
                            </a:cxn>
                            <a:cxn ang="0">
                              <a:pos x="295302" y="447608"/>
                            </a:cxn>
                            <a:cxn ang="0">
                              <a:pos x="289336" y="449100"/>
                            </a:cxn>
                            <a:cxn ang="0">
                              <a:pos x="286872" y="448893"/>
                            </a:cxn>
                            <a:cxn ang="0">
                              <a:pos x="281717" y="449896"/>
                            </a:cxn>
                            <a:cxn ang="0">
                              <a:pos x="281549" y="450260"/>
                            </a:cxn>
                            <a:cxn ang="0">
                              <a:pos x="267796" y="452911"/>
                            </a:cxn>
                            <a:cxn ang="0">
                              <a:pos x="264647" y="452083"/>
                            </a:cxn>
                            <a:cxn ang="0">
                              <a:pos x="261996" y="452083"/>
                            </a:cxn>
                            <a:cxn ang="0">
                              <a:pos x="257357" y="453574"/>
                            </a:cxn>
                            <a:cxn ang="0">
                              <a:pos x="253214" y="453906"/>
                            </a:cxn>
                            <a:cxn ang="0">
                              <a:pos x="249072" y="454071"/>
                            </a:cxn>
                            <a:cxn ang="0">
                              <a:pos x="248622" y="453879"/>
                            </a:cxn>
                            <a:cxn ang="0">
                              <a:pos x="244847" y="454548"/>
                            </a:cxn>
                            <a:cxn ang="0">
                              <a:pos x="240290" y="453740"/>
                            </a:cxn>
                            <a:cxn ang="0">
                              <a:pos x="240456" y="453574"/>
                            </a:cxn>
                            <a:cxn ang="0">
                              <a:pos x="241284" y="452414"/>
                            </a:cxn>
                            <a:cxn ang="0">
                              <a:pos x="237473" y="451917"/>
                            </a:cxn>
                            <a:cxn ang="0">
                              <a:pos x="239296" y="450923"/>
                            </a:cxn>
                            <a:cxn ang="0">
                              <a:pos x="244764" y="450757"/>
                            </a:cxn>
                            <a:cxn ang="0">
                              <a:pos x="250066" y="450591"/>
                            </a:cxn>
                            <a:cxn ang="0">
                              <a:pos x="257688" y="450757"/>
                            </a:cxn>
                            <a:cxn ang="0">
                              <a:pos x="262991" y="450260"/>
                            </a:cxn>
                            <a:cxn ang="0">
                              <a:pos x="272932" y="448106"/>
                            </a:cxn>
                            <a:cxn ang="0">
                              <a:pos x="279560" y="446614"/>
                            </a:cxn>
                            <a:cxn ang="0">
                              <a:pos x="284531" y="446448"/>
                            </a:cxn>
                            <a:cxn ang="0">
                              <a:pos x="284877" y="446288"/>
                            </a:cxn>
                            <a:cxn ang="0">
                              <a:pos x="280057" y="446448"/>
                            </a:cxn>
                            <a:cxn ang="0">
                              <a:pos x="273430" y="447940"/>
                            </a:cxn>
                            <a:cxn ang="0">
                              <a:pos x="263488" y="450094"/>
                            </a:cxn>
                            <a:cxn ang="0">
                              <a:pos x="258185" y="450591"/>
                            </a:cxn>
                            <a:cxn ang="0">
                              <a:pos x="250563" y="450426"/>
                            </a:cxn>
                            <a:cxn ang="0">
                              <a:pos x="245261" y="450591"/>
                            </a:cxn>
                            <a:cxn ang="0">
                              <a:pos x="239793" y="450757"/>
                            </a:cxn>
                            <a:cxn ang="0">
                              <a:pos x="239959" y="450094"/>
                            </a:cxn>
                            <a:cxn ang="0">
                              <a:pos x="241118" y="448437"/>
                            </a:cxn>
                            <a:cxn ang="0">
                              <a:pos x="292153" y="439985"/>
                            </a:cxn>
                            <a:cxn ang="0">
                              <a:pos x="326784" y="426894"/>
                            </a:cxn>
                            <a:cxn ang="0">
                              <a:pos x="335897" y="422088"/>
                            </a:cxn>
                            <a:cxn ang="0">
                              <a:pos x="341034" y="419436"/>
                            </a:cxn>
                            <a:cxn ang="0">
                              <a:pos x="346336" y="416619"/>
                            </a:cxn>
                            <a:cxn ang="0">
                              <a:pos x="356278" y="410653"/>
                            </a:cxn>
                            <a:cxn ang="0">
                              <a:pos x="364232" y="404521"/>
                            </a:cxn>
                            <a:cxn ang="0">
                              <a:pos x="379145" y="392921"/>
                            </a:cxn>
                            <a:cxn ang="0">
                              <a:pos x="383287" y="389607"/>
                            </a:cxn>
                            <a:cxn ang="0">
                              <a:pos x="387264" y="386127"/>
                            </a:cxn>
                            <a:cxn ang="0">
                              <a:pos x="393229" y="380658"/>
                            </a:cxn>
                            <a:cxn ang="0">
                              <a:pos x="395714" y="376515"/>
                            </a:cxn>
                            <a:cxn ang="0">
                              <a:pos x="399284" y="373242"/>
                            </a:cxn>
                            <a:cxn ang="0">
                              <a:pos x="399313" y="373036"/>
                            </a:cxn>
                            <a:cxn ang="0">
                              <a:pos x="395880" y="376183"/>
                            </a:cxn>
                            <a:cxn ang="0">
                              <a:pos x="393395" y="380326"/>
                            </a:cxn>
                            <a:cxn ang="0">
                              <a:pos x="387429" y="385795"/>
                            </a:cxn>
                            <a:cxn ang="0">
                              <a:pos x="383453" y="389275"/>
                            </a:cxn>
                            <a:cxn ang="0">
                              <a:pos x="379310" y="392590"/>
                            </a:cxn>
                            <a:cxn ang="0">
                              <a:pos x="364398" y="404190"/>
                            </a:cxn>
                            <a:cxn ang="0">
                              <a:pos x="356444" y="410322"/>
                            </a:cxn>
                            <a:cxn ang="0">
                              <a:pos x="346502" y="416288"/>
                            </a:cxn>
                            <a:cxn ang="0">
                              <a:pos x="341200" y="419105"/>
                            </a:cxn>
                            <a:cxn ang="0">
                              <a:pos x="336063" y="421756"/>
                            </a:cxn>
                            <a:cxn ang="0">
                              <a:pos x="326950" y="426562"/>
                            </a:cxn>
                            <a:cxn ang="0">
                              <a:pos x="292319" y="439654"/>
                            </a:cxn>
                            <a:cxn ang="0">
                              <a:pos x="241284" y="448106"/>
                            </a:cxn>
                            <a:cxn ang="0">
                              <a:pos x="237473" y="448106"/>
                            </a:cxn>
                            <a:cxn ang="0">
                              <a:pos x="236976" y="446780"/>
                            </a:cxn>
                            <a:cxn ang="0">
                              <a:pos x="232999" y="446614"/>
                            </a:cxn>
                            <a:cxn ang="0">
                              <a:pos x="229354" y="448106"/>
                            </a:cxn>
                            <a:cxn ang="0">
                              <a:pos x="218749" y="448271"/>
                            </a:cxn>
                            <a:cxn ang="0">
                              <a:pos x="210962" y="447940"/>
                            </a:cxn>
                            <a:cxn ang="0">
                              <a:pos x="207151" y="447608"/>
                            </a:cxn>
                            <a:cxn ang="0">
                              <a:pos x="203340" y="446946"/>
                            </a:cxn>
                            <a:cxn ang="0">
                              <a:pos x="205635" y="444497"/>
                            </a:cxn>
                            <a:cxn ang="0">
                              <a:pos x="205162" y="444625"/>
                            </a:cxn>
                            <a:cxn ang="0">
                              <a:pos x="196609" y="443041"/>
                            </a:cxn>
                            <a:cxn ang="0">
                              <a:pos x="196215" y="443134"/>
                            </a:cxn>
                            <a:cxn ang="0">
                              <a:pos x="179811" y="440151"/>
                            </a:cxn>
                            <a:cxn ang="0">
                              <a:pos x="173348" y="438825"/>
                            </a:cxn>
                            <a:cxn ang="0">
                              <a:pos x="167715" y="437831"/>
                            </a:cxn>
                            <a:cxn ang="0">
                              <a:pos x="160921" y="434682"/>
                            </a:cxn>
                            <a:cxn ang="0">
                              <a:pos x="152470" y="431534"/>
                            </a:cxn>
                            <a:cxn ang="0">
                              <a:pos x="143689" y="428054"/>
                            </a:cxn>
                            <a:cxn ang="0">
                              <a:pos x="145180" y="426894"/>
                            </a:cxn>
                            <a:cxn ang="0">
                              <a:pos x="151311" y="428054"/>
                            </a:cxn>
                            <a:cxn ang="0">
                              <a:pos x="153962" y="430374"/>
                            </a:cxn>
                            <a:cxn ang="0">
                              <a:pos x="163075" y="433025"/>
                            </a:cxn>
                            <a:cxn ang="0">
                              <a:pos x="181136" y="437665"/>
                            </a:cxn>
                            <a:cxn ang="0">
                              <a:pos x="185610" y="438494"/>
                            </a:cxn>
                            <a:cxn ang="0">
                              <a:pos x="190415" y="439322"/>
                            </a:cxn>
                            <a:cxn ang="0">
                              <a:pos x="195718" y="440483"/>
                            </a:cxn>
                            <a:cxn ang="0">
                              <a:pos x="201561" y="441746"/>
                            </a:cxn>
                            <a:cxn ang="0">
                              <a:pos x="202014" y="441643"/>
                            </a:cxn>
                            <a:cxn ang="0">
                              <a:pos x="207482" y="442471"/>
                            </a:cxn>
                            <a:cxn ang="0">
                              <a:pos x="207648" y="442140"/>
                            </a:cxn>
                            <a:cxn ang="0">
                              <a:pos x="215601" y="442471"/>
                            </a:cxn>
                            <a:cxn ang="0">
                              <a:pos x="216927" y="442637"/>
                            </a:cxn>
                            <a:cxn ang="0">
                              <a:pos x="229188" y="442637"/>
                            </a:cxn>
                            <a:cxn ang="0">
                              <a:pos x="238136" y="442968"/>
                            </a:cxn>
                            <a:cxn ang="0">
                              <a:pos x="248741" y="442140"/>
                            </a:cxn>
                            <a:cxn ang="0">
                              <a:pos x="250066" y="442140"/>
                            </a:cxn>
                            <a:cxn ang="0">
                              <a:pos x="250563" y="443466"/>
                            </a:cxn>
                            <a:cxn ang="0">
                              <a:pos x="261002" y="442140"/>
                            </a:cxn>
                            <a:cxn ang="0">
                              <a:pos x="267961" y="440483"/>
                            </a:cxn>
                            <a:cxn ang="0">
                              <a:pos x="271938" y="439820"/>
                            </a:cxn>
                            <a:cxn ang="0">
                              <a:pos x="274424" y="439488"/>
                            </a:cxn>
                            <a:cxn ang="0">
                              <a:pos x="279892" y="438163"/>
                            </a:cxn>
                            <a:cxn ang="0">
                              <a:pos x="284366" y="437168"/>
                            </a:cxn>
                            <a:cxn ang="0">
                              <a:pos x="288839" y="436008"/>
                            </a:cxn>
                            <a:cxn ang="0">
                              <a:pos x="297046" y="434588"/>
                            </a:cxn>
                            <a:cxn ang="0">
                              <a:pos x="298119" y="434185"/>
                            </a:cxn>
                            <a:cxn ang="0">
                              <a:pos x="289502" y="435677"/>
                            </a:cxn>
                            <a:cxn ang="0">
                              <a:pos x="285028" y="436837"/>
                            </a:cxn>
                            <a:cxn ang="0">
                              <a:pos x="280555" y="437831"/>
                            </a:cxn>
                            <a:cxn ang="0">
                              <a:pos x="275087" y="439157"/>
                            </a:cxn>
                            <a:cxn ang="0">
                              <a:pos x="272601" y="439488"/>
                            </a:cxn>
                            <a:cxn ang="0">
                              <a:pos x="268624" y="440151"/>
                            </a:cxn>
                            <a:cxn ang="0">
                              <a:pos x="257854" y="441145"/>
                            </a:cxn>
                            <a:cxn ang="0">
                              <a:pos x="250563" y="441808"/>
                            </a:cxn>
                            <a:cxn ang="0">
                              <a:pos x="249238" y="441808"/>
                            </a:cxn>
                            <a:cxn ang="0">
                              <a:pos x="238633" y="442637"/>
                            </a:cxn>
                            <a:cxn ang="0">
                              <a:pos x="229685" y="442305"/>
                            </a:cxn>
                            <a:cxn ang="0">
                              <a:pos x="217424" y="442305"/>
                            </a:cxn>
                            <a:cxn ang="0">
                              <a:pos x="216098" y="442140"/>
                            </a:cxn>
                            <a:cxn ang="0">
                              <a:pos x="210962" y="439985"/>
                            </a:cxn>
                            <a:cxn ang="0">
                              <a:pos x="208145" y="441808"/>
                            </a:cxn>
                            <a:cxn ang="0">
                              <a:pos x="208138" y="441823"/>
                            </a:cxn>
                            <a:cxn ang="0">
                              <a:pos x="210464" y="440317"/>
                            </a:cxn>
                            <a:cxn ang="0">
                              <a:pos x="215601" y="442471"/>
                            </a:cxn>
                            <a:cxn ang="0">
                              <a:pos x="207648" y="442140"/>
                            </a:cxn>
                            <a:cxn ang="0">
                              <a:pos x="207710" y="442099"/>
                            </a:cxn>
                            <a:cxn ang="0">
                              <a:pos x="202511" y="441311"/>
                            </a:cxn>
                            <a:cxn ang="0">
                              <a:pos x="196380" y="439985"/>
                            </a:cxn>
                            <a:cxn ang="0">
                              <a:pos x="191078" y="438825"/>
                            </a:cxn>
                            <a:cxn ang="0">
                              <a:pos x="186273" y="437997"/>
                            </a:cxn>
                            <a:cxn ang="0">
                              <a:pos x="181799" y="437168"/>
                            </a:cxn>
                            <a:cxn ang="0">
                              <a:pos x="163738" y="432528"/>
                            </a:cxn>
                            <a:cxn ang="0">
                              <a:pos x="154625" y="429877"/>
                            </a:cxn>
                            <a:cxn ang="0">
                              <a:pos x="151973" y="427556"/>
                            </a:cxn>
                            <a:cxn ang="0">
                              <a:pos x="145842" y="426396"/>
                            </a:cxn>
                            <a:cxn ang="0">
                              <a:pos x="136729" y="421756"/>
                            </a:cxn>
                            <a:cxn ang="0">
                              <a:pos x="134078" y="421922"/>
                            </a:cxn>
                            <a:cxn ang="0">
                              <a:pos x="124633" y="417116"/>
                            </a:cxn>
                            <a:cxn ang="0">
                              <a:pos x="122976" y="414133"/>
                            </a:cxn>
                            <a:cxn ang="0">
                              <a:pos x="123308" y="413967"/>
                            </a:cxn>
                            <a:cxn ang="0">
                              <a:pos x="129107" y="417116"/>
                            </a:cxn>
                            <a:cxn ang="0">
                              <a:pos x="134906" y="420265"/>
                            </a:cxn>
                            <a:cxn ang="0">
                              <a:pos x="136563" y="419270"/>
                            </a:cxn>
                            <a:cxn ang="0">
                              <a:pos x="129770" y="414796"/>
                            </a:cxn>
                            <a:cxn ang="0">
                              <a:pos x="124136" y="412310"/>
                            </a:cxn>
                            <a:cxn ang="0">
                              <a:pos x="116348" y="407836"/>
                            </a:cxn>
                            <a:cxn ang="0">
                              <a:pos x="109720" y="403527"/>
                            </a:cxn>
                            <a:cxn ang="0">
                              <a:pos x="99282" y="399053"/>
                            </a:cxn>
                            <a:cxn ang="0">
                              <a:pos x="95305" y="395738"/>
                            </a:cxn>
                            <a:cxn ang="0">
                              <a:pos x="96133" y="395407"/>
                            </a:cxn>
                            <a:cxn ang="0">
                              <a:pos x="100110" y="396567"/>
                            </a:cxn>
                            <a:cxn ang="0">
                              <a:pos x="91825" y="387949"/>
                            </a:cxn>
                            <a:cxn ang="0">
                              <a:pos x="87186" y="384138"/>
                            </a:cxn>
                            <a:cxn ang="0">
                              <a:pos x="82877" y="380326"/>
                            </a:cxn>
                            <a:cxn ang="0">
                              <a:pos x="77410" y="375852"/>
                            </a:cxn>
                            <a:cxn ang="0">
                              <a:pos x="69456" y="367069"/>
                            </a:cxn>
                            <a:cxn ang="0">
                              <a:pos x="68910" y="365363"/>
                            </a:cxn>
                            <a:cxn ang="0">
                              <a:pos x="67302" y="363754"/>
                            </a:cxn>
                            <a:cxn ang="0">
                              <a:pos x="61834" y="357788"/>
                            </a:cxn>
                            <a:cxn ang="0">
                              <a:pos x="61171" y="354805"/>
                            </a:cxn>
                            <a:cxn ang="0">
                              <a:pos x="59017" y="351823"/>
                            </a:cxn>
                            <a:cxn ang="0">
                              <a:pos x="58760" y="351420"/>
                            </a:cxn>
                            <a:cxn ang="0">
                              <a:pos x="56200" y="349668"/>
                            </a:cxn>
                            <a:cxn ang="0">
                              <a:pos x="51229" y="342542"/>
                            </a:cxn>
                            <a:cxn ang="0">
                              <a:pos x="48412" y="335913"/>
                            </a:cxn>
                            <a:cxn ang="0">
                              <a:pos x="48081" y="335913"/>
                            </a:cxn>
                            <a:cxn ang="0">
                              <a:pos x="44270" y="328622"/>
                            </a:cxn>
                            <a:cxn ang="0">
                              <a:pos x="40625" y="321330"/>
                            </a:cxn>
                            <a:cxn ang="0">
                              <a:pos x="36814" y="312879"/>
                            </a:cxn>
                            <a:cxn ang="0">
                              <a:pos x="33334" y="304261"/>
                            </a:cxn>
                            <a:cxn ang="0">
                              <a:pos x="36814" y="310061"/>
                            </a:cxn>
                            <a:cxn ang="0">
                              <a:pos x="40293" y="317353"/>
                            </a:cxn>
                            <a:cxn ang="0">
                              <a:pos x="41453" y="321330"/>
                            </a:cxn>
                            <a:cxn ang="0">
                              <a:pos x="41932" y="322033"/>
                            </a:cxn>
                            <a:cxn ang="0">
                              <a:pos x="41342" y="318965"/>
                            </a:cxn>
                            <a:cxn ang="0">
                              <a:pos x="39804" y="316172"/>
                            </a:cxn>
                            <a:cxn ang="0">
                              <a:pos x="37299" y="310539"/>
                            </a:cxn>
                            <a:cxn ang="0">
                              <a:pos x="34328" y="305587"/>
                            </a:cxn>
                            <a:cxn ang="0">
                              <a:pos x="30683" y="295644"/>
                            </a:cxn>
                            <a:cxn ang="0">
                              <a:pos x="27560" y="285452"/>
                            </a:cxn>
                            <a:cxn ang="0">
                              <a:pos x="26534" y="282479"/>
                            </a:cxn>
                            <a:cxn ang="0">
                              <a:pos x="22067" y="264648"/>
                            </a:cxn>
                            <a:cxn ang="0">
                              <a:pos x="20092" y="251704"/>
                            </a:cxn>
                            <a:cxn ang="0">
                              <a:pos x="20078" y="252059"/>
                            </a:cxn>
                            <a:cxn ang="0">
                              <a:pos x="20244" y="254711"/>
                            </a:cxn>
                            <a:cxn ang="0">
                              <a:pos x="21072" y="260843"/>
                            </a:cxn>
                            <a:cxn ang="0">
                              <a:pos x="22066" y="267140"/>
                            </a:cxn>
                            <a:cxn ang="0">
                              <a:pos x="20409" y="261671"/>
                            </a:cxn>
                            <a:cxn ang="0">
                              <a:pos x="19250" y="254711"/>
                            </a:cxn>
                            <a:cxn ang="0">
                              <a:pos x="17924" y="254711"/>
                            </a:cxn>
                            <a:cxn ang="0">
                              <a:pos x="17095" y="248414"/>
                            </a:cxn>
                            <a:cxn ang="0">
                              <a:pos x="15936" y="244436"/>
                            </a:cxn>
                            <a:cxn ang="0">
                              <a:pos x="14941" y="240625"/>
                            </a:cxn>
                            <a:cxn ang="0">
                              <a:pos x="12125" y="237642"/>
                            </a:cxn>
                            <a:cxn ang="0">
                              <a:pos x="11296" y="237642"/>
                            </a:cxn>
                            <a:cxn ang="0">
                              <a:pos x="10468" y="233499"/>
                            </a:cxn>
                            <a:cxn ang="0">
                              <a:pos x="10136" y="228196"/>
                            </a:cxn>
                            <a:cxn ang="0">
                              <a:pos x="10799" y="220738"/>
                            </a:cxn>
                            <a:cxn ang="0">
                              <a:pos x="11130" y="218087"/>
                            </a:cxn>
                            <a:cxn ang="0">
                              <a:pos x="11695" y="216268"/>
                            </a:cxn>
                            <a:cxn ang="0">
                              <a:pos x="11420" y="212121"/>
                            </a:cxn>
                            <a:cxn ang="0">
                              <a:pos x="11793" y="205989"/>
                            </a:cxn>
                            <a:cxn ang="0">
                              <a:pos x="12456" y="204747"/>
                            </a:cxn>
                            <a:cxn ang="0">
                              <a:pos x="12456" y="204001"/>
                            </a:cxn>
                            <a:cxn ang="0">
                              <a:pos x="11130" y="206487"/>
                            </a:cxn>
                            <a:cxn ang="0">
                              <a:pos x="9971" y="204829"/>
                            </a:cxn>
                            <a:cxn ang="0">
                              <a:pos x="7816" y="201846"/>
                            </a:cxn>
                            <a:cxn ang="0">
                              <a:pos x="7423" y="199485"/>
                            </a:cxn>
                            <a:cxn ang="0">
                              <a:pos x="7319" y="199692"/>
                            </a:cxn>
                            <a:cxn ang="0">
                              <a:pos x="6657" y="206321"/>
                            </a:cxn>
                            <a:cxn ang="0">
                              <a:pos x="6159" y="212950"/>
                            </a:cxn>
                            <a:cxn ang="0">
                              <a:pos x="5662" y="218087"/>
                            </a:cxn>
                            <a:cxn ang="0">
                              <a:pos x="5662" y="228693"/>
                            </a:cxn>
                            <a:cxn ang="0">
                              <a:pos x="5828" y="234162"/>
                            </a:cxn>
                            <a:cxn ang="0">
                              <a:pos x="6159" y="239630"/>
                            </a:cxn>
                            <a:cxn ang="0">
                              <a:pos x="4668" y="244768"/>
                            </a:cxn>
                            <a:cxn ang="0">
                              <a:pos x="4337" y="244768"/>
                            </a:cxn>
                            <a:cxn ang="0">
                              <a:pos x="3343" y="234825"/>
                            </a:cxn>
                            <a:cxn ang="0">
                              <a:pos x="3343" y="224550"/>
                            </a:cxn>
                            <a:cxn ang="0">
                              <a:pos x="4171" y="216595"/>
                            </a:cxn>
                            <a:cxn ang="0">
                              <a:pos x="5662" y="218086"/>
                            </a:cxn>
                            <a:cxn ang="0">
                              <a:pos x="4337" y="216430"/>
                            </a:cxn>
                            <a:cxn ang="0">
                              <a:pos x="4005" y="210464"/>
                            </a:cxn>
                            <a:cxn ang="0">
                              <a:pos x="4337" y="201349"/>
                            </a:cxn>
                            <a:cxn ang="0">
                              <a:pos x="4502" y="198863"/>
                            </a:cxn>
                            <a:cxn ang="0">
                              <a:pos x="5000" y="194720"/>
                            </a:cxn>
                            <a:cxn ang="0">
                              <a:pos x="6988" y="187263"/>
                            </a:cxn>
                            <a:cxn ang="0">
                              <a:pos x="7979" y="182309"/>
                            </a:cxn>
                            <a:cxn ang="0">
                              <a:pos x="7651" y="181131"/>
                            </a:cxn>
                            <a:cxn ang="0">
                              <a:pos x="6491" y="187760"/>
                            </a:cxn>
                            <a:cxn ang="0">
                              <a:pos x="4502" y="195218"/>
                            </a:cxn>
                            <a:cxn ang="0">
                              <a:pos x="4005" y="199361"/>
                            </a:cxn>
                            <a:cxn ang="0">
                              <a:pos x="3840" y="201846"/>
                            </a:cxn>
                            <a:cxn ang="0">
                              <a:pos x="3508" y="210961"/>
                            </a:cxn>
                            <a:cxn ang="0">
                              <a:pos x="3840" y="216927"/>
                            </a:cxn>
                            <a:cxn ang="0">
                              <a:pos x="3011" y="224881"/>
                            </a:cxn>
                            <a:cxn ang="0">
                              <a:pos x="3011" y="235156"/>
                            </a:cxn>
                            <a:cxn ang="0">
                              <a:pos x="4005" y="245099"/>
                            </a:cxn>
                            <a:cxn ang="0">
                              <a:pos x="4337" y="245099"/>
                            </a:cxn>
                            <a:cxn ang="0">
                              <a:pos x="6491" y="254545"/>
                            </a:cxn>
                            <a:cxn ang="0">
                              <a:pos x="7651" y="262334"/>
                            </a:cxn>
                            <a:cxn ang="0">
                              <a:pos x="10136" y="270289"/>
                            </a:cxn>
                            <a:cxn ang="0">
                              <a:pos x="14051" y="287394"/>
                            </a:cxn>
                            <a:cxn ang="0">
                              <a:pos x="14392" y="290672"/>
                            </a:cxn>
                            <a:cxn ang="0">
                              <a:pos x="15107" y="290672"/>
                            </a:cxn>
                            <a:cxn ang="0">
                              <a:pos x="18753" y="299455"/>
                            </a:cxn>
                            <a:cxn ang="0">
                              <a:pos x="20078" y="303930"/>
                            </a:cxn>
                            <a:cxn ang="0">
                              <a:pos x="17593" y="300118"/>
                            </a:cxn>
                            <a:cxn ang="0">
                              <a:pos x="14941" y="294152"/>
                            </a:cxn>
                            <a:cxn ang="0">
                              <a:pos x="14776" y="295809"/>
                            </a:cxn>
                            <a:cxn ang="0">
                              <a:pos x="13334" y="291340"/>
                            </a:cxn>
                            <a:cxn ang="0">
                              <a:pos x="12290" y="291501"/>
                            </a:cxn>
                            <a:cxn ang="0">
                              <a:pos x="11130" y="287689"/>
                            </a:cxn>
                            <a:cxn ang="0">
                              <a:pos x="7154" y="278574"/>
                            </a:cxn>
                            <a:cxn ang="0">
                              <a:pos x="4668" y="270454"/>
                            </a:cxn>
                            <a:cxn ang="0">
                              <a:pos x="4502" y="263660"/>
                            </a:cxn>
                            <a:cxn ang="0">
                              <a:pos x="3343" y="255705"/>
                            </a:cxn>
                            <a:cxn ang="0">
                              <a:pos x="2514" y="247751"/>
                            </a:cxn>
                            <a:cxn ang="0">
                              <a:pos x="691" y="241951"/>
                            </a:cxn>
                            <a:cxn ang="0">
                              <a:pos x="1851" y="211127"/>
                            </a:cxn>
                            <a:cxn ang="0">
                              <a:pos x="3011" y="203172"/>
                            </a:cxn>
                            <a:cxn ang="0">
                              <a:pos x="2017" y="198863"/>
                            </a:cxn>
                            <a:cxn ang="0">
                              <a:pos x="4005" y="186932"/>
                            </a:cxn>
                            <a:cxn ang="0">
                              <a:pos x="4502" y="184114"/>
                            </a:cxn>
                            <a:cxn ang="0">
                              <a:pos x="5828" y="174503"/>
                            </a:cxn>
                            <a:cxn ang="0">
                              <a:pos x="9308" y="167542"/>
                            </a:cxn>
                            <a:cxn ang="0">
                              <a:pos x="8479" y="176988"/>
                            </a:cxn>
                            <a:cxn ang="0">
                              <a:pos x="9307" y="175369"/>
                            </a:cxn>
                            <a:cxn ang="0">
                              <a:pos x="9805" y="171499"/>
                            </a:cxn>
                            <a:cxn ang="0">
                              <a:pos x="9971" y="167211"/>
                            </a:cxn>
                            <a:cxn ang="0">
                              <a:pos x="11462" y="161742"/>
                            </a:cxn>
                            <a:cxn ang="0">
                              <a:pos x="13782" y="153456"/>
                            </a:cxn>
                            <a:cxn ang="0">
                              <a:pos x="16598" y="145005"/>
                            </a:cxn>
                            <a:cxn ang="0">
                              <a:pos x="16809" y="144767"/>
                            </a:cxn>
                            <a:cxn ang="0">
                              <a:pos x="18090" y="138044"/>
                            </a:cxn>
                            <a:cxn ang="0">
                              <a:pos x="19912" y="133238"/>
                            </a:cxn>
                            <a:cxn ang="0">
                              <a:pos x="22067" y="129261"/>
                            </a:cxn>
                            <a:cxn ang="0">
                              <a:pos x="26375" y="120975"/>
                            </a:cxn>
                            <a:cxn ang="0">
                              <a:pos x="29854" y="113518"/>
                            </a:cxn>
                            <a:cxn ang="0">
                              <a:pos x="34825" y="103906"/>
                            </a:cxn>
                            <a:cxn ang="0">
                              <a:pos x="38471" y="99763"/>
                            </a:cxn>
                            <a:cxn ang="0">
                              <a:pos x="41453" y="93963"/>
                            </a:cxn>
                            <a:cxn ang="0">
                              <a:pos x="43939" y="90317"/>
                            </a:cxn>
                            <a:cxn ang="0">
                              <a:pos x="46590" y="88991"/>
                            </a:cxn>
                            <a:cxn ang="0">
                              <a:pos x="47253" y="87997"/>
                            </a:cxn>
                            <a:cxn ang="0">
                              <a:pos x="49904" y="82694"/>
                            </a:cxn>
                            <a:cxn ang="0">
                              <a:pos x="55040" y="76728"/>
                            </a:cxn>
                            <a:cxn ang="0">
                              <a:pos x="55180" y="79222"/>
                            </a:cxn>
                            <a:cxn ang="0">
                              <a:pos x="54805" y="80270"/>
                            </a:cxn>
                            <a:cxn ang="0">
                              <a:pos x="60177" y="74739"/>
                            </a:cxn>
                            <a:cxn ang="0">
                              <a:pos x="62828" y="71259"/>
                            </a:cxn>
                            <a:cxn ang="0">
                              <a:pos x="66308" y="67945"/>
                            </a:cxn>
                            <a:cxn ang="0">
                              <a:pos x="66607" y="68278"/>
                            </a:cxn>
                            <a:cxn ang="0">
                              <a:pos x="66473" y="68111"/>
                            </a:cxn>
                            <a:cxn ang="0">
                              <a:pos x="70782" y="63802"/>
                            </a:cxn>
                            <a:cxn ang="0">
                              <a:pos x="75090" y="59825"/>
                            </a:cxn>
                            <a:cxn ang="0">
                              <a:pos x="79729" y="54853"/>
                            </a:cxn>
                            <a:cxn ang="0">
                              <a:pos x="86191" y="50047"/>
                            </a:cxn>
                            <a:cxn ang="0">
                              <a:pos x="93151" y="44910"/>
                            </a:cxn>
                            <a:cxn ang="0">
                              <a:pos x="97312" y="42007"/>
                            </a:cxn>
                            <a:cxn ang="0">
                              <a:pos x="100110" y="39441"/>
                            </a:cxn>
                            <a:cxn ang="0">
                              <a:pos x="105081" y="36458"/>
                            </a:cxn>
                            <a:cxn ang="0">
                              <a:pos x="110383" y="33641"/>
                            </a:cxn>
                            <a:cxn ang="0">
                              <a:pos x="111085" y="33280"/>
                            </a:cxn>
                            <a:cxn ang="0">
                              <a:pos x="112889" y="31507"/>
                            </a:cxn>
                            <a:cxn ang="0">
                              <a:pos x="115851" y="29332"/>
                            </a:cxn>
                            <a:cxn ang="0">
                              <a:pos x="119103" y="27675"/>
                            </a:cxn>
                            <a:cxn ang="0">
                              <a:pos x="121404" y="27145"/>
                            </a:cxn>
                            <a:cxn ang="0">
                              <a:pos x="121816" y="26846"/>
                            </a:cxn>
                            <a:cxn ang="0">
                              <a:pos x="166886" y="8617"/>
                            </a:cxn>
                            <a:cxn ang="0">
                              <a:pos x="168558" y="8254"/>
                            </a:cxn>
                            <a:cxn ang="0">
                              <a:pos x="173182" y="6629"/>
                            </a:cxn>
                            <a:cxn ang="0">
                              <a:pos x="176372" y="5986"/>
                            </a:cxn>
                            <a:cxn ang="0">
                              <a:pos x="178035" y="5972"/>
                            </a:cxn>
                            <a:cxn ang="0">
                              <a:pos x="178651" y="5800"/>
                            </a:cxn>
                            <a:cxn ang="0">
                              <a:pos x="216430" y="829"/>
                            </a:cxn>
                            <a:cxn ang="0">
                              <a:pos x="227158" y="787"/>
                            </a:cxn>
                            <a:cxn ang="0">
                              <a:pos x="238633" y="994"/>
                            </a:cxn>
                            <a:cxn ang="0">
                              <a:pos x="238847" y="1154"/>
                            </a:cxn>
                            <a:cxn ang="0">
                              <a:pos x="244433" y="497"/>
                            </a:cxn>
                            <a:cxn ang="0">
                              <a:pos x="249569" y="1326"/>
                            </a:cxn>
                            <a:cxn ang="0">
                              <a:pos x="254706" y="2320"/>
                            </a:cxn>
                            <a:cxn ang="0">
                              <a:pos x="257356" y="2922"/>
                            </a:cxn>
                            <a:cxn ang="0">
                              <a:pos x="254540" y="2154"/>
                            </a:cxn>
                            <a:cxn ang="0">
                              <a:pos x="249403" y="1160"/>
                            </a:cxn>
                            <a:cxn ang="0">
                              <a:pos x="244267" y="331"/>
                            </a:cxn>
                            <a:cxn ang="0">
                              <a:pos x="244267"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lnTo>
                                <a:pt x="1646323"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lnTo>
                                <a:pt x="1460491"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2"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0" y="2265793"/>
                              </a:lnTo>
                              <a:lnTo>
                                <a:pt x="460060" y="2262062"/>
                              </a:lnTo>
                              <a:close/>
                              <a:moveTo>
                                <a:pt x="2099801" y="2237197"/>
                              </a:moveTo>
                              <a:lnTo>
                                <a:pt x="2099475" y="2237422"/>
                              </a:lnTo>
                              <a:lnTo>
                                <a:pt x="2099475" y="2237694"/>
                              </a:lnTo>
                              <a:lnTo>
                                <a:pt x="2100989" y="2237910"/>
                              </a:lnTo>
                              <a:lnTo>
                                <a:pt x="2101380" y="2237422"/>
                              </a:lnTo>
                              <a:lnTo>
                                <a:pt x="2099801" y="2237197"/>
                              </a:lnTo>
                              <a:close/>
                              <a:moveTo>
                                <a:pt x="2120379" y="2222979"/>
                              </a:moveTo>
                              <a:lnTo>
                                <a:pt x="2114756" y="2226864"/>
                              </a:lnTo>
                              <a:lnTo>
                                <a:pt x="2113762" y="2227897"/>
                              </a:lnTo>
                              <a:lnTo>
                                <a:pt x="2117618" y="2225429"/>
                              </a:lnTo>
                              <a:lnTo>
                                <a:pt x="2120379" y="2222979"/>
                              </a:lnTo>
                              <a:close/>
                              <a:moveTo>
                                <a:pt x="382287" y="2175002"/>
                              </a:moveTo>
                              <a:lnTo>
                                <a:pt x="418259" y="2217355"/>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lnTo>
                                <a:pt x="475386" y="2153526"/>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0" y="1451152"/>
                              </a:lnTo>
                              <a:lnTo>
                                <a:pt x="2586541" y="1451152"/>
                              </a:lnTo>
                              <a:lnTo>
                                <a:pt x="2597633" y="1404938"/>
                              </a:lnTo>
                              <a:lnTo>
                                <a:pt x="2597632" y="1404937"/>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lnTo>
                                <a:pt x="465169" y="382550"/>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2C567A">
                            <a:alpha val="38039"/>
                          </a:srgbClr>
                        </a:solidFill>
                        <a:ln>
                          <a:noFill/>
                        </a:ln>
                      </wps:spPr>
                      <wps:bodyPr anchor="ctr" upright="1"/>
                    </wps:wsp>
                    <wps:wsp>
                      <wps:cNvPr id="10" name="Freeform: Shape 18"/>
                      <wps:cNvSpPr>
                        <a:spLocks noChangeAspect="1"/>
                      </wps:cNvSpPr>
                      <wps:spPr>
                        <a:xfrm>
                          <a:off x="71120" y="95334"/>
                          <a:ext cx="2370" cy="2340"/>
                        </a:xfrm>
                        <a:custGeom>
                          <a:avLst/>
                          <a:gdLst>
                            <a:gd name="A1" fmla="val 0"/>
                            <a:gd name="A2" fmla="val 0"/>
                            <a:gd name="A3" fmla="val 0"/>
                          </a:gdLst>
                          <a:ahLst/>
                          <a:cxnLst>
                            <a:cxn ang="0">
                              <a:pos x="128894" y="232730"/>
                            </a:cxn>
                            <a:cxn ang="0">
                              <a:pos x="127786" y="233327"/>
                            </a:cxn>
                            <a:cxn ang="0">
                              <a:pos x="127853" y="233355"/>
                            </a:cxn>
                            <a:cxn ang="0">
                              <a:pos x="138107" y="226672"/>
                            </a:cxn>
                            <a:cxn ang="0">
                              <a:pos x="134525" y="227525"/>
                            </a:cxn>
                            <a:cxn ang="0">
                              <a:pos x="129151" y="228208"/>
                            </a:cxn>
                            <a:cxn ang="0">
                              <a:pos x="128895" y="227525"/>
                            </a:cxn>
                            <a:cxn ang="0">
                              <a:pos x="132648" y="227184"/>
                            </a:cxn>
                            <a:cxn ang="0">
                              <a:pos x="138107" y="226672"/>
                            </a:cxn>
                            <a:cxn ang="0">
                              <a:pos x="147426" y="225779"/>
                            </a:cxn>
                            <a:cxn ang="0">
                              <a:pos x="147207" y="225841"/>
                            </a:cxn>
                            <a:cxn ang="0">
                              <a:pos x="147319" y="225819"/>
                            </a:cxn>
                            <a:cxn ang="0">
                              <a:pos x="80576" y="224497"/>
                            </a:cxn>
                            <a:cxn ang="0">
                              <a:pos x="84371" y="225478"/>
                            </a:cxn>
                            <a:cxn ang="0">
                              <a:pos x="85992" y="225563"/>
                            </a:cxn>
                            <a:cxn ang="0">
                              <a:pos x="90513" y="227781"/>
                            </a:cxn>
                            <a:cxn ang="0">
                              <a:pos x="92560" y="228208"/>
                            </a:cxn>
                            <a:cxn ang="0">
                              <a:pos x="92688" y="228251"/>
                            </a:cxn>
                            <a:cxn ang="0">
                              <a:pos x="93157" y="227781"/>
                            </a:cxn>
                            <a:cxn ang="0">
                              <a:pos x="94948" y="228293"/>
                            </a:cxn>
                            <a:cxn ang="0">
                              <a:pos x="96739" y="228720"/>
                            </a:cxn>
                            <a:cxn ang="0">
                              <a:pos x="100268" y="229541"/>
                            </a:cxn>
                            <a:cxn ang="0">
                              <a:pos x="100321" y="229488"/>
                            </a:cxn>
                            <a:cxn ang="0">
                              <a:pos x="104416" y="230170"/>
                            </a:cxn>
                            <a:cxn ang="0">
                              <a:pos x="106377" y="230511"/>
                            </a:cxn>
                            <a:cxn ang="0">
                              <a:pos x="108339" y="230682"/>
                            </a:cxn>
                            <a:cxn ang="0">
                              <a:pos x="112348" y="230853"/>
                            </a:cxn>
                            <a:cxn ang="0">
                              <a:pos x="117807" y="230767"/>
                            </a:cxn>
                            <a:cxn ang="0">
                              <a:pos x="118044" y="230767"/>
                            </a:cxn>
                            <a:cxn ang="0">
                              <a:pos x="118575" y="230469"/>
                            </a:cxn>
                            <a:cxn ang="0">
                              <a:pos x="119769" y="230085"/>
                            </a:cxn>
                            <a:cxn ang="0">
                              <a:pos x="120984" y="230063"/>
                            </a:cxn>
                            <a:cxn ang="0">
                              <a:pos x="121816" y="230170"/>
                            </a:cxn>
                            <a:cxn ang="0">
                              <a:pos x="122040" y="230767"/>
                            </a:cxn>
                            <a:cxn ang="0">
                              <a:pos x="123948" y="230767"/>
                            </a:cxn>
                            <a:cxn ang="0">
                              <a:pos x="123351" y="231620"/>
                            </a:cxn>
                            <a:cxn ang="0">
                              <a:pos x="123010" y="232047"/>
                            </a:cxn>
                            <a:cxn ang="0">
                              <a:pos x="121901" y="232559"/>
                            </a:cxn>
                            <a:cxn ang="0">
                              <a:pos x="119854" y="232559"/>
                            </a:cxn>
                            <a:cxn ang="0">
                              <a:pos x="117210" y="232388"/>
                            </a:cxn>
                            <a:cxn ang="0">
                              <a:pos x="111495" y="232218"/>
                            </a:cxn>
                            <a:cxn ang="0">
                              <a:pos x="107230" y="231876"/>
                            </a:cxn>
                            <a:cxn ang="0">
                              <a:pos x="103477" y="231365"/>
                            </a:cxn>
                            <a:cxn ang="0">
                              <a:pos x="99724" y="230767"/>
                            </a:cxn>
                            <a:cxn ang="0">
                              <a:pos x="94010" y="229914"/>
                            </a:cxn>
                            <a:cxn ang="0">
                              <a:pos x="89574" y="228464"/>
                            </a:cxn>
                            <a:cxn ang="0">
                              <a:pos x="89626" y="228427"/>
                            </a:cxn>
                            <a:cxn ang="0">
                              <a:pos x="87015" y="227611"/>
                            </a:cxn>
                            <a:cxn ang="0">
                              <a:pos x="84712" y="226587"/>
                            </a:cxn>
                            <a:cxn ang="0">
                              <a:pos x="82068" y="225734"/>
                            </a:cxn>
                            <a:cxn ang="0">
                              <a:pos x="79339" y="224795"/>
                            </a:cxn>
                            <a:cxn ang="0">
                              <a:pos x="80576" y="224497"/>
                            </a:cxn>
                            <a:cxn ang="0">
                              <a:pos x="130785" y="222668"/>
                            </a:cxn>
                            <a:cxn ang="0">
                              <a:pos x="129481" y="222867"/>
                            </a:cxn>
                            <a:cxn ang="0">
                              <a:pos x="120469" y="223322"/>
                            </a:cxn>
                            <a:cxn ang="0">
                              <a:pos x="123436" y="223686"/>
                            </a:cxn>
                            <a:cxn ang="0">
                              <a:pos x="124204" y="223516"/>
                            </a:cxn>
                            <a:cxn ang="0">
                              <a:pos x="129492" y="222919"/>
                            </a:cxn>
                            <a:cxn ang="0">
                              <a:pos x="130363" y="222749"/>
                            </a:cxn>
                            <a:cxn ang="0">
                              <a:pos x="138882" y="221432"/>
                            </a:cxn>
                            <a:cxn ang="0">
                              <a:pos x="134456" y="222107"/>
                            </a:cxn>
                            <a:cxn ang="0">
                              <a:pos x="135975" y="222151"/>
                            </a:cxn>
                            <a:cxn ang="0">
                              <a:pos x="138160" y="221746"/>
                            </a:cxn>
                            <a:cxn ang="0">
                              <a:pos x="155040" y="221234"/>
                            </a:cxn>
                            <a:cxn ang="0">
                              <a:pos x="141157" y="224932"/>
                            </a:cxn>
                            <a:cxn ang="0">
                              <a:pos x="148183" y="223367"/>
                            </a:cxn>
                            <a:cxn ang="0">
                              <a:pos x="66033" y="219506"/>
                            </a:cxn>
                            <a:cxn ang="0">
                              <a:pos x="75842" y="223686"/>
                            </a:cxn>
                            <a:cxn ang="0">
                              <a:pos x="79339" y="224795"/>
                            </a:cxn>
                            <a:cxn ang="0">
                              <a:pos x="81983" y="225734"/>
                            </a:cxn>
                            <a:cxn ang="0">
                              <a:pos x="84627" y="226587"/>
                            </a:cxn>
                            <a:cxn ang="0">
                              <a:pos x="86930" y="227611"/>
                            </a:cxn>
                            <a:cxn ang="0">
                              <a:pos x="86418" y="228037"/>
                            </a:cxn>
                            <a:cxn ang="0">
                              <a:pos x="85054" y="227781"/>
                            </a:cxn>
                            <a:cxn ang="0">
                              <a:pos x="80192" y="225990"/>
                            </a:cxn>
                            <a:cxn ang="0">
                              <a:pos x="77804" y="225051"/>
                            </a:cxn>
                            <a:cxn ang="0">
                              <a:pos x="75415" y="224028"/>
                            </a:cxn>
                            <a:cxn ang="0">
                              <a:pos x="72259" y="222919"/>
                            </a:cxn>
                            <a:cxn ang="0">
                              <a:pos x="69530" y="221724"/>
                            </a:cxn>
                            <a:cxn ang="0">
                              <a:pos x="67398" y="220615"/>
                            </a:cxn>
                            <a:cxn ang="0">
                              <a:pos x="66033" y="219506"/>
                            </a:cxn>
                            <a:cxn ang="0">
                              <a:pos x="70042" y="217373"/>
                            </a:cxn>
                            <a:cxn ang="0">
                              <a:pos x="74733" y="219762"/>
                            </a:cxn>
                            <a:cxn ang="0">
                              <a:pos x="74136" y="220103"/>
                            </a:cxn>
                            <a:cxn ang="0">
                              <a:pos x="68677" y="217459"/>
                            </a:cxn>
                            <a:cxn ang="0">
                              <a:pos x="70042" y="217373"/>
                            </a:cxn>
                            <a:cxn ang="0">
                              <a:pos x="52727" y="211572"/>
                            </a:cxn>
                            <a:cxn ang="0">
                              <a:pos x="58527" y="214814"/>
                            </a:cxn>
                            <a:cxn ang="0">
                              <a:pos x="59721" y="216179"/>
                            </a:cxn>
                            <a:cxn ang="0">
                              <a:pos x="56992" y="214729"/>
                            </a:cxn>
                            <a:cxn ang="0">
                              <a:pos x="54945" y="213449"/>
                            </a:cxn>
                            <a:cxn ang="0">
                              <a:pos x="52727" y="211572"/>
                            </a:cxn>
                            <a:cxn ang="0">
                              <a:pos x="62898" y="209383"/>
                            </a:cxn>
                            <a:cxn ang="0">
                              <a:pos x="62898" y="209407"/>
                            </a:cxn>
                            <a:cxn ang="0">
                              <a:pos x="63186" y="209756"/>
                            </a:cxn>
                            <a:cxn ang="0">
                              <a:pos x="63218" y="209610"/>
                            </a:cxn>
                            <a:cxn ang="0">
                              <a:pos x="187461" y="203783"/>
                            </a:cxn>
                            <a:cxn ang="0">
                              <a:pos x="187152" y="203809"/>
                            </a:cxn>
                            <a:cxn ang="0">
                              <a:pos x="182034" y="207477"/>
                            </a:cxn>
                            <a:cxn ang="0">
                              <a:pos x="177001" y="210207"/>
                            </a:cxn>
                            <a:cxn ang="0">
                              <a:pos x="173419" y="212340"/>
                            </a:cxn>
                            <a:cxn ang="0">
                              <a:pos x="171457" y="213193"/>
                            </a:cxn>
                            <a:cxn ang="0">
                              <a:pos x="169410" y="214046"/>
                            </a:cxn>
                            <a:cxn ang="0">
                              <a:pos x="166937" y="215326"/>
                            </a:cxn>
                            <a:cxn ang="0">
                              <a:pos x="165060" y="216435"/>
                            </a:cxn>
                            <a:cxn ang="0">
                              <a:pos x="162331" y="217544"/>
                            </a:cxn>
                            <a:cxn ang="0">
                              <a:pos x="159516" y="218568"/>
                            </a:cxn>
                            <a:cxn ang="0">
                              <a:pos x="158748" y="219336"/>
                            </a:cxn>
                            <a:cxn ang="0">
                              <a:pos x="157554" y="219762"/>
                            </a:cxn>
                            <a:cxn ang="0">
                              <a:pos x="154569" y="220274"/>
                            </a:cxn>
                            <a:cxn ang="0">
                              <a:pos x="150731" y="221468"/>
                            </a:cxn>
                            <a:cxn ang="0">
                              <a:pos x="147234" y="222577"/>
                            </a:cxn>
                            <a:cxn ang="0">
                              <a:pos x="143395" y="223686"/>
                            </a:cxn>
                            <a:cxn ang="0">
                              <a:pos x="138619" y="224881"/>
                            </a:cxn>
                            <a:cxn ang="0">
                              <a:pos x="131881" y="225990"/>
                            </a:cxn>
                            <a:cxn ang="0">
                              <a:pos x="131710" y="226246"/>
                            </a:cxn>
                            <a:cxn ang="0">
                              <a:pos x="128470" y="227056"/>
                            </a:cxn>
                            <a:cxn ang="0">
                              <a:pos x="128554" y="227099"/>
                            </a:cxn>
                            <a:cxn ang="0">
                              <a:pos x="132152" y="226199"/>
                            </a:cxn>
                            <a:cxn ang="0">
                              <a:pos x="132222" y="225990"/>
                            </a:cxn>
                            <a:cxn ang="0">
                              <a:pos x="138960" y="224881"/>
                            </a:cxn>
                            <a:cxn ang="0">
                              <a:pos x="143737" y="223686"/>
                            </a:cxn>
                            <a:cxn ang="0">
                              <a:pos x="147575" y="222577"/>
                            </a:cxn>
                            <a:cxn ang="0">
                              <a:pos x="151072" y="221468"/>
                            </a:cxn>
                            <a:cxn ang="0">
                              <a:pos x="154910" y="220274"/>
                            </a:cxn>
                            <a:cxn ang="0">
                              <a:pos x="157896" y="219762"/>
                            </a:cxn>
                            <a:cxn ang="0">
                              <a:pos x="155875" y="220975"/>
                            </a:cxn>
                            <a:cxn ang="0">
                              <a:pos x="155934" y="220957"/>
                            </a:cxn>
                            <a:cxn ang="0">
                              <a:pos x="158066" y="219677"/>
                            </a:cxn>
                            <a:cxn ang="0">
                              <a:pos x="159260" y="219250"/>
                            </a:cxn>
                            <a:cxn ang="0">
                              <a:pos x="159340" y="219228"/>
                            </a:cxn>
                            <a:cxn ang="0">
                              <a:pos x="159857" y="218653"/>
                            </a:cxn>
                            <a:cxn ang="0">
                              <a:pos x="162672" y="217629"/>
                            </a:cxn>
                            <a:cxn ang="0">
                              <a:pos x="165401" y="216520"/>
                            </a:cxn>
                            <a:cxn ang="0">
                              <a:pos x="167278" y="215411"/>
                            </a:cxn>
                            <a:cxn ang="0">
                              <a:pos x="169751" y="214132"/>
                            </a:cxn>
                            <a:cxn ang="0">
                              <a:pos x="171799" y="213278"/>
                            </a:cxn>
                            <a:cxn ang="0">
                              <a:pos x="173202" y="212668"/>
                            </a:cxn>
                            <a:cxn ang="0">
                              <a:pos x="173931" y="212169"/>
                            </a:cxn>
                            <a:cxn ang="0">
                              <a:pos x="177513" y="210037"/>
                            </a:cxn>
                            <a:cxn ang="0">
                              <a:pos x="182546" y="207307"/>
                            </a:cxn>
                            <a:cxn ang="0">
                              <a:pos x="41198" y="202603"/>
                            </a:cxn>
                            <a:cxn ang="0">
                              <a:pos x="41521" y="202881"/>
                            </a:cxn>
                            <a:cxn ang="0">
                              <a:pos x="41632" y="202938"/>
                            </a:cxn>
                            <a:cxn ang="0">
                              <a:pos x="188034" y="200376"/>
                            </a:cxn>
                            <a:cxn ang="0">
                              <a:pos x="188005" y="200396"/>
                            </a:cxn>
                            <a:cxn ang="0">
                              <a:pos x="188005" y="200421"/>
                            </a:cxn>
                            <a:cxn ang="0">
                              <a:pos x="188140" y="200440"/>
                            </a:cxn>
                            <a:cxn ang="0">
                              <a:pos x="188175" y="200396"/>
                            </a:cxn>
                            <a:cxn ang="0">
                              <a:pos x="189876" y="199103"/>
                            </a:cxn>
                            <a:cxn ang="0">
                              <a:pos x="189373" y="199451"/>
                            </a:cxn>
                            <a:cxn ang="0">
                              <a:pos x="189284" y="199543"/>
                            </a:cxn>
                            <a:cxn ang="0">
                              <a:pos x="189629" y="199322"/>
                            </a:cxn>
                            <a:cxn ang="0">
                              <a:pos x="34233" y="194806"/>
                            </a:cxn>
                            <a:cxn ang="0">
                              <a:pos x="37454" y="198599"/>
                            </a:cxn>
                            <a:cxn ang="0">
                              <a:pos x="34900" y="195534"/>
                            </a:cxn>
                            <a:cxn ang="0">
                              <a:pos x="195916" y="194803"/>
                            </a:cxn>
                            <a:cxn ang="0">
                              <a:pos x="195908" y="194806"/>
                            </a:cxn>
                            <a:cxn ang="0">
                              <a:pos x="195852" y="195192"/>
                            </a:cxn>
                            <a:cxn ang="0">
                              <a:pos x="194487" y="196728"/>
                            </a:cxn>
                            <a:cxn ang="0">
                              <a:pos x="192866" y="198520"/>
                            </a:cxn>
                            <a:cxn ang="0">
                              <a:pos x="192964" y="198497"/>
                            </a:cxn>
                            <a:cxn ang="0">
                              <a:pos x="194487" y="196813"/>
                            </a:cxn>
                            <a:cxn ang="0">
                              <a:pos x="195852" y="195278"/>
                            </a:cxn>
                            <a:cxn ang="0">
                              <a:pos x="195916" y="194803"/>
                            </a:cxn>
                            <a:cxn ang="0">
                              <a:pos x="42570" y="192882"/>
                            </a:cxn>
                            <a:cxn ang="0">
                              <a:pos x="42739" y="193088"/>
                            </a:cxn>
                            <a:cxn ang="0">
                              <a:pos x="42747" y="193060"/>
                            </a:cxn>
                            <a:cxn ang="0">
                              <a:pos x="29953" y="190927"/>
                            </a:cxn>
                            <a:cxn ang="0">
                              <a:pos x="32171" y="192377"/>
                            </a:cxn>
                            <a:cxn ang="0">
                              <a:pos x="32280" y="192505"/>
                            </a:cxn>
                            <a:cxn ang="0">
                              <a:pos x="33290" y="192729"/>
                            </a:cxn>
                            <a:cxn ang="0">
                              <a:pos x="35583" y="194851"/>
                            </a:cxn>
                            <a:cxn ang="0">
                              <a:pos x="38739" y="197410"/>
                            </a:cxn>
                            <a:cxn ang="0">
                              <a:pos x="40103" y="199287"/>
                            </a:cxn>
                            <a:cxn ang="0">
                              <a:pos x="40871" y="200226"/>
                            </a:cxn>
                            <a:cxn ang="0">
                              <a:pos x="44112" y="202956"/>
                            </a:cxn>
                            <a:cxn ang="0">
                              <a:pos x="43174" y="203724"/>
                            </a:cxn>
                            <a:cxn ang="0">
                              <a:pos x="40155" y="200369"/>
                            </a:cxn>
                            <a:cxn ang="0">
                              <a:pos x="40018" y="200396"/>
                            </a:cxn>
                            <a:cxn ang="0">
                              <a:pos x="40018" y="200396"/>
                            </a:cxn>
                            <a:cxn ang="0">
                              <a:pos x="42875" y="203571"/>
                            </a:cxn>
                            <a:cxn ang="0">
                              <a:pos x="43174" y="203724"/>
                            </a:cxn>
                            <a:cxn ang="0">
                              <a:pos x="44112" y="202956"/>
                            </a:cxn>
                            <a:cxn ang="0">
                              <a:pos x="52215" y="209354"/>
                            </a:cxn>
                            <a:cxn ang="0">
                              <a:pos x="50595" y="209866"/>
                            </a:cxn>
                            <a:cxn ang="0">
                              <a:pos x="51192" y="210293"/>
                            </a:cxn>
                            <a:cxn ang="0">
                              <a:pos x="48803" y="210378"/>
                            </a:cxn>
                            <a:cxn ang="0">
                              <a:pos x="47268" y="209354"/>
                            </a:cxn>
                            <a:cxn ang="0">
                              <a:pos x="45818" y="208245"/>
                            </a:cxn>
                            <a:cxn ang="0">
                              <a:pos x="42236" y="205259"/>
                            </a:cxn>
                            <a:cxn ang="0">
                              <a:pos x="38909" y="202273"/>
                            </a:cxn>
                            <a:cxn ang="0">
                              <a:pos x="35839" y="199287"/>
                            </a:cxn>
                            <a:cxn ang="0">
                              <a:pos x="34389" y="197837"/>
                            </a:cxn>
                            <a:cxn ang="0">
                              <a:pos x="33024" y="196301"/>
                            </a:cxn>
                            <a:cxn ang="0">
                              <a:pos x="33536" y="195619"/>
                            </a:cxn>
                            <a:cxn ang="0">
                              <a:pos x="35242" y="197155"/>
                            </a:cxn>
                            <a:cxn ang="0">
                              <a:pos x="37118" y="198605"/>
                            </a:cxn>
                            <a:cxn ang="0">
                              <a:pos x="39421" y="201079"/>
                            </a:cxn>
                            <a:cxn ang="0">
                              <a:pos x="39617" y="201247"/>
                            </a:cxn>
                            <a:cxn ang="0">
                              <a:pos x="37118" y="198605"/>
                            </a:cxn>
                            <a:cxn ang="0">
                              <a:pos x="35327" y="197155"/>
                            </a:cxn>
                            <a:cxn ang="0">
                              <a:pos x="33621" y="195619"/>
                            </a:cxn>
                            <a:cxn ang="0">
                              <a:pos x="31744" y="193316"/>
                            </a:cxn>
                            <a:cxn ang="0">
                              <a:pos x="29953" y="190927"/>
                            </a:cxn>
                            <a:cxn ang="0">
                              <a:pos x="217858" y="177362"/>
                            </a:cxn>
                            <a:cxn ang="0">
                              <a:pos x="217814" y="177381"/>
                            </a:cxn>
                            <a:cxn ang="0">
                              <a:pos x="216883" y="179617"/>
                            </a:cxn>
                            <a:cxn ang="0">
                              <a:pos x="216962" y="166675"/>
                            </a:cxn>
                            <a:cxn ang="0">
                              <a:pos x="214702" y="169940"/>
                            </a:cxn>
                            <a:cxn ang="0">
                              <a:pos x="213593" y="171988"/>
                            </a:cxn>
                            <a:cxn ang="0">
                              <a:pos x="212484" y="173865"/>
                            </a:cxn>
                            <a:cxn ang="0">
                              <a:pos x="209840" y="177362"/>
                            </a:cxn>
                            <a:cxn ang="0">
                              <a:pos x="207537" y="180860"/>
                            </a:cxn>
                            <a:cxn ang="0">
                              <a:pos x="205490" y="183675"/>
                            </a:cxn>
                            <a:cxn ang="0">
                              <a:pos x="205319" y="183780"/>
                            </a:cxn>
                            <a:cxn ang="0">
                              <a:pos x="205180" y="183987"/>
                            </a:cxn>
                            <a:cxn ang="0">
                              <a:pos x="205405" y="183846"/>
                            </a:cxn>
                            <a:cxn ang="0">
                              <a:pos x="207452" y="181031"/>
                            </a:cxn>
                            <a:cxn ang="0">
                              <a:pos x="209755" y="177533"/>
                            </a:cxn>
                            <a:cxn ang="0">
                              <a:pos x="212399" y="174035"/>
                            </a:cxn>
                            <a:cxn ang="0">
                              <a:pos x="213508" y="172158"/>
                            </a:cxn>
                            <a:cxn ang="0">
                              <a:pos x="214617" y="170111"/>
                            </a:cxn>
                            <a:cxn ang="0">
                              <a:pos x="216920" y="166784"/>
                            </a:cxn>
                            <a:cxn ang="0">
                              <a:pos x="223775" y="166378"/>
                            </a:cxn>
                            <a:cxn ang="0">
                              <a:pos x="223061" y="167978"/>
                            </a:cxn>
                            <a:cxn ang="0">
                              <a:pos x="221525" y="171049"/>
                            </a:cxn>
                            <a:cxn ang="0">
                              <a:pos x="223061" y="167978"/>
                            </a:cxn>
                            <a:cxn ang="0">
                              <a:pos x="223775" y="166378"/>
                            </a:cxn>
                            <a:cxn ang="0">
                              <a:pos x="225790" y="165504"/>
                            </a:cxn>
                            <a:cxn ang="0">
                              <a:pos x="224681" y="168831"/>
                            </a:cxn>
                            <a:cxn ang="0">
                              <a:pos x="222720" y="172414"/>
                            </a:cxn>
                            <a:cxn ang="0">
                              <a:pos x="220758" y="176083"/>
                            </a:cxn>
                            <a:cxn ang="0">
                              <a:pos x="218967" y="178386"/>
                            </a:cxn>
                            <a:cxn ang="0">
                              <a:pos x="220161" y="175997"/>
                            </a:cxn>
                            <a:cxn ang="0">
                              <a:pos x="221184" y="173609"/>
                            </a:cxn>
                            <a:cxn ang="0">
                              <a:pos x="221952" y="172329"/>
                            </a:cxn>
                            <a:cxn ang="0">
                              <a:pos x="222975" y="170623"/>
                            </a:cxn>
                            <a:cxn ang="0">
                              <a:pos x="223914" y="168917"/>
                            </a:cxn>
                            <a:cxn ang="0">
                              <a:pos x="225790" y="165504"/>
                            </a:cxn>
                            <a:cxn ang="0">
                              <a:pos x="220269" y="158191"/>
                            </a:cxn>
                            <a:cxn ang="0">
                              <a:pos x="218199" y="161836"/>
                            </a:cxn>
                            <a:cxn ang="0">
                              <a:pos x="218161" y="161923"/>
                            </a:cxn>
                            <a:cxn ang="0">
                              <a:pos x="220246" y="158253"/>
                            </a:cxn>
                            <a:cxn ang="0">
                              <a:pos x="221405" y="149937"/>
                            </a:cxn>
                            <a:cxn ang="0">
                              <a:pos x="218916" y="156737"/>
                            </a:cxn>
                            <a:cxn ang="0">
                              <a:pos x="213682" y="167439"/>
                            </a:cxn>
                            <a:cxn ang="0">
                              <a:pos x="212915" y="168651"/>
                            </a:cxn>
                            <a:cxn ang="0">
                              <a:pos x="212911" y="168661"/>
                            </a:cxn>
                            <a:cxn ang="0">
                              <a:pos x="211119" y="171732"/>
                            </a:cxn>
                            <a:cxn ang="0">
                              <a:pos x="209328" y="175059"/>
                            </a:cxn>
                            <a:cxn ang="0">
                              <a:pos x="207281" y="177618"/>
                            </a:cxn>
                            <a:cxn ang="0">
                              <a:pos x="205575" y="180519"/>
                            </a:cxn>
                            <a:cxn ang="0">
                              <a:pos x="195510" y="191865"/>
                            </a:cxn>
                            <a:cxn ang="0">
                              <a:pos x="192184" y="194681"/>
                            </a:cxn>
                            <a:cxn ang="0">
                              <a:pos x="191865" y="194923"/>
                            </a:cxn>
                            <a:cxn ang="0">
                              <a:pos x="191727" y="195063"/>
                            </a:cxn>
                            <a:cxn ang="0">
                              <a:pos x="190336" y="196197"/>
                            </a:cxn>
                            <a:cxn ang="0">
                              <a:pos x="189199" y="197496"/>
                            </a:cxn>
                            <a:cxn ang="0">
                              <a:pos x="185019" y="200652"/>
                            </a:cxn>
                            <a:cxn ang="0">
                              <a:pos x="184364" y="201066"/>
                            </a:cxn>
                            <a:cxn ang="0">
                              <a:pos x="182586" y="202517"/>
                            </a:cxn>
                            <a:cxn ang="0">
                              <a:pos x="182329" y="202683"/>
                            </a:cxn>
                            <a:cxn ang="0">
                              <a:pos x="181949" y="203041"/>
                            </a:cxn>
                            <a:cxn ang="0">
                              <a:pos x="178622" y="205259"/>
                            </a:cxn>
                            <a:cxn ang="0">
                              <a:pos x="175296" y="207307"/>
                            </a:cxn>
                            <a:cxn ang="0">
                              <a:pos x="174915" y="207500"/>
                            </a:cxn>
                            <a:cxn ang="0">
                              <a:pos x="172663" y="208963"/>
                            </a:cxn>
                            <a:cxn ang="0">
                              <a:pos x="171964" y="209315"/>
                            </a:cxn>
                            <a:cxn ang="0">
                              <a:pos x="171287" y="209781"/>
                            </a:cxn>
                            <a:cxn ang="0">
                              <a:pos x="168984" y="211060"/>
                            </a:cxn>
                            <a:cxn ang="0">
                              <a:pos x="166832" y="211904"/>
                            </a:cxn>
                            <a:cxn ang="0">
                              <a:pos x="162036" y="214324"/>
                            </a:cxn>
                            <a:cxn ang="0">
                              <a:pos x="150785" y="218521"/>
                            </a:cxn>
                            <a:cxn ang="0">
                              <a:pos x="142944" y="220538"/>
                            </a:cxn>
                            <a:cxn ang="0">
                              <a:pos x="149281" y="219336"/>
                            </a:cxn>
                            <a:cxn ang="0">
                              <a:pos x="150475" y="219080"/>
                            </a:cxn>
                            <a:cxn ang="0">
                              <a:pos x="154313" y="217715"/>
                            </a:cxn>
                            <a:cxn ang="0">
                              <a:pos x="156701" y="216947"/>
                            </a:cxn>
                            <a:cxn ang="0">
                              <a:pos x="160540" y="214985"/>
                            </a:cxn>
                            <a:cxn ang="0">
                              <a:pos x="164890" y="213449"/>
                            </a:cxn>
                            <a:cxn ang="0">
                              <a:pos x="167677" y="212356"/>
                            </a:cxn>
                            <a:cxn ang="0">
                              <a:pos x="168899" y="211658"/>
                            </a:cxn>
                            <a:cxn ang="0">
                              <a:pos x="170007" y="211316"/>
                            </a:cxn>
                            <a:cxn ang="0">
                              <a:pos x="171543" y="210463"/>
                            </a:cxn>
                            <a:cxn ang="0">
                              <a:pos x="171946" y="210183"/>
                            </a:cxn>
                            <a:cxn ang="0">
                              <a:pos x="172993" y="209184"/>
                            </a:cxn>
                            <a:cxn ang="0">
                              <a:pos x="175296" y="207819"/>
                            </a:cxn>
                            <a:cxn ang="0">
                              <a:pos x="177916" y="206534"/>
                            </a:cxn>
                            <a:cxn ang="0">
                              <a:pos x="178878" y="205942"/>
                            </a:cxn>
                            <a:cxn ang="0">
                              <a:pos x="182205" y="203724"/>
                            </a:cxn>
                            <a:cxn ang="0">
                              <a:pos x="183654" y="202359"/>
                            </a:cxn>
                            <a:cxn ang="0">
                              <a:pos x="185275" y="201335"/>
                            </a:cxn>
                            <a:cxn ang="0">
                              <a:pos x="189455" y="198178"/>
                            </a:cxn>
                            <a:cxn ang="0">
                              <a:pos x="192440" y="195363"/>
                            </a:cxn>
                            <a:cxn ang="0">
                              <a:pos x="195766" y="192548"/>
                            </a:cxn>
                            <a:cxn ang="0">
                              <a:pos x="205831" y="181201"/>
                            </a:cxn>
                            <a:cxn ang="0">
                              <a:pos x="207216" y="178846"/>
                            </a:cxn>
                            <a:cxn ang="0">
                              <a:pos x="207281" y="178642"/>
                            </a:cxn>
                            <a:cxn ang="0">
                              <a:pos x="209499" y="175230"/>
                            </a:cxn>
                            <a:cxn ang="0">
                              <a:pos x="210181" y="174206"/>
                            </a:cxn>
                            <a:cxn ang="0">
                              <a:pos x="211089" y="172947"/>
                            </a:cxn>
                            <a:cxn ang="0">
                              <a:pos x="211375" y="172414"/>
                            </a:cxn>
                            <a:cxn ang="0">
                              <a:pos x="213166" y="169343"/>
                            </a:cxn>
                            <a:cxn ang="0">
                              <a:pos x="216664" y="162092"/>
                            </a:cxn>
                            <a:cxn ang="0">
                              <a:pos x="220075" y="154328"/>
                            </a:cxn>
                            <a:cxn ang="0">
                              <a:pos x="221078" y="151172"/>
                            </a:cxn>
                            <a:cxn ang="0">
                              <a:pos x="230737" y="142385"/>
                            </a:cxn>
                            <a:cxn ang="0">
                              <a:pos x="230481" y="142555"/>
                            </a:cxn>
                            <a:cxn ang="0">
                              <a:pos x="230481" y="142555"/>
                            </a:cxn>
                            <a:cxn ang="0">
                              <a:pos x="231543" y="137329"/>
                            </a:cxn>
                            <a:cxn ang="0">
                              <a:pos x="231512" y="137480"/>
                            </a:cxn>
                            <a:cxn ang="0">
                              <a:pos x="231761" y="137778"/>
                            </a:cxn>
                            <a:cxn ang="0">
                              <a:pos x="232528" y="138631"/>
                            </a:cxn>
                            <a:cxn ang="0">
                              <a:pos x="233040" y="138290"/>
                            </a:cxn>
                            <a:cxn ang="0">
                              <a:pos x="233053" y="138224"/>
                            </a:cxn>
                            <a:cxn ang="0">
                              <a:pos x="232699" y="138460"/>
                            </a:cxn>
                            <a:cxn ang="0">
                              <a:pos x="231846" y="137693"/>
                            </a:cxn>
                            <a:cxn ang="0">
                              <a:pos x="230783" y="127637"/>
                            </a:cxn>
                            <a:cxn ang="0">
                              <a:pos x="230723" y="127641"/>
                            </a:cxn>
                            <a:cxn ang="0">
                              <a:pos x="230615" y="127647"/>
                            </a:cxn>
                            <a:cxn ang="0">
                              <a:pos x="230652" y="128052"/>
                            </a:cxn>
                            <a:cxn ang="0">
                              <a:pos x="230567" y="130185"/>
                            </a:cxn>
                            <a:cxn ang="0">
                              <a:pos x="230226" y="131465"/>
                            </a:cxn>
                            <a:cxn ang="0">
                              <a:pos x="228178" y="134707"/>
                            </a:cxn>
                            <a:cxn ang="0">
                              <a:pos x="227667" y="137522"/>
                            </a:cxn>
                            <a:cxn ang="0">
                              <a:pos x="227155" y="138460"/>
                            </a:cxn>
                            <a:cxn ang="0">
                              <a:pos x="226302" y="142555"/>
                            </a:cxn>
                            <a:cxn ang="0">
                              <a:pos x="225364" y="145797"/>
                            </a:cxn>
                            <a:cxn ang="0">
                              <a:pos x="224340" y="148954"/>
                            </a:cxn>
                            <a:cxn ang="0">
                              <a:pos x="223743" y="151428"/>
                            </a:cxn>
                            <a:cxn ang="0">
                              <a:pos x="223061" y="153987"/>
                            </a:cxn>
                            <a:cxn ang="0">
                              <a:pos x="223605" y="153140"/>
                            </a:cxn>
                            <a:cxn ang="0">
                              <a:pos x="224084" y="151342"/>
                            </a:cxn>
                            <a:cxn ang="0">
                              <a:pos x="224511" y="148783"/>
                            </a:cxn>
                            <a:cxn ang="0">
                              <a:pos x="225534" y="145627"/>
                            </a:cxn>
                            <a:cxn ang="0">
                              <a:pos x="226473" y="142385"/>
                            </a:cxn>
                            <a:cxn ang="0">
                              <a:pos x="227326" y="138290"/>
                            </a:cxn>
                            <a:cxn ang="0">
                              <a:pos x="227837" y="137351"/>
                            </a:cxn>
                            <a:cxn ang="0">
                              <a:pos x="228349" y="134536"/>
                            </a:cxn>
                            <a:cxn ang="0">
                              <a:pos x="230396" y="131294"/>
                            </a:cxn>
                            <a:cxn ang="0">
                              <a:pos x="229031" y="137863"/>
                            </a:cxn>
                            <a:cxn ang="0">
                              <a:pos x="228008" y="143323"/>
                            </a:cxn>
                            <a:cxn ang="0">
                              <a:pos x="225705" y="150319"/>
                            </a:cxn>
                            <a:cxn ang="0">
                              <a:pos x="225249" y="151027"/>
                            </a:cxn>
                            <a:cxn ang="0">
                              <a:pos x="225054" y="152089"/>
                            </a:cxn>
                            <a:cxn ang="0">
                              <a:pos x="224425" y="153902"/>
                            </a:cxn>
                            <a:cxn ang="0">
                              <a:pos x="222037" y="159106"/>
                            </a:cxn>
                            <a:cxn ang="0">
                              <a:pos x="220928" y="161836"/>
                            </a:cxn>
                            <a:cxn ang="0">
                              <a:pos x="220246" y="163286"/>
                            </a:cxn>
                            <a:cxn ang="0">
                              <a:pos x="219393" y="164822"/>
                            </a:cxn>
                            <a:cxn ang="0">
                              <a:pos x="217090" y="168917"/>
                            </a:cxn>
                            <a:cxn ang="0">
                              <a:pos x="214617" y="172926"/>
                            </a:cxn>
                            <a:cxn ang="0">
                              <a:pos x="211461" y="178301"/>
                            </a:cxn>
                            <a:cxn ang="0">
                              <a:pos x="207964" y="183590"/>
                            </a:cxn>
                            <a:cxn ang="0">
                              <a:pos x="205661" y="186576"/>
                            </a:cxn>
                            <a:cxn ang="0">
                              <a:pos x="203187" y="189477"/>
                            </a:cxn>
                            <a:cxn ang="0">
                              <a:pos x="202334" y="190671"/>
                            </a:cxn>
                            <a:cxn ang="0">
                              <a:pos x="201396" y="191865"/>
                            </a:cxn>
                            <a:cxn ang="0">
                              <a:pos x="199946" y="193060"/>
                            </a:cxn>
                            <a:cxn ang="0">
                              <a:pos x="197574" y="195686"/>
                            </a:cxn>
                            <a:cxn ang="0">
                              <a:pos x="197643" y="195960"/>
                            </a:cxn>
                            <a:cxn ang="0">
                              <a:pos x="195169" y="198520"/>
                            </a:cxn>
                            <a:cxn ang="0">
                              <a:pos x="192525" y="200396"/>
                            </a:cxn>
                            <a:cxn ang="0">
                              <a:pos x="190393" y="202103"/>
                            </a:cxn>
                            <a:cxn ang="0">
                              <a:pos x="188373" y="203579"/>
                            </a:cxn>
                            <a:cxn ang="0">
                              <a:pos x="188687" y="203553"/>
                            </a:cxn>
                            <a:cxn ang="0">
                              <a:pos x="190905" y="201932"/>
                            </a:cxn>
                            <a:cxn ang="0">
                              <a:pos x="193037" y="200226"/>
                            </a:cxn>
                            <a:cxn ang="0">
                              <a:pos x="195681" y="198349"/>
                            </a:cxn>
                            <a:cxn ang="0">
                              <a:pos x="198155" y="195790"/>
                            </a:cxn>
                            <a:cxn ang="0">
                              <a:pos x="198069" y="195448"/>
                            </a:cxn>
                            <a:cxn ang="0">
                              <a:pos x="200458" y="192804"/>
                            </a:cxn>
                            <a:cxn ang="0">
                              <a:pos x="201908" y="191609"/>
                            </a:cxn>
                            <a:cxn ang="0">
                              <a:pos x="202846" y="190415"/>
                            </a:cxn>
                            <a:cxn ang="0">
                              <a:pos x="203699" y="189221"/>
                            </a:cxn>
                            <a:cxn ang="0">
                              <a:pos x="206172" y="186320"/>
                            </a:cxn>
                            <a:cxn ang="0">
                              <a:pos x="208475" y="183334"/>
                            </a:cxn>
                            <a:cxn ang="0">
                              <a:pos x="211972" y="178045"/>
                            </a:cxn>
                            <a:cxn ang="0">
                              <a:pos x="215128" y="172670"/>
                            </a:cxn>
                            <a:cxn ang="0">
                              <a:pos x="217602" y="168661"/>
                            </a:cxn>
                            <a:cxn ang="0">
                              <a:pos x="219905" y="164566"/>
                            </a:cxn>
                            <a:cxn ang="0">
                              <a:pos x="220758" y="163030"/>
                            </a:cxn>
                            <a:cxn ang="0">
                              <a:pos x="221440" y="161580"/>
                            </a:cxn>
                            <a:cxn ang="0">
                              <a:pos x="222549" y="158850"/>
                            </a:cxn>
                            <a:cxn ang="0">
                              <a:pos x="224937" y="153646"/>
                            </a:cxn>
                            <a:cxn ang="0">
                              <a:pos x="225875" y="150148"/>
                            </a:cxn>
                            <a:cxn ang="0">
                              <a:pos x="228178" y="143153"/>
                            </a:cxn>
                            <a:cxn ang="0">
                              <a:pos x="229202" y="137693"/>
                            </a:cxn>
                            <a:cxn ang="0">
                              <a:pos x="230567" y="131124"/>
                            </a:cxn>
                            <a:cxn ang="0">
                              <a:pos x="230874" y="129970"/>
                            </a:cxn>
                            <a:cxn ang="0">
                              <a:pos x="230652" y="129929"/>
                            </a:cxn>
                            <a:cxn ang="0">
                              <a:pos x="230737" y="127796"/>
                            </a:cxn>
                            <a:cxn ang="0">
                              <a:pos x="232614" y="125834"/>
                            </a:cxn>
                            <a:cxn ang="0">
                              <a:pos x="231620" y="129974"/>
                            </a:cxn>
                            <a:cxn ang="0">
                              <a:pos x="231621" y="129974"/>
                            </a:cxn>
                            <a:cxn ang="0">
                              <a:pos x="232614" y="125834"/>
                            </a:cxn>
                            <a:cxn ang="0">
                              <a:pos x="233381" y="124981"/>
                            </a:cxn>
                            <a:cxn ang="0">
                              <a:pos x="232870" y="126090"/>
                            </a:cxn>
                            <a:cxn ang="0">
                              <a:pos x="232870" y="126090"/>
                            </a:cxn>
                            <a:cxn ang="0">
                              <a:pos x="232752" y="128415"/>
                            </a:cxn>
                            <a:cxn ang="0">
                              <a:pos x="232699" y="130612"/>
                            </a:cxn>
                            <a:cxn ang="0">
                              <a:pos x="231846" y="133237"/>
                            </a:cxn>
                            <a:cxn ang="0">
                              <a:pos x="231846" y="133537"/>
                            </a:cxn>
                            <a:cxn ang="0">
                              <a:pos x="232870" y="130612"/>
                            </a:cxn>
                            <a:cxn ang="0">
                              <a:pos x="233040" y="126090"/>
                            </a:cxn>
                            <a:cxn ang="0">
                              <a:pos x="233438" y="125228"/>
                            </a:cxn>
                            <a:cxn ang="0">
                              <a:pos x="229714" y="121313"/>
                            </a:cxn>
                            <a:cxn ang="0">
                              <a:pos x="229155" y="122634"/>
                            </a:cxn>
                            <a:cxn ang="0">
                              <a:pos x="228946" y="124555"/>
                            </a:cxn>
                            <a:cxn ang="0">
                              <a:pos x="228677" y="123657"/>
                            </a:cxn>
                            <a:cxn ang="0">
                              <a:pos x="228579" y="123784"/>
                            </a:cxn>
                            <a:cxn ang="0">
                              <a:pos x="228861" y="124725"/>
                            </a:cxn>
                            <a:cxn ang="0">
                              <a:pos x="228690" y="126090"/>
                            </a:cxn>
                            <a:cxn ang="0">
                              <a:pos x="229031" y="127199"/>
                            </a:cxn>
                            <a:cxn ang="0">
                              <a:pos x="229296" y="127185"/>
                            </a:cxn>
                            <a:cxn ang="0">
                              <a:pos x="229117" y="126602"/>
                            </a:cxn>
                            <a:cxn ang="0">
                              <a:pos x="229287" y="125237"/>
                            </a:cxn>
                            <a:cxn ang="0">
                              <a:pos x="229714" y="121313"/>
                            </a:cxn>
                            <a:cxn ang="0">
                              <a:pos x="236879" y="119009"/>
                            </a:cxn>
                            <a:cxn ang="0">
                              <a:pos x="237049" y="119095"/>
                            </a:cxn>
                            <a:cxn ang="0">
                              <a:pos x="236964" y="122678"/>
                            </a:cxn>
                            <a:cxn ang="0">
                              <a:pos x="237049" y="125152"/>
                            </a:cxn>
                            <a:cxn ang="0">
                              <a:pos x="236793" y="129673"/>
                            </a:cxn>
                            <a:cxn ang="0">
                              <a:pos x="236537" y="132233"/>
                            </a:cxn>
                            <a:cxn ang="0">
                              <a:pos x="235770" y="135986"/>
                            </a:cxn>
                            <a:cxn ang="0">
                              <a:pos x="235514" y="139143"/>
                            </a:cxn>
                            <a:cxn ang="0">
                              <a:pos x="234234" y="144944"/>
                            </a:cxn>
                            <a:cxn ang="0">
                              <a:pos x="233040" y="149977"/>
                            </a:cxn>
                            <a:cxn ang="0">
                              <a:pos x="230908" y="150916"/>
                            </a:cxn>
                            <a:cxn ang="0">
                              <a:pos x="231078" y="150404"/>
                            </a:cxn>
                            <a:cxn ang="0">
                              <a:pos x="231420" y="146821"/>
                            </a:cxn>
                            <a:cxn ang="0">
                              <a:pos x="232699" y="143067"/>
                            </a:cxn>
                            <a:cxn ang="0">
                              <a:pos x="233723" y="142470"/>
                            </a:cxn>
                            <a:cxn ang="0">
                              <a:pos x="233723" y="142470"/>
                            </a:cxn>
                            <a:cxn ang="0">
                              <a:pos x="234831" y="135986"/>
                            </a:cxn>
                            <a:cxn ang="0">
                              <a:pos x="235428" y="132915"/>
                            </a:cxn>
                            <a:cxn ang="0">
                              <a:pos x="235940" y="129759"/>
                            </a:cxn>
                            <a:cxn ang="0">
                              <a:pos x="236367" y="126773"/>
                            </a:cxn>
                            <a:cxn ang="0">
                              <a:pos x="236537" y="123957"/>
                            </a:cxn>
                            <a:cxn ang="0">
                              <a:pos x="236623" y="121569"/>
                            </a:cxn>
                            <a:cxn ang="0">
                              <a:pos x="236793" y="120289"/>
                            </a:cxn>
                            <a:cxn ang="0">
                              <a:pos x="236879" y="119009"/>
                            </a:cxn>
                            <a:cxn ang="0">
                              <a:pos x="12013" y="79453"/>
                            </a:cxn>
                            <a:cxn ang="0">
                              <a:pos x="12055" y="79475"/>
                            </a:cxn>
                            <a:cxn ang="0">
                              <a:pos x="12059" y="79463"/>
                            </a:cxn>
                            <a:cxn ang="0">
                              <a:pos x="17159" y="67225"/>
                            </a:cxn>
                            <a:cxn ang="0">
                              <a:pos x="15283" y="70723"/>
                            </a:cxn>
                            <a:cxn ang="0">
                              <a:pos x="13747" y="72003"/>
                            </a:cxn>
                            <a:cxn ang="0">
                              <a:pos x="13744" y="72085"/>
                            </a:cxn>
                            <a:cxn ang="0">
                              <a:pos x="13595" y="75350"/>
                            </a:cxn>
                            <a:cxn ang="0">
                              <a:pos x="13599" y="75343"/>
                            </a:cxn>
                            <a:cxn ang="0">
                              <a:pos x="13747" y="72088"/>
                            </a:cxn>
                            <a:cxn ang="0">
                              <a:pos x="15283" y="70808"/>
                            </a:cxn>
                            <a:cxn ang="0">
                              <a:pos x="17159" y="67311"/>
                            </a:cxn>
                            <a:cxn ang="0">
                              <a:pos x="17223" y="67353"/>
                            </a:cxn>
                            <a:cxn ang="0">
                              <a:pos x="17255" y="67289"/>
                            </a:cxn>
                            <a:cxn ang="0">
                              <a:pos x="18183" y="59803"/>
                            </a:cxn>
                            <a:cxn ang="0">
                              <a:pos x="16988" y="60656"/>
                            </a:cxn>
                            <a:cxn ang="0">
                              <a:pos x="15197" y="64410"/>
                            </a:cxn>
                            <a:cxn ang="0">
                              <a:pos x="15607" y="64738"/>
                            </a:cxn>
                            <a:cxn ang="0">
                              <a:pos x="15620" y="64680"/>
                            </a:cxn>
                            <a:cxn ang="0">
                              <a:pos x="15283" y="64410"/>
                            </a:cxn>
                            <a:cxn ang="0">
                              <a:pos x="17074" y="60656"/>
                            </a:cxn>
                            <a:cxn ang="0">
                              <a:pos x="18131" y="59901"/>
                            </a:cxn>
                            <a:cxn ang="0">
                              <a:pos x="24750" y="54941"/>
                            </a:cxn>
                            <a:cxn ang="0">
                              <a:pos x="24643" y="55027"/>
                            </a:cxn>
                            <a:cxn ang="0">
                              <a:pos x="24185" y="56785"/>
                            </a:cxn>
                            <a:cxn ang="0">
                              <a:pos x="23897" y="57671"/>
                            </a:cxn>
                            <a:cxn ang="0">
                              <a:pos x="16050" y="72003"/>
                            </a:cxn>
                            <a:cxn ang="0">
                              <a:pos x="14941" y="75501"/>
                            </a:cxn>
                            <a:cxn ang="0">
                              <a:pos x="13918" y="79084"/>
                            </a:cxn>
                            <a:cxn ang="0">
                              <a:pos x="11700" y="86591"/>
                            </a:cxn>
                            <a:cxn ang="0">
                              <a:pos x="10250" y="91710"/>
                            </a:cxn>
                            <a:cxn ang="0">
                              <a:pos x="9568" y="95549"/>
                            </a:cxn>
                            <a:cxn ang="0">
                              <a:pos x="9227" y="97511"/>
                            </a:cxn>
                            <a:cxn ang="0">
                              <a:pos x="8971" y="99473"/>
                            </a:cxn>
                            <a:cxn ang="0">
                              <a:pos x="8203" y="104762"/>
                            </a:cxn>
                            <a:cxn ang="0">
                              <a:pos x="7947" y="108004"/>
                            </a:cxn>
                            <a:cxn ang="0">
                              <a:pos x="8374" y="111417"/>
                            </a:cxn>
                            <a:cxn ang="0">
                              <a:pos x="8574" y="109557"/>
                            </a:cxn>
                            <a:cxn ang="0">
                              <a:pos x="8544" y="108943"/>
                            </a:cxn>
                            <a:cxn ang="0">
                              <a:pos x="8885" y="105360"/>
                            </a:cxn>
                            <a:cxn ang="0">
                              <a:pos x="9653" y="100070"/>
                            </a:cxn>
                            <a:cxn ang="0">
                              <a:pos x="10262" y="99339"/>
                            </a:cxn>
                            <a:cxn ang="0">
                              <a:pos x="11146" y="93422"/>
                            </a:cxn>
                            <a:cxn ang="0">
                              <a:pos x="11103" y="92392"/>
                            </a:cxn>
                            <a:cxn ang="0">
                              <a:pos x="11946" y="89976"/>
                            </a:cxn>
                            <a:cxn ang="0">
                              <a:pos x="12447" y="87947"/>
                            </a:cxn>
                            <a:cxn ang="0">
                              <a:pos x="12297" y="88297"/>
                            </a:cxn>
                            <a:cxn ang="0">
                              <a:pos x="11785" y="88127"/>
                            </a:cxn>
                            <a:cxn ang="0">
                              <a:pos x="10506" y="91795"/>
                            </a:cxn>
                            <a:cxn ang="0">
                              <a:pos x="10591" y="93843"/>
                            </a:cxn>
                            <a:cxn ang="0">
                              <a:pos x="9994" y="97767"/>
                            </a:cxn>
                            <a:cxn ang="0">
                              <a:pos x="9909" y="98449"/>
                            </a:cxn>
                            <a:cxn ang="0">
                              <a:pos x="9056" y="99473"/>
                            </a:cxn>
                            <a:cxn ang="0">
                              <a:pos x="9312" y="97511"/>
                            </a:cxn>
                            <a:cxn ang="0">
                              <a:pos x="9653" y="95549"/>
                            </a:cxn>
                            <a:cxn ang="0">
                              <a:pos x="10335" y="91710"/>
                            </a:cxn>
                            <a:cxn ang="0">
                              <a:pos x="11785" y="86591"/>
                            </a:cxn>
                            <a:cxn ang="0">
                              <a:pos x="14003" y="79084"/>
                            </a:cxn>
                            <a:cxn ang="0">
                              <a:pos x="15027" y="75501"/>
                            </a:cxn>
                            <a:cxn ang="0">
                              <a:pos x="16135" y="72003"/>
                            </a:cxn>
                            <a:cxn ang="0">
                              <a:pos x="23983" y="57671"/>
                            </a:cxn>
                            <a:cxn ang="0">
                              <a:pos x="24750" y="54941"/>
                            </a:cxn>
                            <a:cxn ang="0">
                              <a:pos x="26286" y="46409"/>
                            </a:cxn>
                            <a:cxn ang="0">
                              <a:pos x="26286" y="46409"/>
                            </a:cxn>
                            <a:cxn ang="0">
                              <a:pos x="26712" y="46751"/>
                            </a:cxn>
                            <a:cxn ang="0">
                              <a:pos x="26712" y="46751"/>
                            </a:cxn>
                            <a:cxn ang="0">
                              <a:pos x="41655" y="34263"/>
                            </a:cxn>
                            <a:cxn ang="0">
                              <a:pos x="41639" y="34276"/>
                            </a:cxn>
                            <a:cxn ang="0">
                              <a:pos x="41589" y="34333"/>
                            </a:cxn>
                            <a:cxn ang="0">
                              <a:pos x="40892" y="35063"/>
                            </a:cxn>
                            <a:cxn ang="0">
                              <a:pos x="40716" y="35319"/>
                            </a:cxn>
                            <a:cxn ang="0">
                              <a:pos x="40601" y="35449"/>
                            </a:cxn>
                            <a:cxn ang="0">
                              <a:pos x="40103" y="36172"/>
                            </a:cxn>
                            <a:cxn ang="0">
                              <a:pos x="34900" y="42314"/>
                            </a:cxn>
                            <a:cxn ang="0">
                              <a:pos x="33450" y="44021"/>
                            </a:cxn>
                            <a:cxn ang="0">
                              <a:pos x="32000" y="45812"/>
                            </a:cxn>
                            <a:cxn ang="0">
                              <a:pos x="25591" y="52897"/>
                            </a:cxn>
                            <a:cxn ang="0">
                              <a:pos x="32086" y="45727"/>
                            </a:cxn>
                            <a:cxn ang="0">
                              <a:pos x="33536" y="43935"/>
                            </a:cxn>
                            <a:cxn ang="0">
                              <a:pos x="34986" y="42229"/>
                            </a:cxn>
                            <a:cxn ang="0">
                              <a:pos x="40189" y="36087"/>
                            </a:cxn>
                            <a:cxn ang="0">
                              <a:pos x="40716" y="35319"/>
                            </a:cxn>
                            <a:cxn ang="0">
                              <a:pos x="41589" y="34333"/>
                            </a:cxn>
                            <a:cxn ang="0">
                              <a:pos x="43820" y="28381"/>
                            </a:cxn>
                            <a:cxn ang="0">
                              <a:pos x="43084" y="28637"/>
                            </a:cxn>
                            <a:cxn ang="0">
                              <a:pos x="42537" y="28840"/>
                            </a:cxn>
                            <a:cxn ang="0">
                              <a:pos x="42406" y="29006"/>
                            </a:cxn>
                            <a:cxn ang="0">
                              <a:pos x="41468" y="29859"/>
                            </a:cxn>
                            <a:cxn ang="0">
                              <a:pos x="39080" y="31395"/>
                            </a:cxn>
                            <a:cxn ang="0">
                              <a:pos x="37459" y="33186"/>
                            </a:cxn>
                            <a:cxn ang="0">
                              <a:pos x="35924" y="34978"/>
                            </a:cxn>
                            <a:cxn ang="0">
                              <a:pos x="34900" y="35916"/>
                            </a:cxn>
                            <a:cxn ang="0">
                              <a:pos x="34866" y="35873"/>
                            </a:cxn>
                            <a:cxn ang="0">
                              <a:pos x="33898" y="37036"/>
                            </a:cxn>
                            <a:cxn ang="0">
                              <a:pos x="32256" y="39073"/>
                            </a:cxn>
                            <a:cxn ang="0">
                              <a:pos x="29612" y="41973"/>
                            </a:cxn>
                            <a:cxn ang="0">
                              <a:pos x="30039" y="42485"/>
                            </a:cxn>
                            <a:cxn ang="0">
                              <a:pos x="30047" y="42478"/>
                            </a:cxn>
                            <a:cxn ang="0">
                              <a:pos x="29697" y="42058"/>
                            </a:cxn>
                            <a:cxn ang="0">
                              <a:pos x="32341" y="39158"/>
                            </a:cxn>
                            <a:cxn ang="0">
                              <a:pos x="34986" y="35916"/>
                            </a:cxn>
                            <a:cxn ang="0">
                              <a:pos x="36009" y="34978"/>
                            </a:cxn>
                            <a:cxn ang="0">
                              <a:pos x="37544" y="33186"/>
                            </a:cxn>
                            <a:cxn ang="0">
                              <a:pos x="39165" y="31395"/>
                            </a:cxn>
                            <a:cxn ang="0">
                              <a:pos x="41553" y="29859"/>
                            </a:cxn>
                            <a:cxn ang="0">
                              <a:pos x="42492" y="29006"/>
                            </a:cxn>
                            <a:cxn ang="0">
                              <a:pos x="43515" y="28622"/>
                            </a:cxn>
                            <a:cxn ang="0">
                              <a:pos x="43838" y="28522"/>
                            </a:cxn>
                            <a:cxn ang="0">
                              <a:pos x="167363" y="12967"/>
                            </a:cxn>
                            <a:cxn ang="0">
                              <a:pos x="171713" y="14929"/>
                            </a:cxn>
                            <a:cxn ang="0">
                              <a:pos x="173590" y="16465"/>
                            </a:cxn>
                            <a:cxn ang="0">
                              <a:pos x="169410" y="14418"/>
                            </a:cxn>
                            <a:cxn ang="0">
                              <a:pos x="167363" y="12967"/>
                            </a:cxn>
                            <a:cxn ang="0">
                              <a:pos x="153204" y="6740"/>
                            </a:cxn>
                            <a:cxn ang="0">
                              <a:pos x="156616" y="7507"/>
                            </a:cxn>
                            <a:cxn ang="0">
                              <a:pos x="161393" y="9896"/>
                            </a:cxn>
                            <a:cxn ang="0">
                              <a:pos x="153204" y="6740"/>
                            </a:cxn>
                            <a:cxn ang="0">
                              <a:pos x="101857" y="6174"/>
                            </a:cxn>
                            <a:cxn ang="0">
                              <a:pos x="100066" y="6398"/>
                            </a:cxn>
                            <a:cxn ang="0">
                              <a:pos x="96227" y="6910"/>
                            </a:cxn>
                            <a:cxn ang="0">
                              <a:pos x="92474" y="7763"/>
                            </a:cxn>
                            <a:cxn ang="0">
                              <a:pos x="90854" y="8275"/>
                            </a:cxn>
                            <a:cxn ang="0">
                              <a:pos x="88977" y="8787"/>
                            </a:cxn>
                            <a:cxn ang="0">
                              <a:pos x="84871" y="9594"/>
                            </a:cxn>
                            <a:cxn ang="0">
                              <a:pos x="84115" y="9896"/>
                            </a:cxn>
                            <a:cxn ang="0">
                              <a:pos x="78913" y="11688"/>
                            </a:cxn>
                            <a:cxn ang="0">
                              <a:pos x="73795" y="13735"/>
                            </a:cxn>
                            <a:cxn ang="0">
                              <a:pos x="70212" y="15356"/>
                            </a:cxn>
                            <a:cxn ang="0">
                              <a:pos x="67824" y="16294"/>
                            </a:cxn>
                            <a:cxn ang="0">
                              <a:pos x="61939" y="19024"/>
                            </a:cxn>
                            <a:cxn ang="0">
                              <a:pos x="59124" y="20816"/>
                            </a:cxn>
                            <a:cxn ang="0">
                              <a:pos x="56395" y="22607"/>
                            </a:cxn>
                            <a:cxn ang="0">
                              <a:pos x="52045" y="25849"/>
                            </a:cxn>
                            <a:cxn ang="0">
                              <a:pos x="47950" y="29091"/>
                            </a:cxn>
                            <a:cxn ang="0">
                              <a:pos x="44032" y="32510"/>
                            </a:cxn>
                            <a:cxn ang="0">
                              <a:pos x="44368" y="32930"/>
                            </a:cxn>
                            <a:cxn ang="0">
                              <a:pos x="45200" y="32360"/>
                            </a:cxn>
                            <a:cxn ang="0">
                              <a:pos x="45908" y="31832"/>
                            </a:cxn>
                            <a:cxn ang="0">
                              <a:pos x="48462" y="29603"/>
                            </a:cxn>
                            <a:cxn ang="0">
                              <a:pos x="52556" y="26361"/>
                            </a:cxn>
                            <a:cxn ang="0">
                              <a:pos x="56906" y="23119"/>
                            </a:cxn>
                            <a:cxn ang="0">
                              <a:pos x="59636" y="21328"/>
                            </a:cxn>
                            <a:cxn ang="0">
                              <a:pos x="62451" y="19536"/>
                            </a:cxn>
                            <a:cxn ang="0">
                              <a:pos x="68336" y="16806"/>
                            </a:cxn>
                            <a:cxn ang="0">
                              <a:pos x="70639" y="15612"/>
                            </a:cxn>
                            <a:cxn ang="0">
                              <a:pos x="74221" y="13991"/>
                            </a:cxn>
                            <a:cxn ang="0">
                              <a:pos x="79339" y="11944"/>
                            </a:cxn>
                            <a:cxn ang="0">
                              <a:pos x="84542" y="10152"/>
                            </a:cxn>
                            <a:cxn ang="0">
                              <a:pos x="86728" y="9723"/>
                            </a:cxn>
                            <a:cxn ang="0">
                              <a:pos x="87783" y="9362"/>
                            </a:cxn>
                            <a:cxn ang="0">
                              <a:pos x="102154" y="6261"/>
                            </a:cxn>
                            <a:cxn ang="0">
                              <a:pos x="132360" y="4340"/>
                            </a:cxn>
                            <a:cxn ang="0">
                              <a:pos x="134183" y="4521"/>
                            </a:cxn>
                            <a:cxn ang="0">
                              <a:pos x="136657" y="5375"/>
                            </a:cxn>
                            <a:cxn ang="0">
                              <a:pos x="134781" y="5119"/>
                            </a:cxn>
                            <a:cxn ang="0">
                              <a:pos x="130857" y="4351"/>
                            </a:cxn>
                            <a:cxn ang="0">
                              <a:pos x="132360" y="4340"/>
                            </a:cxn>
                            <a:cxn ang="0">
                              <a:pos x="142287" y="3668"/>
                            </a:cxn>
                            <a:cxn ang="0">
                              <a:pos x="145784" y="3924"/>
                            </a:cxn>
                            <a:cxn ang="0">
                              <a:pos x="150048" y="5630"/>
                            </a:cxn>
                            <a:cxn ang="0">
                              <a:pos x="144760" y="4692"/>
                            </a:cxn>
                            <a:cxn ang="0">
                              <a:pos x="142287" y="3668"/>
                            </a:cxn>
                            <a:cxn ang="0">
                              <a:pos x="113755" y="3647"/>
                            </a:cxn>
                            <a:cxn ang="0">
                              <a:pos x="103904" y="4180"/>
                            </a:cxn>
                            <a:cxn ang="0">
                              <a:pos x="97080" y="5119"/>
                            </a:cxn>
                            <a:cxn ang="0">
                              <a:pos x="93839" y="5972"/>
                            </a:cxn>
                            <a:cxn ang="0">
                              <a:pos x="91024" y="6995"/>
                            </a:cxn>
                            <a:cxn ang="0">
                              <a:pos x="87101" y="7507"/>
                            </a:cxn>
                            <a:cxn ang="0">
                              <a:pos x="72259" y="13223"/>
                            </a:cxn>
                            <a:cxn ang="0">
                              <a:pos x="66886" y="15612"/>
                            </a:cxn>
                            <a:cxn ang="0">
                              <a:pos x="65265" y="16209"/>
                            </a:cxn>
                            <a:cxn ang="0">
                              <a:pos x="63815" y="16977"/>
                            </a:cxn>
                            <a:cxn ang="0">
                              <a:pos x="61086" y="18427"/>
                            </a:cxn>
                            <a:cxn ang="0">
                              <a:pos x="56821" y="20645"/>
                            </a:cxn>
                            <a:cxn ang="0">
                              <a:pos x="53580" y="23205"/>
                            </a:cxn>
                            <a:cxn ang="0">
                              <a:pos x="44197" y="30541"/>
                            </a:cxn>
                            <a:cxn ang="0">
                              <a:pos x="42237" y="32247"/>
                            </a:cxn>
                            <a:cxn ang="0">
                              <a:pos x="40319" y="33999"/>
                            </a:cxn>
                            <a:cxn ang="0">
                              <a:pos x="40359" y="34039"/>
                            </a:cxn>
                            <a:cxn ang="0">
                              <a:pos x="25603" y="51357"/>
                            </a:cxn>
                            <a:cxn ang="0">
                              <a:pos x="22618" y="55452"/>
                            </a:cxn>
                            <a:cxn ang="0">
                              <a:pos x="21253" y="57926"/>
                            </a:cxn>
                            <a:cxn ang="0">
                              <a:pos x="19888" y="60230"/>
                            </a:cxn>
                            <a:cxn ang="0">
                              <a:pos x="17330" y="65007"/>
                            </a:cxn>
                            <a:cxn ang="0">
                              <a:pos x="14546" y="69394"/>
                            </a:cxn>
                            <a:cxn ang="0">
                              <a:pos x="14515" y="69529"/>
                            </a:cxn>
                            <a:cxn ang="0">
                              <a:pos x="13577" y="72088"/>
                            </a:cxn>
                            <a:cxn ang="0">
                              <a:pos x="12894" y="73282"/>
                            </a:cxn>
                            <a:cxn ang="0">
                              <a:pos x="12724" y="73453"/>
                            </a:cxn>
                            <a:cxn ang="0">
                              <a:pos x="11967" y="75970"/>
                            </a:cxn>
                            <a:cxn ang="0">
                              <a:pos x="11785" y="77463"/>
                            </a:cxn>
                            <a:cxn ang="0">
                              <a:pos x="11615" y="79595"/>
                            </a:cxn>
                            <a:cxn ang="0">
                              <a:pos x="10421" y="83093"/>
                            </a:cxn>
                            <a:cxn ang="0">
                              <a:pos x="9312" y="86591"/>
                            </a:cxn>
                            <a:cxn ang="0">
                              <a:pos x="8118" y="91710"/>
                            </a:cxn>
                            <a:cxn ang="0">
                              <a:pos x="7435" y="96402"/>
                            </a:cxn>
                            <a:cxn ang="0">
                              <a:pos x="7009" y="101094"/>
                            </a:cxn>
                            <a:cxn ang="0">
                              <a:pos x="7606" y="97852"/>
                            </a:cxn>
                            <a:cxn ang="0">
                              <a:pos x="7661" y="97585"/>
                            </a:cxn>
                            <a:cxn ang="0">
                              <a:pos x="7777" y="96317"/>
                            </a:cxn>
                            <a:cxn ang="0">
                              <a:pos x="8459" y="91624"/>
                            </a:cxn>
                            <a:cxn ang="0">
                              <a:pos x="8673" y="91696"/>
                            </a:cxn>
                            <a:cxn ang="0">
                              <a:pos x="8691" y="91616"/>
                            </a:cxn>
                            <a:cxn ang="0">
                              <a:pos x="8459" y="91539"/>
                            </a:cxn>
                            <a:cxn ang="0">
                              <a:pos x="9653" y="86420"/>
                            </a:cxn>
                            <a:cxn ang="0">
                              <a:pos x="10762" y="82923"/>
                            </a:cxn>
                            <a:cxn ang="0">
                              <a:pos x="11951" y="79441"/>
                            </a:cxn>
                            <a:cxn ang="0">
                              <a:pos x="11871" y="79425"/>
                            </a:cxn>
                            <a:cxn ang="0">
                              <a:pos x="12041" y="77292"/>
                            </a:cxn>
                            <a:cxn ang="0">
                              <a:pos x="12980" y="73282"/>
                            </a:cxn>
                            <a:cxn ang="0">
                              <a:pos x="13662" y="72088"/>
                            </a:cxn>
                            <a:cxn ang="0">
                              <a:pos x="13685" y="72026"/>
                            </a:cxn>
                            <a:cxn ang="0">
                              <a:pos x="14600" y="69529"/>
                            </a:cxn>
                            <a:cxn ang="0">
                              <a:pos x="17415" y="65093"/>
                            </a:cxn>
                            <a:cxn ang="0">
                              <a:pos x="19974" y="60315"/>
                            </a:cxn>
                            <a:cxn ang="0">
                              <a:pos x="21338" y="58012"/>
                            </a:cxn>
                            <a:cxn ang="0">
                              <a:pos x="22703" y="55538"/>
                            </a:cxn>
                            <a:cxn ang="0">
                              <a:pos x="25689" y="51443"/>
                            </a:cxn>
                            <a:cxn ang="0">
                              <a:pos x="40445" y="34125"/>
                            </a:cxn>
                            <a:cxn ang="0">
                              <a:pos x="44368" y="30541"/>
                            </a:cxn>
                            <a:cxn ang="0">
                              <a:pos x="53751" y="23205"/>
                            </a:cxn>
                            <a:cxn ang="0">
                              <a:pos x="56992" y="20645"/>
                            </a:cxn>
                            <a:cxn ang="0">
                              <a:pos x="61256" y="18427"/>
                            </a:cxn>
                            <a:cxn ang="0">
                              <a:pos x="63986" y="16977"/>
                            </a:cxn>
                            <a:cxn ang="0">
                              <a:pos x="65436" y="16209"/>
                            </a:cxn>
                            <a:cxn ang="0">
                              <a:pos x="67057" y="15612"/>
                            </a:cxn>
                            <a:cxn ang="0">
                              <a:pos x="72430" y="13223"/>
                            </a:cxn>
                            <a:cxn ang="0">
                              <a:pos x="87271" y="7507"/>
                            </a:cxn>
                            <a:cxn ang="0">
                              <a:pos x="91195" y="6996"/>
                            </a:cxn>
                            <a:cxn ang="0">
                              <a:pos x="94010" y="5972"/>
                            </a:cxn>
                            <a:cxn ang="0">
                              <a:pos x="97251" y="5119"/>
                            </a:cxn>
                            <a:cxn ang="0">
                              <a:pos x="104074" y="4180"/>
                            </a:cxn>
                            <a:cxn ang="0">
                              <a:pos x="113926" y="3679"/>
                            </a:cxn>
                            <a:cxn ang="0">
                              <a:pos x="121844" y="3945"/>
                            </a:cxn>
                            <a:cxn ang="0">
                              <a:pos x="125739" y="0"/>
                            </a:cxn>
                            <a:cxn ang="0">
                              <a:pos x="129748" y="256"/>
                            </a:cxn>
                            <a:cxn ang="0">
                              <a:pos x="133842" y="682"/>
                            </a:cxn>
                            <a:cxn ang="0">
                              <a:pos x="136572" y="1365"/>
                            </a:cxn>
                            <a:cxn ang="0">
                              <a:pos x="138363" y="2218"/>
                            </a:cxn>
                            <a:cxn ang="0">
                              <a:pos x="140581" y="1791"/>
                            </a:cxn>
                            <a:cxn ang="0">
                              <a:pos x="143907" y="2559"/>
                            </a:cxn>
                            <a:cxn ang="0">
                              <a:pos x="145954" y="3156"/>
                            </a:cxn>
                            <a:cxn ang="0">
                              <a:pos x="145869" y="3242"/>
                            </a:cxn>
                            <a:cxn ang="0">
                              <a:pos x="145784" y="3839"/>
                            </a:cxn>
                            <a:cxn ang="0">
                              <a:pos x="142287" y="3583"/>
                            </a:cxn>
                            <a:cxn ang="0">
                              <a:pos x="141092" y="3242"/>
                            </a:cxn>
                            <a:cxn ang="0">
                              <a:pos x="139898" y="2986"/>
                            </a:cxn>
                            <a:cxn ang="0">
                              <a:pos x="137595" y="2474"/>
                            </a:cxn>
                            <a:cxn ang="0">
                              <a:pos x="135292" y="1962"/>
                            </a:cxn>
                            <a:cxn ang="0">
                              <a:pos x="132904" y="1621"/>
                            </a:cxn>
                            <a:cxn ang="0">
                              <a:pos x="130260" y="1621"/>
                            </a:cxn>
                            <a:cxn ang="0">
                              <a:pos x="128128" y="1621"/>
                            </a:cxn>
                            <a:cxn ang="0">
                              <a:pos x="124801" y="1621"/>
                            </a:cxn>
                            <a:cxn ang="0">
                              <a:pos x="124645" y="1571"/>
                            </a:cxn>
                            <a:cxn ang="0">
                              <a:pos x="123180" y="2303"/>
                            </a:cxn>
                            <a:cxn ang="0">
                              <a:pos x="123692" y="3156"/>
                            </a:cxn>
                            <a:cxn ang="0">
                              <a:pos x="128810" y="4180"/>
                            </a:cxn>
                            <a:cxn ang="0">
                              <a:pos x="126533" y="4220"/>
                            </a:cxn>
                            <a:cxn ang="0">
                              <a:pos x="126571" y="4223"/>
                            </a:cxn>
                            <a:cxn ang="0">
                              <a:pos x="128981" y="4180"/>
                            </a:cxn>
                            <a:cxn ang="0">
                              <a:pos x="131028" y="4436"/>
                            </a:cxn>
                            <a:cxn ang="0">
                              <a:pos x="134951" y="5204"/>
                            </a:cxn>
                            <a:cxn ang="0">
                              <a:pos x="136828" y="5460"/>
                            </a:cxn>
                            <a:cxn ang="0">
                              <a:pos x="139984" y="6142"/>
                            </a:cxn>
                            <a:cxn ang="0">
                              <a:pos x="143225" y="6825"/>
                            </a:cxn>
                            <a:cxn ang="0">
                              <a:pos x="146381" y="7593"/>
                            </a:cxn>
                            <a:cxn ang="0">
                              <a:pos x="149537" y="8531"/>
                            </a:cxn>
                            <a:cxn ang="0">
                              <a:pos x="151072" y="8958"/>
                            </a:cxn>
                            <a:cxn ang="0">
                              <a:pos x="152607" y="9470"/>
                            </a:cxn>
                            <a:cxn ang="0">
                              <a:pos x="152627" y="9488"/>
                            </a:cxn>
                            <a:cxn ang="0">
                              <a:pos x="153728" y="9677"/>
                            </a:cxn>
                            <a:cxn ang="0">
                              <a:pos x="156396" y="10669"/>
                            </a:cxn>
                            <a:cxn ang="0">
                              <a:pos x="156769" y="11234"/>
                            </a:cxn>
                            <a:cxn ang="0">
                              <a:pos x="156872" y="11261"/>
                            </a:cxn>
                            <a:cxn ang="0">
                              <a:pos x="159260" y="12199"/>
                            </a:cxn>
                            <a:cxn ang="0">
                              <a:pos x="161307" y="13053"/>
                            </a:cxn>
                            <a:cxn ang="0">
                              <a:pos x="163354" y="13991"/>
                            </a:cxn>
                            <a:cxn ang="0">
                              <a:pos x="164890" y="14844"/>
                            </a:cxn>
                            <a:cxn ang="0">
                              <a:pos x="165913" y="15356"/>
                            </a:cxn>
                            <a:cxn ang="0">
                              <a:pos x="167022" y="15953"/>
                            </a:cxn>
                            <a:cxn ang="0">
                              <a:pos x="170775" y="18086"/>
                            </a:cxn>
                            <a:cxn ang="0">
                              <a:pos x="175552" y="21157"/>
                            </a:cxn>
                            <a:cxn ang="0">
                              <a:pos x="178025" y="22863"/>
                            </a:cxn>
                            <a:cxn ang="0">
                              <a:pos x="178097" y="22915"/>
                            </a:cxn>
                            <a:cxn ang="0">
                              <a:pos x="179361" y="23683"/>
                            </a:cxn>
                            <a:cxn ang="0">
                              <a:pos x="227496" y="114232"/>
                            </a:cxn>
                            <a:cxn ang="0">
                              <a:pos x="227460" y="114946"/>
                            </a:cxn>
                            <a:cxn ang="0">
                              <a:pos x="228434" y="115085"/>
                            </a:cxn>
                            <a:cxn ang="0">
                              <a:pos x="229372" y="115768"/>
                            </a:cxn>
                            <a:cxn ang="0">
                              <a:pos x="229799" y="118071"/>
                            </a:cxn>
                            <a:cxn ang="0">
                              <a:pos x="231420" y="120801"/>
                            </a:cxn>
                            <a:cxn ang="0">
                              <a:pos x="232102" y="120863"/>
                            </a:cxn>
                            <a:cxn ang="0">
                              <a:pos x="232102" y="120204"/>
                            </a:cxn>
                            <a:cxn ang="0">
                              <a:pos x="232795" y="118277"/>
                            </a:cxn>
                            <a:cxn ang="0">
                              <a:pos x="232784" y="117900"/>
                            </a:cxn>
                            <a:cxn ang="0">
                              <a:pos x="233467" y="115597"/>
                            </a:cxn>
                            <a:cxn ang="0">
                              <a:pos x="234405" y="115597"/>
                            </a:cxn>
                            <a:cxn ang="0">
                              <a:pos x="235855" y="114659"/>
                            </a:cxn>
                            <a:cxn ang="0">
                              <a:pos x="236025" y="118412"/>
                            </a:cxn>
                            <a:cxn ang="0">
                              <a:pos x="235599" y="120204"/>
                            </a:cxn>
                            <a:cxn ang="0">
                              <a:pos x="235087" y="121910"/>
                            </a:cxn>
                            <a:cxn ang="0">
                              <a:pos x="234831" y="124725"/>
                            </a:cxn>
                            <a:cxn ang="0">
                              <a:pos x="234746" y="126176"/>
                            </a:cxn>
                            <a:cxn ang="0">
                              <a:pos x="234576" y="127626"/>
                            </a:cxn>
                            <a:cxn ang="0">
                              <a:pos x="234212" y="127868"/>
                            </a:cxn>
                            <a:cxn ang="0">
                              <a:pos x="234234" y="127967"/>
                            </a:cxn>
                            <a:cxn ang="0">
                              <a:pos x="234583" y="127735"/>
                            </a:cxn>
                            <a:cxn ang="0">
                              <a:pos x="234746" y="126346"/>
                            </a:cxn>
                            <a:cxn ang="0">
                              <a:pos x="234831" y="124896"/>
                            </a:cxn>
                            <a:cxn ang="0">
                              <a:pos x="235087" y="122081"/>
                            </a:cxn>
                            <a:cxn ang="0">
                              <a:pos x="235599" y="120374"/>
                            </a:cxn>
                            <a:cxn ang="0">
                              <a:pos x="236025" y="118583"/>
                            </a:cxn>
                            <a:cxn ang="0">
                              <a:pos x="236708" y="119095"/>
                            </a:cxn>
                            <a:cxn ang="0">
                              <a:pos x="236623" y="120374"/>
                            </a:cxn>
                            <a:cxn ang="0">
                              <a:pos x="236452" y="121654"/>
                            </a:cxn>
                            <a:cxn ang="0">
                              <a:pos x="236367" y="124043"/>
                            </a:cxn>
                            <a:cxn ang="0">
                              <a:pos x="236196" y="126858"/>
                            </a:cxn>
                            <a:cxn ang="0">
                              <a:pos x="235770" y="129844"/>
                            </a:cxn>
                            <a:cxn ang="0">
                              <a:pos x="235258" y="133000"/>
                            </a:cxn>
                            <a:cxn ang="0">
                              <a:pos x="234661" y="136072"/>
                            </a:cxn>
                            <a:cxn ang="0">
                              <a:pos x="233552" y="142555"/>
                            </a:cxn>
                            <a:cxn ang="0">
                              <a:pos x="232528" y="143153"/>
                            </a:cxn>
                            <a:cxn ang="0">
                              <a:pos x="231249" y="146906"/>
                            </a:cxn>
                            <a:cxn ang="0">
                              <a:pos x="230908" y="150489"/>
                            </a:cxn>
                            <a:cxn ang="0">
                              <a:pos x="230737" y="151001"/>
                            </a:cxn>
                            <a:cxn ang="0">
                              <a:pos x="229287" y="154925"/>
                            </a:cxn>
                            <a:cxn ang="0">
                              <a:pos x="228861" y="155267"/>
                            </a:cxn>
                            <a:cxn ang="0">
                              <a:pos x="227070" y="159447"/>
                            </a:cxn>
                            <a:cxn ang="0">
                              <a:pos x="228946" y="155267"/>
                            </a:cxn>
                            <a:cxn ang="0">
                              <a:pos x="229372" y="154925"/>
                            </a:cxn>
                            <a:cxn ang="0">
                              <a:pos x="226643" y="162689"/>
                            </a:cxn>
                            <a:cxn ang="0">
                              <a:pos x="225193" y="163457"/>
                            </a:cxn>
                            <a:cxn ang="0">
                              <a:pos x="224892" y="164058"/>
                            </a:cxn>
                            <a:cxn ang="0">
                              <a:pos x="224937" y="164139"/>
                            </a:cxn>
                            <a:cxn ang="0">
                              <a:pos x="225278" y="163457"/>
                            </a:cxn>
                            <a:cxn ang="0">
                              <a:pos x="226728" y="162689"/>
                            </a:cxn>
                            <a:cxn ang="0">
                              <a:pos x="225705" y="165589"/>
                            </a:cxn>
                            <a:cxn ang="0">
                              <a:pos x="223828" y="169002"/>
                            </a:cxn>
                            <a:cxn ang="0">
                              <a:pos x="222890" y="170708"/>
                            </a:cxn>
                            <a:cxn ang="0">
                              <a:pos x="221867" y="172414"/>
                            </a:cxn>
                            <a:cxn ang="0">
                              <a:pos x="221099" y="173694"/>
                            </a:cxn>
                            <a:cxn ang="0">
                              <a:pos x="219990" y="176168"/>
                            </a:cxn>
                            <a:cxn ang="0">
                              <a:pos x="218796" y="178557"/>
                            </a:cxn>
                            <a:cxn ang="0">
                              <a:pos x="216920" y="181116"/>
                            </a:cxn>
                            <a:cxn ang="0">
                              <a:pos x="215043" y="183505"/>
                            </a:cxn>
                            <a:cxn ang="0">
                              <a:pos x="215121" y="183344"/>
                            </a:cxn>
                            <a:cxn ang="0">
                              <a:pos x="212996" y="186235"/>
                            </a:cxn>
                            <a:cxn ang="0">
                              <a:pos x="208390" y="191268"/>
                            </a:cxn>
                            <a:cxn ang="0">
                              <a:pos x="207483" y="192664"/>
                            </a:cxn>
                            <a:cxn ang="0">
                              <a:pos x="208390" y="191353"/>
                            </a:cxn>
                            <a:cxn ang="0">
                              <a:pos x="212996" y="186320"/>
                            </a:cxn>
                            <a:cxn ang="0">
                              <a:pos x="209499" y="191609"/>
                            </a:cxn>
                            <a:cxn ang="0">
                              <a:pos x="207697" y="193497"/>
                            </a:cxn>
                            <a:cxn ang="0">
                              <a:pos x="206250" y="194560"/>
                            </a:cxn>
                            <a:cxn ang="0">
                              <a:pos x="206172" y="194681"/>
                            </a:cxn>
                            <a:cxn ang="0">
                              <a:pos x="205268" y="195376"/>
                            </a:cxn>
                            <a:cxn ang="0">
                              <a:pos x="205234" y="195619"/>
                            </a:cxn>
                            <a:cxn ang="0">
                              <a:pos x="201225" y="199714"/>
                            </a:cxn>
                            <a:cxn ang="0">
                              <a:pos x="196960" y="203638"/>
                            </a:cxn>
                            <a:cxn ang="0">
                              <a:pos x="196763" y="203781"/>
                            </a:cxn>
                            <a:cxn ang="0">
                              <a:pos x="195340" y="205600"/>
                            </a:cxn>
                            <a:cxn ang="0">
                              <a:pos x="191928" y="208160"/>
                            </a:cxn>
                            <a:cxn ang="0">
                              <a:pos x="188739" y="210552"/>
                            </a:cxn>
                            <a:cxn ang="0">
                              <a:pos x="188728" y="210566"/>
                            </a:cxn>
                            <a:cxn ang="0">
                              <a:pos x="191928" y="208245"/>
                            </a:cxn>
                            <a:cxn ang="0">
                              <a:pos x="195340" y="205686"/>
                            </a:cxn>
                            <a:cxn ang="0">
                              <a:pos x="192525" y="208501"/>
                            </a:cxn>
                            <a:cxn ang="0">
                              <a:pos x="190233" y="209994"/>
                            </a:cxn>
                            <a:cxn ang="0">
                              <a:pos x="188647" y="210664"/>
                            </a:cxn>
                            <a:cxn ang="0">
                              <a:pos x="188602" y="210719"/>
                            </a:cxn>
                            <a:cxn ang="0">
                              <a:pos x="186896" y="211828"/>
                            </a:cxn>
                            <a:cxn ang="0">
                              <a:pos x="186253" y="212126"/>
                            </a:cxn>
                            <a:cxn ang="0">
                              <a:pos x="184635" y="213438"/>
                            </a:cxn>
                            <a:cxn ang="0">
                              <a:pos x="183057" y="214558"/>
                            </a:cxn>
                            <a:cxn ang="0">
                              <a:pos x="180669" y="216094"/>
                            </a:cxn>
                            <a:cxn ang="0">
                              <a:pos x="179902" y="216179"/>
                            </a:cxn>
                            <a:cxn ang="0">
                              <a:pos x="179048" y="216558"/>
                            </a:cxn>
                            <a:cxn ang="0">
                              <a:pos x="178916" y="216659"/>
                            </a:cxn>
                            <a:cxn ang="0">
                              <a:pos x="179987" y="216264"/>
                            </a:cxn>
                            <a:cxn ang="0">
                              <a:pos x="180755" y="216179"/>
                            </a:cxn>
                            <a:cxn ang="0">
                              <a:pos x="177684" y="218482"/>
                            </a:cxn>
                            <a:cxn ang="0">
                              <a:pos x="175722" y="219506"/>
                            </a:cxn>
                            <a:cxn ang="0">
                              <a:pos x="173760" y="220445"/>
                            </a:cxn>
                            <a:cxn ang="0">
                              <a:pos x="172375" y="220653"/>
                            </a:cxn>
                            <a:cxn ang="0">
                              <a:pos x="172140" y="220786"/>
                            </a:cxn>
                            <a:cxn ang="0">
                              <a:pos x="165657" y="223601"/>
                            </a:cxn>
                            <a:cxn ang="0">
                              <a:pos x="165327" y="223676"/>
                            </a:cxn>
                            <a:cxn ang="0">
                              <a:pos x="163354" y="224966"/>
                            </a:cxn>
                            <a:cxn ang="0">
                              <a:pos x="164463" y="225307"/>
                            </a:cxn>
                            <a:cxn ang="0">
                              <a:pos x="160369" y="227099"/>
                            </a:cxn>
                            <a:cxn ang="0">
                              <a:pos x="160710" y="225905"/>
                            </a:cxn>
                            <a:cxn ang="0">
                              <a:pos x="159345" y="226416"/>
                            </a:cxn>
                            <a:cxn ang="0">
                              <a:pos x="158066" y="226843"/>
                            </a:cxn>
                            <a:cxn ang="0">
                              <a:pos x="155422" y="227696"/>
                            </a:cxn>
                            <a:cxn ang="0">
                              <a:pos x="155069" y="227272"/>
                            </a:cxn>
                            <a:cxn ang="0">
                              <a:pos x="153801" y="227525"/>
                            </a:cxn>
                            <a:cxn ang="0">
                              <a:pos x="152266" y="227867"/>
                            </a:cxn>
                            <a:cxn ang="0">
                              <a:pos x="149110" y="228635"/>
                            </a:cxn>
                            <a:cxn ang="0">
                              <a:pos x="149006" y="228683"/>
                            </a:cxn>
                            <a:cxn ang="0">
                              <a:pos x="152010" y="227952"/>
                            </a:cxn>
                            <a:cxn ang="0">
                              <a:pos x="153545" y="227611"/>
                            </a:cxn>
                            <a:cxn ang="0">
                              <a:pos x="154825" y="227355"/>
                            </a:cxn>
                            <a:cxn ang="0">
                              <a:pos x="155337" y="227781"/>
                            </a:cxn>
                            <a:cxn ang="0">
                              <a:pos x="157981" y="226928"/>
                            </a:cxn>
                            <a:cxn ang="0">
                              <a:pos x="159260" y="226502"/>
                            </a:cxn>
                            <a:cxn ang="0">
                              <a:pos x="160625" y="225990"/>
                            </a:cxn>
                            <a:cxn ang="0">
                              <a:pos x="160284" y="227184"/>
                            </a:cxn>
                            <a:cxn ang="0">
                              <a:pos x="156701" y="228890"/>
                            </a:cxn>
                            <a:cxn ang="0">
                              <a:pos x="156526" y="228841"/>
                            </a:cxn>
                            <a:cxn ang="0">
                              <a:pos x="154057" y="229829"/>
                            </a:cxn>
                            <a:cxn ang="0">
                              <a:pos x="152010" y="230426"/>
                            </a:cxn>
                            <a:cxn ang="0">
                              <a:pos x="148940" y="231194"/>
                            </a:cxn>
                            <a:cxn ang="0">
                              <a:pos x="147671" y="231087"/>
                            </a:cxn>
                            <a:cxn ang="0">
                              <a:pos x="145017" y="231604"/>
                            </a:cxn>
                            <a:cxn ang="0">
                              <a:pos x="144931" y="231791"/>
                            </a:cxn>
                            <a:cxn ang="0">
                              <a:pos x="137851" y="233156"/>
                            </a:cxn>
                            <a:cxn ang="0">
                              <a:pos x="136231" y="232729"/>
                            </a:cxn>
                            <a:cxn ang="0">
                              <a:pos x="134866" y="232729"/>
                            </a:cxn>
                            <a:cxn ang="0">
                              <a:pos x="132478" y="233497"/>
                            </a:cxn>
                            <a:cxn ang="0">
                              <a:pos x="130345" y="233668"/>
                            </a:cxn>
                            <a:cxn ang="0">
                              <a:pos x="128213" y="233753"/>
                            </a:cxn>
                            <a:cxn ang="0">
                              <a:pos x="127981" y="233654"/>
                            </a:cxn>
                            <a:cxn ang="0">
                              <a:pos x="126038" y="233998"/>
                            </a:cxn>
                            <a:cxn ang="0">
                              <a:pos x="123692" y="233583"/>
                            </a:cxn>
                            <a:cxn ang="0">
                              <a:pos x="123778" y="233497"/>
                            </a:cxn>
                            <a:cxn ang="0">
                              <a:pos x="124204" y="232900"/>
                            </a:cxn>
                            <a:cxn ang="0">
                              <a:pos x="122242" y="232644"/>
                            </a:cxn>
                            <a:cxn ang="0">
                              <a:pos x="123180" y="232132"/>
                            </a:cxn>
                            <a:cxn ang="0">
                              <a:pos x="125995" y="232047"/>
                            </a:cxn>
                            <a:cxn ang="0">
                              <a:pos x="128725" y="231962"/>
                            </a:cxn>
                            <a:cxn ang="0">
                              <a:pos x="132648" y="232047"/>
                            </a:cxn>
                            <a:cxn ang="0">
                              <a:pos x="135378" y="231791"/>
                            </a:cxn>
                            <a:cxn ang="0">
                              <a:pos x="140495" y="230682"/>
                            </a:cxn>
                            <a:cxn ang="0">
                              <a:pos x="143907" y="229914"/>
                            </a:cxn>
                            <a:cxn ang="0">
                              <a:pos x="146466" y="229829"/>
                            </a:cxn>
                            <a:cxn ang="0">
                              <a:pos x="146644" y="229746"/>
                            </a:cxn>
                            <a:cxn ang="0">
                              <a:pos x="144163" y="229829"/>
                            </a:cxn>
                            <a:cxn ang="0">
                              <a:pos x="140751" y="230597"/>
                            </a:cxn>
                            <a:cxn ang="0">
                              <a:pos x="135634" y="231706"/>
                            </a:cxn>
                            <a:cxn ang="0">
                              <a:pos x="132904" y="231962"/>
                            </a:cxn>
                            <a:cxn ang="0">
                              <a:pos x="128981" y="231876"/>
                            </a:cxn>
                            <a:cxn ang="0">
                              <a:pos x="126251" y="231962"/>
                            </a:cxn>
                            <a:cxn ang="0">
                              <a:pos x="123436" y="232047"/>
                            </a:cxn>
                            <a:cxn ang="0">
                              <a:pos x="123522" y="231706"/>
                            </a:cxn>
                            <a:cxn ang="0">
                              <a:pos x="124119" y="230853"/>
                            </a:cxn>
                            <a:cxn ang="0">
                              <a:pos x="150389" y="226502"/>
                            </a:cxn>
                            <a:cxn ang="0">
                              <a:pos x="168216" y="219762"/>
                            </a:cxn>
                            <a:cxn ang="0">
                              <a:pos x="172907" y="217288"/>
                            </a:cxn>
                            <a:cxn ang="0">
                              <a:pos x="175552" y="215923"/>
                            </a:cxn>
                            <a:cxn ang="0">
                              <a:pos x="178281" y="214473"/>
                            </a:cxn>
                            <a:cxn ang="0">
                              <a:pos x="183399" y="211402"/>
                            </a:cxn>
                            <a:cxn ang="0">
                              <a:pos x="187493" y="208245"/>
                            </a:cxn>
                            <a:cxn ang="0">
                              <a:pos x="195169" y="202273"/>
                            </a:cxn>
                            <a:cxn ang="0">
                              <a:pos x="197302" y="200567"/>
                            </a:cxn>
                            <a:cxn ang="0">
                              <a:pos x="199349" y="198776"/>
                            </a:cxn>
                            <a:cxn ang="0">
                              <a:pos x="202419" y="195960"/>
                            </a:cxn>
                            <a:cxn ang="0">
                              <a:pos x="203699" y="193827"/>
                            </a:cxn>
                            <a:cxn ang="0">
                              <a:pos x="205537" y="192142"/>
                            </a:cxn>
                            <a:cxn ang="0">
                              <a:pos x="205551" y="192037"/>
                            </a:cxn>
                            <a:cxn ang="0">
                              <a:pos x="203784" y="193657"/>
                            </a:cxn>
                            <a:cxn ang="0">
                              <a:pos x="202505" y="195790"/>
                            </a:cxn>
                            <a:cxn ang="0">
                              <a:pos x="199434" y="198605"/>
                            </a:cxn>
                            <a:cxn ang="0">
                              <a:pos x="197387" y="200396"/>
                            </a:cxn>
                            <a:cxn ang="0">
                              <a:pos x="195255" y="202103"/>
                            </a:cxn>
                            <a:cxn ang="0">
                              <a:pos x="187578" y="208074"/>
                            </a:cxn>
                            <a:cxn ang="0">
                              <a:pos x="183484" y="211231"/>
                            </a:cxn>
                            <a:cxn ang="0">
                              <a:pos x="178366" y="214302"/>
                            </a:cxn>
                            <a:cxn ang="0">
                              <a:pos x="175637" y="215752"/>
                            </a:cxn>
                            <a:cxn ang="0">
                              <a:pos x="172993" y="217117"/>
                            </a:cxn>
                            <a:cxn ang="0">
                              <a:pos x="168301" y="219592"/>
                            </a:cxn>
                            <a:cxn ang="0">
                              <a:pos x="150475" y="226331"/>
                            </a:cxn>
                            <a:cxn ang="0">
                              <a:pos x="124204" y="230682"/>
                            </a:cxn>
                            <a:cxn ang="0">
                              <a:pos x="122242" y="230682"/>
                            </a:cxn>
                            <a:cxn ang="0">
                              <a:pos x="121986" y="230000"/>
                            </a:cxn>
                            <a:cxn ang="0">
                              <a:pos x="119939" y="229914"/>
                            </a:cxn>
                            <a:cxn ang="0">
                              <a:pos x="118063" y="230682"/>
                            </a:cxn>
                            <a:cxn ang="0">
                              <a:pos x="112604" y="230767"/>
                            </a:cxn>
                            <a:cxn ang="0">
                              <a:pos x="108595" y="230597"/>
                            </a:cxn>
                            <a:cxn ang="0">
                              <a:pos x="106633" y="230426"/>
                            </a:cxn>
                            <a:cxn ang="0">
                              <a:pos x="104672" y="230085"/>
                            </a:cxn>
                            <a:cxn ang="0">
                              <a:pos x="105853" y="228824"/>
                            </a:cxn>
                            <a:cxn ang="0">
                              <a:pos x="105610" y="228890"/>
                            </a:cxn>
                            <a:cxn ang="0">
                              <a:pos x="101207" y="228075"/>
                            </a:cxn>
                            <a:cxn ang="0">
                              <a:pos x="101004" y="228123"/>
                            </a:cxn>
                            <a:cxn ang="0">
                              <a:pos x="92560" y="226587"/>
                            </a:cxn>
                            <a:cxn ang="0">
                              <a:pos x="89233" y="225905"/>
                            </a:cxn>
                            <a:cxn ang="0">
                              <a:pos x="86333" y="225393"/>
                            </a:cxn>
                            <a:cxn ang="0">
                              <a:pos x="82836" y="223772"/>
                            </a:cxn>
                            <a:cxn ang="0">
                              <a:pos x="78486" y="222151"/>
                            </a:cxn>
                            <a:cxn ang="0">
                              <a:pos x="73965" y="220359"/>
                            </a:cxn>
                            <a:cxn ang="0">
                              <a:pos x="74733" y="219762"/>
                            </a:cxn>
                            <a:cxn ang="0">
                              <a:pos x="77889" y="220359"/>
                            </a:cxn>
                            <a:cxn ang="0">
                              <a:pos x="79254" y="221554"/>
                            </a:cxn>
                            <a:cxn ang="0">
                              <a:pos x="83945" y="222919"/>
                            </a:cxn>
                            <a:cxn ang="0">
                              <a:pos x="93242" y="225307"/>
                            </a:cxn>
                            <a:cxn ang="0">
                              <a:pos x="95545" y="225734"/>
                            </a:cxn>
                            <a:cxn ang="0">
                              <a:pos x="98019" y="226160"/>
                            </a:cxn>
                            <a:cxn ang="0">
                              <a:pos x="100748" y="226758"/>
                            </a:cxn>
                            <a:cxn ang="0">
                              <a:pos x="103756" y="227408"/>
                            </a:cxn>
                            <a:cxn ang="0">
                              <a:pos x="103989" y="227355"/>
                            </a:cxn>
                            <a:cxn ang="0">
                              <a:pos x="106804" y="227781"/>
                            </a:cxn>
                            <a:cxn ang="0">
                              <a:pos x="106889" y="227611"/>
                            </a:cxn>
                            <a:cxn ang="0">
                              <a:pos x="110983" y="227781"/>
                            </a:cxn>
                            <a:cxn ang="0">
                              <a:pos x="111666" y="227867"/>
                            </a:cxn>
                            <a:cxn ang="0">
                              <a:pos x="117977" y="227867"/>
                            </a:cxn>
                            <a:cxn ang="0">
                              <a:pos x="122583" y="228037"/>
                            </a:cxn>
                            <a:cxn ang="0">
                              <a:pos x="128042" y="227611"/>
                            </a:cxn>
                            <a:cxn ang="0">
                              <a:pos x="128725" y="227611"/>
                            </a:cxn>
                            <a:cxn ang="0">
                              <a:pos x="128981" y="228293"/>
                            </a:cxn>
                            <a:cxn ang="0">
                              <a:pos x="134354" y="227611"/>
                            </a:cxn>
                            <a:cxn ang="0">
                              <a:pos x="137936" y="226758"/>
                            </a:cxn>
                            <a:cxn ang="0">
                              <a:pos x="139984" y="226416"/>
                            </a:cxn>
                            <a:cxn ang="0">
                              <a:pos x="141263" y="226246"/>
                            </a:cxn>
                            <a:cxn ang="0">
                              <a:pos x="144078" y="225563"/>
                            </a:cxn>
                            <a:cxn ang="0">
                              <a:pos x="146381" y="225051"/>
                            </a:cxn>
                            <a:cxn ang="0">
                              <a:pos x="148684" y="224454"/>
                            </a:cxn>
                            <a:cxn ang="0">
                              <a:pos x="152908" y="223723"/>
                            </a:cxn>
                            <a:cxn ang="0">
                              <a:pos x="153460" y="223516"/>
                            </a:cxn>
                            <a:cxn ang="0">
                              <a:pos x="149025" y="224284"/>
                            </a:cxn>
                            <a:cxn ang="0">
                              <a:pos x="146722" y="224881"/>
                            </a:cxn>
                            <a:cxn ang="0">
                              <a:pos x="144419" y="225393"/>
                            </a:cxn>
                            <a:cxn ang="0">
                              <a:pos x="141604" y="226075"/>
                            </a:cxn>
                            <a:cxn ang="0">
                              <a:pos x="140325" y="226246"/>
                            </a:cxn>
                            <a:cxn ang="0">
                              <a:pos x="138278" y="226587"/>
                            </a:cxn>
                            <a:cxn ang="0">
                              <a:pos x="132734" y="227099"/>
                            </a:cxn>
                            <a:cxn ang="0">
                              <a:pos x="128981" y="227440"/>
                            </a:cxn>
                            <a:cxn ang="0">
                              <a:pos x="128298" y="227440"/>
                            </a:cxn>
                            <a:cxn ang="0">
                              <a:pos x="122839" y="227867"/>
                            </a:cxn>
                            <a:cxn ang="0">
                              <a:pos x="118233" y="227696"/>
                            </a:cxn>
                            <a:cxn ang="0">
                              <a:pos x="111922" y="227696"/>
                            </a:cxn>
                            <a:cxn ang="0">
                              <a:pos x="111239" y="227611"/>
                            </a:cxn>
                            <a:cxn ang="0">
                              <a:pos x="108595" y="226502"/>
                            </a:cxn>
                            <a:cxn ang="0">
                              <a:pos x="107145" y="227440"/>
                            </a:cxn>
                            <a:cxn ang="0">
                              <a:pos x="107141" y="227448"/>
                            </a:cxn>
                            <a:cxn ang="0">
                              <a:pos x="108339" y="226672"/>
                            </a:cxn>
                            <a:cxn ang="0">
                              <a:pos x="110983" y="227781"/>
                            </a:cxn>
                            <a:cxn ang="0">
                              <a:pos x="106889" y="227611"/>
                            </a:cxn>
                            <a:cxn ang="0">
                              <a:pos x="106921" y="227590"/>
                            </a:cxn>
                            <a:cxn ang="0">
                              <a:pos x="104245" y="227184"/>
                            </a:cxn>
                            <a:cxn ang="0">
                              <a:pos x="101089" y="226502"/>
                            </a:cxn>
                            <a:cxn ang="0">
                              <a:pos x="98360" y="225905"/>
                            </a:cxn>
                            <a:cxn ang="0">
                              <a:pos x="95886" y="225478"/>
                            </a:cxn>
                            <a:cxn ang="0">
                              <a:pos x="93583" y="225051"/>
                            </a:cxn>
                            <a:cxn ang="0">
                              <a:pos x="84286" y="222663"/>
                            </a:cxn>
                            <a:cxn ang="0">
                              <a:pos x="79595" y="221298"/>
                            </a:cxn>
                            <a:cxn ang="0">
                              <a:pos x="78230" y="220103"/>
                            </a:cxn>
                            <a:cxn ang="0">
                              <a:pos x="75074" y="219506"/>
                            </a:cxn>
                            <a:cxn ang="0">
                              <a:pos x="70383" y="217117"/>
                            </a:cxn>
                            <a:cxn ang="0">
                              <a:pos x="69018" y="217203"/>
                            </a:cxn>
                            <a:cxn ang="0">
                              <a:pos x="64156" y="214729"/>
                            </a:cxn>
                            <a:cxn ang="0">
                              <a:pos x="63304" y="213193"/>
                            </a:cxn>
                            <a:cxn ang="0">
                              <a:pos x="63474" y="213108"/>
                            </a:cxn>
                            <a:cxn ang="0">
                              <a:pos x="66459" y="214729"/>
                            </a:cxn>
                            <a:cxn ang="0">
                              <a:pos x="69445" y="216350"/>
                            </a:cxn>
                            <a:cxn ang="0">
                              <a:pos x="70298" y="215838"/>
                            </a:cxn>
                            <a:cxn ang="0">
                              <a:pos x="66801" y="213534"/>
                            </a:cxn>
                            <a:cxn ang="0">
                              <a:pos x="63901" y="212255"/>
                            </a:cxn>
                            <a:cxn ang="0">
                              <a:pos x="59892" y="209951"/>
                            </a:cxn>
                            <a:cxn ang="0">
                              <a:pos x="56480" y="207733"/>
                            </a:cxn>
                            <a:cxn ang="0">
                              <a:pos x="51106" y="205430"/>
                            </a:cxn>
                            <a:cxn ang="0">
                              <a:pos x="49059" y="203724"/>
                            </a:cxn>
                            <a:cxn ang="0">
                              <a:pos x="49486" y="203553"/>
                            </a:cxn>
                            <a:cxn ang="0">
                              <a:pos x="51533" y="204150"/>
                            </a:cxn>
                            <a:cxn ang="0">
                              <a:pos x="47268" y="199714"/>
                            </a:cxn>
                            <a:cxn ang="0">
                              <a:pos x="44880" y="197752"/>
                            </a:cxn>
                            <a:cxn ang="0">
                              <a:pos x="42662" y="195790"/>
                            </a:cxn>
                            <a:cxn ang="0">
                              <a:pos x="39848" y="193486"/>
                            </a:cxn>
                            <a:cxn ang="0">
                              <a:pos x="35753" y="188965"/>
                            </a:cxn>
                            <a:cxn ang="0">
                              <a:pos x="35472" y="188087"/>
                            </a:cxn>
                            <a:cxn ang="0">
                              <a:pos x="34644" y="187258"/>
                            </a:cxn>
                            <a:cxn ang="0">
                              <a:pos x="31830" y="184187"/>
                            </a:cxn>
                            <a:cxn ang="0">
                              <a:pos x="31489" y="182652"/>
                            </a:cxn>
                            <a:cxn ang="0">
                              <a:pos x="30380" y="181116"/>
                            </a:cxn>
                            <a:cxn ang="0">
                              <a:pos x="30248" y="180909"/>
                            </a:cxn>
                            <a:cxn ang="0">
                              <a:pos x="28930" y="180007"/>
                            </a:cxn>
                            <a:cxn ang="0">
                              <a:pos x="26371" y="176339"/>
                            </a:cxn>
                            <a:cxn ang="0">
                              <a:pos x="24921" y="172926"/>
                            </a:cxn>
                            <a:cxn ang="0">
                              <a:pos x="24750" y="172926"/>
                            </a:cxn>
                            <a:cxn ang="0">
                              <a:pos x="22789" y="169172"/>
                            </a:cxn>
                            <a:cxn ang="0">
                              <a:pos x="20912" y="165419"/>
                            </a:cxn>
                            <a:cxn ang="0">
                              <a:pos x="18950" y="161068"/>
                            </a:cxn>
                            <a:cxn ang="0">
                              <a:pos x="17159" y="156632"/>
                            </a:cxn>
                            <a:cxn ang="0">
                              <a:pos x="18950" y="159618"/>
                            </a:cxn>
                            <a:cxn ang="0">
                              <a:pos x="20741" y="163371"/>
                            </a:cxn>
                            <a:cxn ang="0">
                              <a:pos x="21338" y="165419"/>
                            </a:cxn>
                            <a:cxn ang="0">
                              <a:pos x="21585" y="165781"/>
                            </a:cxn>
                            <a:cxn ang="0">
                              <a:pos x="21282" y="164201"/>
                            </a:cxn>
                            <a:cxn ang="0">
                              <a:pos x="20489" y="162763"/>
                            </a:cxn>
                            <a:cxn ang="0">
                              <a:pos x="19200" y="159864"/>
                            </a:cxn>
                            <a:cxn ang="0">
                              <a:pos x="17671" y="157314"/>
                            </a:cxn>
                            <a:cxn ang="0">
                              <a:pos x="15794" y="152195"/>
                            </a:cxn>
                            <a:cxn ang="0">
                              <a:pos x="14187" y="146949"/>
                            </a:cxn>
                            <a:cxn ang="0">
                              <a:pos x="13659" y="145419"/>
                            </a:cxn>
                            <a:cxn ang="0">
                              <a:pos x="11359" y="136239"/>
                            </a:cxn>
                            <a:cxn ang="0">
                              <a:pos x="10343" y="129575"/>
                            </a:cxn>
                            <a:cxn ang="0">
                              <a:pos x="10335" y="129759"/>
                            </a:cxn>
                            <a:cxn ang="0">
                              <a:pos x="10421" y="131124"/>
                            </a:cxn>
                            <a:cxn ang="0">
                              <a:pos x="10847" y="134280"/>
                            </a:cxn>
                            <a:cxn ang="0">
                              <a:pos x="11359" y="137522"/>
                            </a:cxn>
                            <a:cxn ang="0">
                              <a:pos x="10506" y="134707"/>
                            </a:cxn>
                            <a:cxn ang="0">
                              <a:pos x="9909" y="131124"/>
                            </a:cxn>
                            <a:cxn ang="0">
                              <a:pos x="9227" y="131124"/>
                            </a:cxn>
                            <a:cxn ang="0">
                              <a:pos x="8800" y="127882"/>
                            </a:cxn>
                            <a:cxn ang="0">
                              <a:pos x="8203" y="125834"/>
                            </a:cxn>
                            <a:cxn ang="0">
                              <a:pos x="7691" y="123872"/>
                            </a:cxn>
                            <a:cxn ang="0">
                              <a:pos x="6241" y="122337"/>
                            </a:cxn>
                            <a:cxn ang="0">
                              <a:pos x="5815" y="122337"/>
                            </a:cxn>
                            <a:cxn ang="0">
                              <a:pos x="5388" y="120204"/>
                            </a:cxn>
                            <a:cxn ang="0">
                              <a:pos x="5218" y="117474"/>
                            </a:cxn>
                            <a:cxn ang="0">
                              <a:pos x="5559" y="113635"/>
                            </a:cxn>
                            <a:cxn ang="0">
                              <a:pos x="5729" y="112270"/>
                            </a:cxn>
                            <a:cxn ang="0">
                              <a:pos x="6020" y="111334"/>
                            </a:cxn>
                            <a:cxn ang="0">
                              <a:pos x="5879" y="109199"/>
                            </a:cxn>
                            <a:cxn ang="0">
                              <a:pos x="6071" y="106042"/>
                            </a:cxn>
                            <a:cxn ang="0">
                              <a:pos x="6412" y="105402"/>
                            </a:cxn>
                            <a:cxn ang="0">
                              <a:pos x="6412" y="105018"/>
                            </a:cxn>
                            <a:cxn ang="0">
                              <a:pos x="5729" y="106298"/>
                            </a:cxn>
                            <a:cxn ang="0">
                              <a:pos x="5132" y="105445"/>
                            </a:cxn>
                            <a:cxn ang="0">
                              <a:pos x="4024" y="103909"/>
                            </a:cxn>
                            <a:cxn ang="0">
                              <a:pos x="3821" y="102694"/>
                            </a:cxn>
                            <a:cxn ang="0">
                              <a:pos x="3768" y="102800"/>
                            </a:cxn>
                            <a:cxn ang="0">
                              <a:pos x="3427" y="106213"/>
                            </a:cxn>
                            <a:cxn ang="0">
                              <a:pos x="3171" y="109625"/>
                            </a:cxn>
                            <a:cxn ang="0">
                              <a:pos x="2915" y="112270"/>
                            </a:cxn>
                            <a:cxn ang="0">
                              <a:pos x="2915" y="117730"/>
                            </a:cxn>
                            <a:cxn ang="0">
                              <a:pos x="3000" y="120545"/>
                            </a:cxn>
                            <a:cxn ang="0">
                              <a:pos x="3171" y="123360"/>
                            </a:cxn>
                            <a:cxn ang="0">
                              <a:pos x="2403" y="126005"/>
                            </a:cxn>
                            <a:cxn ang="0">
                              <a:pos x="2232" y="126005"/>
                            </a:cxn>
                            <a:cxn ang="0">
                              <a:pos x="1721" y="120886"/>
                            </a:cxn>
                            <a:cxn ang="0">
                              <a:pos x="1721" y="115597"/>
                            </a:cxn>
                            <a:cxn ang="0">
                              <a:pos x="2147" y="111502"/>
                            </a:cxn>
                            <a:cxn ang="0">
                              <a:pos x="2914" y="112269"/>
                            </a:cxn>
                            <a:cxn ang="0">
                              <a:pos x="2232" y="111417"/>
                            </a:cxn>
                            <a:cxn ang="0">
                              <a:pos x="2062" y="108345"/>
                            </a:cxn>
                            <a:cxn ang="0">
                              <a:pos x="2232" y="103653"/>
                            </a:cxn>
                            <a:cxn ang="0">
                              <a:pos x="2318" y="102374"/>
                            </a:cxn>
                            <a:cxn ang="0">
                              <a:pos x="2574" y="100241"/>
                            </a:cxn>
                            <a:cxn ang="0">
                              <a:pos x="3597" y="96402"/>
                            </a:cxn>
                            <a:cxn ang="0">
                              <a:pos x="4107" y="93852"/>
                            </a:cxn>
                            <a:cxn ang="0">
                              <a:pos x="3938" y="93245"/>
                            </a:cxn>
                            <a:cxn ang="0">
                              <a:pos x="3341" y="96658"/>
                            </a:cxn>
                            <a:cxn ang="0">
                              <a:pos x="2318" y="100497"/>
                            </a:cxn>
                            <a:cxn ang="0">
                              <a:pos x="2062" y="102630"/>
                            </a:cxn>
                            <a:cxn ang="0">
                              <a:pos x="1977" y="103909"/>
                            </a:cxn>
                            <a:cxn ang="0">
                              <a:pos x="1806" y="108601"/>
                            </a:cxn>
                            <a:cxn ang="0">
                              <a:pos x="1977" y="111673"/>
                            </a:cxn>
                            <a:cxn ang="0">
                              <a:pos x="1550" y="115768"/>
                            </a:cxn>
                            <a:cxn ang="0">
                              <a:pos x="1550" y="121057"/>
                            </a:cxn>
                            <a:cxn ang="0">
                              <a:pos x="2062" y="126176"/>
                            </a:cxn>
                            <a:cxn ang="0">
                              <a:pos x="2232" y="126176"/>
                            </a:cxn>
                            <a:cxn ang="0">
                              <a:pos x="3341" y="131038"/>
                            </a:cxn>
                            <a:cxn ang="0">
                              <a:pos x="3938" y="135048"/>
                            </a:cxn>
                            <a:cxn ang="0">
                              <a:pos x="5218" y="139143"/>
                            </a:cxn>
                            <a:cxn ang="0">
                              <a:pos x="7233" y="147949"/>
                            </a:cxn>
                            <a:cxn ang="0">
                              <a:pos x="7409" y="149636"/>
                            </a:cxn>
                            <a:cxn ang="0">
                              <a:pos x="7777" y="149636"/>
                            </a:cxn>
                            <a:cxn ang="0">
                              <a:pos x="9653" y="154158"/>
                            </a:cxn>
                            <a:cxn ang="0">
                              <a:pos x="10335" y="156461"/>
                            </a:cxn>
                            <a:cxn ang="0">
                              <a:pos x="9056" y="154499"/>
                            </a:cxn>
                            <a:cxn ang="0">
                              <a:pos x="7691" y="151428"/>
                            </a:cxn>
                            <a:cxn ang="0">
                              <a:pos x="7606" y="152281"/>
                            </a:cxn>
                            <a:cxn ang="0">
                              <a:pos x="6864" y="149980"/>
                            </a:cxn>
                            <a:cxn ang="0">
                              <a:pos x="6327" y="150063"/>
                            </a:cxn>
                            <a:cxn ang="0">
                              <a:pos x="5729" y="148101"/>
                            </a:cxn>
                            <a:cxn ang="0">
                              <a:pos x="3682" y="143408"/>
                            </a:cxn>
                            <a:cxn ang="0">
                              <a:pos x="2403" y="139228"/>
                            </a:cxn>
                            <a:cxn ang="0">
                              <a:pos x="2318" y="135730"/>
                            </a:cxn>
                            <a:cxn ang="0">
                              <a:pos x="1721" y="131635"/>
                            </a:cxn>
                            <a:cxn ang="0">
                              <a:pos x="1294" y="127540"/>
                            </a:cxn>
                            <a:cxn ang="0">
                              <a:pos x="356" y="124555"/>
                            </a:cxn>
                            <a:cxn ang="0">
                              <a:pos x="953" y="108687"/>
                            </a:cxn>
                            <a:cxn ang="0">
                              <a:pos x="1550" y="104592"/>
                            </a:cxn>
                            <a:cxn ang="0">
                              <a:pos x="1038" y="102374"/>
                            </a:cxn>
                            <a:cxn ang="0">
                              <a:pos x="2062" y="96231"/>
                            </a:cxn>
                            <a:cxn ang="0">
                              <a:pos x="2318" y="94781"/>
                            </a:cxn>
                            <a:cxn ang="0">
                              <a:pos x="3000" y="89833"/>
                            </a:cxn>
                            <a:cxn ang="0">
                              <a:pos x="4791" y="86250"/>
                            </a:cxn>
                            <a:cxn ang="0">
                              <a:pos x="4365" y="91113"/>
                            </a:cxn>
                            <a:cxn ang="0">
                              <a:pos x="4791" y="90279"/>
                            </a:cxn>
                            <a:cxn ang="0">
                              <a:pos x="5047" y="88287"/>
                            </a:cxn>
                            <a:cxn ang="0">
                              <a:pos x="5132" y="86079"/>
                            </a:cxn>
                            <a:cxn ang="0">
                              <a:pos x="5900" y="83264"/>
                            </a:cxn>
                            <a:cxn ang="0">
                              <a:pos x="7094" y="78998"/>
                            </a:cxn>
                            <a:cxn ang="0">
                              <a:pos x="8544" y="74647"/>
                            </a:cxn>
                            <a:cxn ang="0">
                              <a:pos x="8653" y="74525"/>
                            </a:cxn>
                            <a:cxn ang="0">
                              <a:pos x="9312" y="71064"/>
                            </a:cxn>
                            <a:cxn ang="0">
                              <a:pos x="10250" y="68590"/>
                            </a:cxn>
                            <a:cxn ang="0">
                              <a:pos x="11359" y="66543"/>
                            </a:cxn>
                            <a:cxn ang="0">
                              <a:pos x="13577" y="62277"/>
                            </a:cxn>
                            <a:cxn ang="0">
                              <a:pos x="15368" y="58438"/>
                            </a:cxn>
                            <a:cxn ang="0">
                              <a:pos x="17927" y="53490"/>
                            </a:cxn>
                            <a:cxn ang="0">
                              <a:pos x="19803" y="51357"/>
                            </a:cxn>
                            <a:cxn ang="0">
                              <a:pos x="21338" y="48372"/>
                            </a:cxn>
                            <a:cxn ang="0">
                              <a:pos x="22618" y="46495"/>
                            </a:cxn>
                            <a:cxn ang="0">
                              <a:pos x="23983" y="45812"/>
                            </a:cxn>
                            <a:cxn ang="0">
                              <a:pos x="24324" y="45300"/>
                            </a:cxn>
                            <a:cxn ang="0">
                              <a:pos x="25689" y="42570"/>
                            </a:cxn>
                            <a:cxn ang="0">
                              <a:pos x="28333" y="39499"/>
                            </a:cxn>
                            <a:cxn ang="0">
                              <a:pos x="28405" y="40783"/>
                            </a:cxn>
                            <a:cxn ang="0">
                              <a:pos x="28212" y="41322"/>
                            </a:cxn>
                            <a:cxn ang="0">
                              <a:pos x="30977" y="38475"/>
                            </a:cxn>
                            <a:cxn ang="0">
                              <a:pos x="32341" y="36684"/>
                            </a:cxn>
                            <a:cxn ang="0">
                              <a:pos x="34133" y="34978"/>
                            </a:cxn>
                            <a:cxn ang="0">
                              <a:pos x="34287" y="35149"/>
                            </a:cxn>
                            <a:cxn ang="0">
                              <a:pos x="34218" y="35063"/>
                            </a:cxn>
                            <a:cxn ang="0">
                              <a:pos x="36436" y="32845"/>
                            </a:cxn>
                            <a:cxn ang="0">
                              <a:pos x="38653" y="30797"/>
                            </a:cxn>
                            <a:cxn ang="0">
                              <a:pos x="41042" y="28238"/>
                            </a:cxn>
                            <a:cxn ang="0">
                              <a:pos x="44368" y="25764"/>
                            </a:cxn>
                            <a:cxn ang="0">
                              <a:pos x="47950" y="23119"/>
                            </a:cxn>
                            <a:cxn ang="0">
                              <a:pos x="50092" y="21625"/>
                            </a:cxn>
                            <a:cxn ang="0">
                              <a:pos x="51533" y="20304"/>
                            </a:cxn>
                            <a:cxn ang="0">
                              <a:pos x="54092" y="18768"/>
                            </a:cxn>
                            <a:cxn ang="0">
                              <a:pos x="56821" y="17318"/>
                            </a:cxn>
                            <a:cxn ang="0">
                              <a:pos x="57182" y="17132"/>
                            </a:cxn>
                            <a:cxn ang="0">
                              <a:pos x="58111" y="16220"/>
                            </a:cxn>
                            <a:cxn ang="0">
                              <a:pos x="59636" y="15100"/>
                            </a:cxn>
                            <a:cxn ang="0">
                              <a:pos x="61310" y="14247"/>
                            </a:cxn>
                            <a:cxn ang="0">
                              <a:pos x="62494" y="13974"/>
                            </a:cxn>
                            <a:cxn ang="0">
                              <a:pos x="62706" y="13820"/>
                            </a:cxn>
                            <a:cxn ang="0">
                              <a:pos x="85907" y="4436"/>
                            </a:cxn>
                            <a:cxn ang="0">
                              <a:pos x="86767" y="4249"/>
                            </a:cxn>
                            <a:cxn ang="0">
                              <a:pos x="89148" y="3412"/>
                            </a:cxn>
                            <a:cxn ang="0">
                              <a:pos x="90790" y="3082"/>
                            </a:cxn>
                            <a:cxn ang="0">
                              <a:pos x="91646" y="3075"/>
                            </a:cxn>
                            <a:cxn ang="0">
                              <a:pos x="91963" y="2986"/>
                            </a:cxn>
                            <a:cxn ang="0">
                              <a:pos x="111410" y="427"/>
                            </a:cxn>
                            <a:cxn ang="0">
                              <a:pos x="116933" y="405"/>
                            </a:cxn>
                            <a:cxn ang="0">
                              <a:pos x="122839" y="512"/>
                            </a:cxn>
                            <a:cxn ang="0">
                              <a:pos x="122949" y="594"/>
                            </a:cxn>
                            <a:cxn ang="0">
                              <a:pos x="125825" y="256"/>
                            </a:cxn>
                            <a:cxn ang="0">
                              <a:pos x="128469" y="682"/>
                            </a:cxn>
                            <a:cxn ang="0">
                              <a:pos x="131113" y="1194"/>
                            </a:cxn>
                            <a:cxn ang="0">
                              <a:pos x="132477" y="1504"/>
                            </a:cxn>
                            <a:cxn ang="0">
                              <a:pos x="131028" y="1109"/>
                            </a:cxn>
                            <a:cxn ang="0">
                              <a:pos x="128383" y="597"/>
                            </a:cxn>
                            <a:cxn ang="0">
                              <a:pos x="125739" y="171"/>
                            </a:cxn>
                            <a:cxn ang="0">
                              <a:pos x="125739" y="0"/>
                            </a:cxn>
                          </a:cxnLst>
                          <a:pathLst>
                            <a:path w="2647519" h="2612594">
                              <a:moveTo>
                                <a:pt x="1439383" y="2598425"/>
                              </a:moveTo>
                              <a:lnTo>
                                <a:pt x="1427010" y="2605087"/>
                              </a:lnTo>
                              <a:lnTo>
                                <a:pt x="1427751" y="2605405"/>
                              </a:lnTo>
                              <a:lnTo>
                                <a:pt x="1439383" y="259842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lnTo>
                                <a:pt x="1646323" y="2520821"/>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lnTo>
                                <a:pt x="1460491" y="2486082"/>
                              </a:lnTo>
                              <a:close/>
                              <a:moveTo>
                                <a:pt x="1550918" y="2472281"/>
                              </a:moveTo>
                              <a:lnTo>
                                <a:pt x="1501488" y="2479825"/>
                              </a:lnTo>
                              <a:lnTo>
                                <a:pt x="1518450" y="2480309"/>
                              </a:lnTo>
                              <a:cubicBezTo>
                                <a:pt x="1528928" y="2479833"/>
                                <a:pt x="1536786" y="2477928"/>
                                <a:pt x="1542858" y="2475785"/>
                              </a:cubicBezTo>
                              <a:lnTo>
                                <a:pt x="1550918" y="2472281"/>
                              </a:lnTo>
                              <a:close/>
                              <a:moveTo>
                                <a:pt x="1731355" y="2470078"/>
                              </a:moveTo>
                              <a:lnTo>
                                <a:pt x="1576322" y="2511364"/>
                              </a:lnTo>
                              <a:lnTo>
                                <a:pt x="1654777" y="2493883"/>
                              </a:lnTo>
                              <a:lnTo>
                                <a:pt x="1731355" y="2470078"/>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lnTo>
                                <a:pt x="702387" y="2337759"/>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lnTo>
                                <a:pt x="2093409" y="2275234"/>
                              </a:lnTo>
                              <a:close/>
                              <a:moveTo>
                                <a:pt x="460060" y="2262062"/>
                              </a:moveTo>
                              <a:lnTo>
                                <a:pt x="463676" y="2265164"/>
                              </a:lnTo>
                              <a:lnTo>
                                <a:pt x="464910" y="2265793"/>
                              </a:lnTo>
                              <a:lnTo>
                                <a:pt x="460060" y="2262062"/>
                              </a:lnTo>
                              <a:close/>
                              <a:moveTo>
                                <a:pt x="2099801" y="2237197"/>
                              </a:moveTo>
                              <a:lnTo>
                                <a:pt x="2099475" y="2237422"/>
                              </a:lnTo>
                              <a:lnTo>
                                <a:pt x="2099475" y="2237694"/>
                              </a:lnTo>
                              <a:lnTo>
                                <a:pt x="2100989" y="2237910"/>
                              </a:lnTo>
                              <a:lnTo>
                                <a:pt x="2101380" y="2237422"/>
                              </a:lnTo>
                              <a:lnTo>
                                <a:pt x="2099801" y="2237197"/>
                              </a:lnTo>
                              <a:close/>
                              <a:moveTo>
                                <a:pt x="2120379" y="2222979"/>
                              </a:moveTo>
                              <a:lnTo>
                                <a:pt x="2114756" y="2226864"/>
                              </a:lnTo>
                              <a:lnTo>
                                <a:pt x="2113762" y="2227897"/>
                              </a:lnTo>
                              <a:lnTo>
                                <a:pt x="2117618" y="2225429"/>
                              </a:lnTo>
                              <a:lnTo>
                                <a:pt x="2120379" y="2222979"/>
                              </a:lnTo>
                              <a:close/>
                              <a:moveTo>
                                <a:pt x="382287" y="2175002"/>
                              </a:moveTo>
                              <a:lnTo>
                                <a:pt x="418259" y="2217355"/>
                              </a:lnTo>
                              <a:lnTo>
                                <a:pt x="389737" y="2183129"/>
                              </a:lnTo>
                              <a:lnTo>
                                <a:pt x="382287" y="2175002"/>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lnTo>
                                <a:pt x="475386" y="2153526"/>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lnTo>
                                <a:pt x="2432850" y="1980247"/>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lnTo>
                                <a:pt x="2422850" y="1860918"/>
                              </a:ln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lnTo>
                                <a:pt x="2459780" y="1766202"/>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lnTo>
                                <a:pt x="2472460" y="1674043"/>
                              </a:lnTo>
                              <a:close/>
                              <a:moveTo>
                                <a:pt x="2576677" y="1589722"/>
                              </a:moveTo>
                              <a:lnTo>
                                <a:pt x="2573820" y="1591627"/>
                              </a:lnTo>
                              <a:lnTo>
                                <a:pt x="2573820" y="1591627"/>
                              </a:lnTo>
                              <a:lnTo>
                                <a:pt x="2576677" y="1589722"/>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lnTo>
                                <a:pt x="2585674" y="1533271"/>
                              </a:ln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lnTo>
                                <a:pt x="2577184" y="1425070"/>
                              </a:lnTo>
                              <a:close/>
                              <a:moveTo>
                                <a:pt x="2597632" y="1404937"/>
                              </a:moveTo>
                              <a:lnTo>
                                <a:pt x="2586540" y="1451152"/>
                              </a:lnTo>
                              <a:lnTo>
                                <a:pt x="2586541" y="1451152"/>
                              </a:lnTo>
                              <a:lnTo>
                                <a:pt x="2597633" y="1404938"/>
                              </a:lnTo>
                              <a:lnTo>
                                <a:pt x="2597632" y="1404937"/>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lnTo>
                                <a:pt x="2606205" y="1395412"/>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lnTo>
                                <a:pt x="134151" y="887095"/>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lnTo>
                                <a:pt x="191618" y="750570"/>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lnTo>
                                <a:pt x="203047" y="667702"/>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lnTo>
                                <a:pt x="293536" y="518160"/>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lnTo>
                                <a:pt x="465169" y="382550"/>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lnTo>
                                <a:pt x="489348" y="316869"/>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lnTo>
                                <a:pt x="1137451" y="68937"/>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lnTo>
                                <a:pt x="1270324" y="40719"/>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2C567A">
                            <a:alpha val="38039"/>
                          </a:srgbClr>
                        </a:solidFill>
                        <a:ln>
                          <a:noFill/>
                        </a:ln>
                      </wps:spPr>
                      <wps:bodyPr anchor="ctr" upright="1"/>
                    </wps:wsp>
                    <wps:wsp>
                      <wps:cNvPr id="11" name="Rectangle 2"/>
                      <wps:cNvSpPr/>
                      <wps:spPr>
                        <a:xfrm flipV="1">
                          <a:off x="0" y="15324"/>
                          <a:ext cx="56146" cy="2743"/>
                        </a:xfrm>
                        <a:prstGeom prst="rect">
                          <a:avLst/>
                        </a:prstGeom>
                        <a:solidFill>
                          <a:srgbClr val="2C567A"/>
                        </a:solidFill>
                        <a:ln>
                          <a:noFill/>
                        </a:ln>
                      </wps:spPr>
                      <wps:bodyPr anchor="ctr" upright="1"/>
                    </wps:wsp>
                  </wpg:wgp>
                </a:graphicData>
              </a:graphic>
              <wp14:sizeRelH relativeFrom="page">
                <wp14:pctWidth>105300</wp14:pctWidth>
              </wp14:sizeRelH>
              <wp14:sizeRelV relativeFrom="page">
                <wp14:pctHeight>121600</wp14:pctHeight>
              </wp14:sizeRelV>
            </wp:anchor>
          </w:drawing>
        </mc:Choice>
        <mc:Fallback>
          <w:pict>
            <v:group id="Group 3" o:spid="_x0000_s1026" o:spt="203" style="position:absolute;left:0pt;margin-left:-9.75pt;margin-top:-96.75pt;height:963pt;width:644.55pt;mso-position-horizontal-relative:page;mso-position-vertical-relative:page;z-index:-251651072;mso-width-relative:page;mso-height-relative:page;mso-width-percent:1053;mso-height-percent:1216;" coordsize="81855,122301" o:gfxdata="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">
              <o:lock v:ext="edit" aspectratio="f"/>
              <v:shape id="Freeform: Shape 10" o:spid="_x0000_s1026" o:spt="100" style="position:absolute;left:39200;top:0;flip:x;height:40101;width:40635;rotation:11796480f;v-text-anchor:middle;" fillcolor="#FFFFFF" filled="t" stroked="f" coordsize="2647519,2612594" o:gfxdata="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OhCq8AAAA&#10;2gAAAA8AAAAAAAAAAQAgAAAAIgAAAGRycy9kb3ducmV2LnhtbFBLAQIUABQAAAAIAIdO4kAzLwWe&#10;OwAAADkAAAAQAAAAAAAAAAEAIAAAAAsBAABkcnMvc2hhcGV4bWwueG1sUEsFBgAAAAAGAAYAWwEA&#10;ALUDA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4,2520821l1643880,2521511,1645133,2521267,1646324,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l1460492,2486082xm1550918,2472281l1501488,2479825,1518450,2480309c1528928,2479833,1536786,2477928,1542858,2475785l1550918,2472281xm1731355,2470078l1576323,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1,2265793,460060,2262062xm2099802,2237197l2099475,2237422,2099475,2237694,2100989,2237910,2101380,2237422,2099802,2237197xm2120380,2222979l2114756,2226864,2113762,2227897,2117618,2225429,2120380,2222979xm382287,2175002l418261,2217358,389737,2183129,382287,2175002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475386,2153525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2432850,1980247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1,1451152,2586542,1451152,2597633,1404938,2597632,1404937xm2606205,1395412c2604300,1399222,2602395,1402080,2600490,1407795l2599181,1433750c2599062,1441132,2599062,1448276,2598585,1458277l2589060,1487586,2589060,1490934,2600490,1458277c2601443,1438274,2600490,1429702,2602395,1407794l2606836,1398173,2606205,1395412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7,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465169,382550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2209188,3988366;2190197,3998591;2191335,3999079;2367090,3884555;2305689,3899175;2213588,3910871;2209203,3899175;2273527,3893327;2367090,3884555;2526804,3869250;2523053,3870309;2524976,3869935;1381029,3847273;1446083,3864087;1473861,3865548;1551341,3903562;1586427,3910871;1588622,3911603;1596661,3903562;1627361,3912334;1658062,3919643;1718553,3933712;1719462,3932802;1789634,3944498;1823257,3950346;1856882,3953270;1925591,3956194;2019153,3954731;2023214,3954731;2032311,3949614;2052778,3943035;2073610,3942670;2087864,3944496;2091701,3954731;2124411,3954731;2114178,3969351;2108330,3976662;2089325,3985434;2054239,3985434;2008920,3982510;1910972,3979586;1837876,3973738;1773552,3964966;1709228,3954731;1611280,3940111;1535261,3915258;1536140,3914619;1491404,3900638;1451931,3883094;1406613,3868473;1359831,3852391;1381029,3847273;2241586,3815929;2219250,3819338;2064777,3827138;2115639,3833384;2128797,3830460;2219436,3820226;2234351,3817325;2380373,3794745;2304508,3806325;2330541,3807068;2368003,3800124;2657311,3791364;2419365,3854734;2539778,3827903;1131773,3761746;1299892,3833384;1359831,3852391;1405150,3868472;1450470,3883092;1489941,3900636;1481169,3907947;1457779,3903560;1374451,3872859;1333517,3856776;1292583,3839232;1238492,3820226;1191711,3799758;1155164,3780751;1131773,3761746;1200484,3725197;1280888,3766133;1270656,3771981;1177093,3726658;1200484,3725197;903715,3625780;1003125,3681336;1023592,3704729;976810,3679874;941725,3657944;903715,3625780;1078035,3588265;1078048,3588681;1082986,3594658;1083529,3592153;3212997,3492295;3207688,3492737;3119974,3555604;3033720,3602388;2972320,3638937;2938696,3653557;2903611,3668178;2861214,3690108;2829052,3709114;2782271,3728121;2734029,3745665;2720871,3758822;2700404,3766133;2649238,3774905;2583451,3795373;2523513,3814378;2457727,3833385;2375860,3853853;2260369,3872859;2257445,3877245;2201917,3891129;2203355,3891866;2265021,3876447;2266217,3872859;2381709,3853853;2463576,3833385;2529361,3814378;2589300,3795373;2655086,3774905;2706253,3766133;2671615,3786917;2672628,3786601;2709177,3764670;2729644,3757361;2731007,3756983;2739876,3747126;2788120,3729582;2834901,3710577;2867064,3691570;2909458,3669640;2944544,3655020;2968604,3644560;2981093,3636013;3042493,3599464;3128745,3552680;706107,3472077;711657,3476838;713553,3477803;3222809,3433911;3222307,3434256;3222307,3434674;3224631,3435005;3225231,3434256;3254393,3412087;3245761,3418051;3244235,3419636;3250154,3415848;586740,3338447;641954,3403460;598175,3350921;3357901,3338404;3357770,3338450;3356803,3345075;3333413,3371391;3305636,3402092;3307310,3401707;3333413,3372852;3356803,3346536;3357901,3338404;729630,3305481;732525,3309007;732670,3308524;513385,3271973;551395,3296827;553261,3299025;570582,3302858;609870,3339225;663961,3383085;687352,3415249;700508,3431332;756061,3478116;739981,3491274;688245,3433785;685891,3434256;734850,3488658;739981,3491274;756063,3478116;894943,3587766;867168,3596538;877400,3603849;836467,3605310;810153,3587766;785301,3568761;723900,3517590;666885,3466420;614256,3415249;589405,3390396;566014,3364080;574785,3352384;604024,3378700;636186,3403553;675657,3445952;679012,3448830;636186,3403553;605485,3378700;576247,3352384;544085,3312909;513385,3271973;3733977,3039514;3733235,3039832;3717269,3078156;3718628,2856354;3679887,2912319;3660881,2947407;3641877,2979571;3596557,3039514;3557086,3099456;3522000,3147703;3519075,3149491;3516680,3153038;3520537,3150627;3555623,3102381;3595096,3042438;3640414,2982497;3659420,2950332;3678424,2915244;3717896,2858225;3869935,2836296;3850930,2893313;3817306,2954718;3783682,3017585;3752982,3057058;3773449,3016122;3790992,2975186;3804148,2953256;3821691,2924016;3837773,2894776;3869935,2836296;3775309,2710973;3739824,2773429;3739172,2774930;3774910,2712024;3794771,2569516;3752121,2686050;3662405,2869448;3649270,2890217;3649186,2890389;3618485,2943022;3587785,3000041;3552700,3043901;3523461,3093609;3350956,3288055;3293940,3336302;3288470,3340462;3286111,3342850;3262269,3362287;3242774,3384548;3171140,3438643;3159916,3445734;3129428,3470589;3125026,3473449;3118511,3479579;3061497,3517591;3004482,3552680;2997956,3555987;2959352,3581063;2947385,3587100;2935773,3595077;2896300,3617008;2859420,3631473;2777223,3672936;2584378,3744865;2449996,3779421;2558599,3758822;2579066,3754435;2644851,3731043;2685785,3717886;2751572,3684259;2826128,3657943;2873897,3639209;2894839,3627241;2913842,3621395;2940158,3606773;2947072,3601967;2965011,3584844;3004482,3561452;3049387,3539438;3065882,3529286;3122897,3491274;3147749,3467882;3175526,3450338;3247159,3396244;3298327,3347997;3355341,3299752;3527846,3105304;3551587,3064943;3552700,3061443;3590709,3002963;3602405,2985419;3617955,2963849;3622871,2954718;3653571,2902085;3713510,2777814;3771986,2644772;3789164,2590677;3954725,2440091;3950340,2443015;3950340,2443015;3968533,2353443;3968008,2356030;3972268,2361142;3985425,2375762;3994197,2369914;3994418,2368792;3988349,2372838;3973730,2359680;3955503,2187364;3954482,2187420;3952633,2187523;3953263,2194473;3951802,2231024;3945955,2252954;3910869,2308510;3902097,2356757;3893326,2372838;3878707,2443015;3862625,2498571;3845082,2552666;3834849,2595064;3823154,2638924;3832481,2624416;3840697,2593601;3848006,2549741;3865549,2495647;3881631,2440091;3896250,2369914;3905021,2353832;3913793,2305586;3948878,2250030;3925488,2362604;3907945,2456172;3868473,2576057;3860665,2588204;3857327,2606394;3846545,2637463;3805611,2726644;3786605,2773429;3774910,2798283;3760291,2824600;3720820,2894776;3678424,2963490;3624334,3055597;3564395,3146241;3524924,3197411;3482528,3247119;3467909,3267587;3451828,3288055;3426975,3308524;3386329,3353530;3387503,3358232;3345108,3402092;3299788,3434256;3263241,3463496;3228619,3488800;3234003,3488351;3272012,3460572;3308561,3431332;3353879,3399168;3396276,3355308;3394813,3349460;3435747,3304138;3460600,3283670;3476680,3263202;3491299,3242734;3533695,3193026;3573166,3141855;3633105,3051210;3687195,2959104;3729592,2890389;3769063,2820213;3783682,2793897;3795377,2769043;3814383,2722259;3855316,2633076;3871396,2573134;3910869,2453250;3928412,2359681;3951802,2247106;3957076,2227331;3953263,2226638;3954725,2190088;3986887,2156461;3969864,2227397;3969866,2227397;3986888,2156463;4000045,2141841;3991273,2160848;3989264,2200687;3988349,2238334;3973730,2283321;3973730,2288459;3991273,2238334;3994197,2160846;4001013,2146079;3937182,2078974;3927603,2101619;3924025,2134532;3919413,2119157;3917726,2121327;3922564,2137456;3919640,2160848;3925488,2179853;3930020,2179602;3926949,2169618;3929873,2146226;3937182,2078974;4059984,2039501;4062908,2040962;4061445,2102366;4062908,2144765;4058521,2222251;4054136,2266111;4040978,2330439;4036593,2384534;4014664,2483951;3994197,2570209;3957650,2586292;3960574,2577520;3966421,2516115;3988349,2451787;4005892,2441554;4005892,2441552;4024898,2330439;4035131,2277807;4043902,2223714;4051212,2172542;4054136,2124297;4055597,2083361;4058521,2061430;4059984,2039501;205897,1361617;206625,1361981;206694,1361777;294098,1152062;261936,1212004;235622,1233935;235559,1235335;233014,1291304;233088,1291170;235622,1235396;261936,1213465;294098,1153524;295194,1154254;295742,1153158;311640,1024867;291173,1039487;260474,1103815;267497,1109435;267726,1108448;261936,1103815;292636,1039487;310759,1026542;424208,941533;422361,943011;414523,973149;409589,988317;275093,1233935;256087,1293876;238544,1355281;200534,1483937;175683,1571658;163987,1637449;158140,1671074;153753,1704701;140597,1795346;136210,1850902;143521,1909383;146946,1877518;146444,1866984;152292,1805579;165449,1714935;175884,1702411;191037,1600996;190302,1583354;204744,1541947;213338,1507182;210769,1513178;201997,1510254;180068,1573121;181530,1608209;171296,1675461;169835,1687157;155216,1704701;159601,1671074;165449,1637449;177144,1571658;201997,1483937;240007,1355281;257550,1293876;276554,1233935;411050,988317;424208,941533;450524,795332;450522,795332;457831,801180;457831,801179;713949,587182;713668,587406;712815,588372;700875,600885;697856,605276;695884,607505;687352,619891;598176,725156;573323,754396;548471,785098;438577,906569;549932,783636;574784,752933;599637,723693;688813,618429;697856,605276;712815,588372;751059,486368;738441,490764;729057,494248;726824,497081;710743,511701;669809,538017;642033,568720;615719,599422;598176,615505;597581,614759;580998,634694;552856,669600;507537,719308;514846,728078;514986,727956;508999,720769;554317,671061;599637,615505;617180,599423;643495,568720;671270,538019;712204,511703;728285,497083;745828,490504;751366,488785;2868525,222225;2943081,255851;2975244,282167;2903611,247079;2868525,222225;2625847,115498;2684324,128655;2766191,169591;2625847,115498;1745778,105813;1715077,109650;1649290,118422;1584966,133042;1557190,141814;1525028,150586;1454651,164413;1441699,169593;1352523,200294;1264808,235383;1203408,263161;1162474,279243;1061601,326027;1013359,356730;966578,387431;892020,442988;821848,498544;754689,557135;760448,564335;774701,554558;786834,545514;830619,507316;900791,451760;975348,396203;1022129,365500;1070373,334799;1171244,288015;1210716,267547;1272117,239768;1359831,204680;1449007,173978;1486468,166620;1504563,160436;1750864,107297;2268593,74379;2299840,77486;2342236,92106;2310074,87720;2242826,74562;2268593,74379;2438723,62866;2498660,67251;2571756,96491;2481117,80410;2438723,62866;1949713,62500;1780862,71638;1663909,87719;1608357,102339;1560113,119883;1492865,128655;1238492,226610;1146392,267547;1118615,277780;1093763,290939;1046982,315792;973887,353804;918334,397665;757524,523397;723917,552622;691040,582644;691737,583340;438827,880127;387659,950304;364269,992703;340878,1032176;297021,1114049;249314,1189230;248778,1191536;232696,1235396;221001,1255864;218077,1258788;205104,1301918;201997,1327503;199073,1364053;178607,1423996;159601,1483937;139134,1571658;127439,1652069;120130,1732479;130363,1676923;131311,1672338;133286,1650606;144982,1570197;148644,1571418;148962,1570060;144983,1568734;165450,1481013;184454,1421070;204827,1361404;203460,1361129;206384,1324579;222464,1255864;234159,1235396;234552,1234328;250241,1191536;298483,1115511;342341,1033639;365731,994166;389122,951767;440290,881590;693200,584803;760448,523399;921258,397666;976810,353806;1049906,315794;1096687,290939;1121541,277782;1149316,267547;1241417,226610;1495790,128657;1563038,119885;1611280,102341;1666833,87720;1783786,71638;1952637,63048;2088355,67602;2155112,0;2223821,4385;2293992,11696;2340774,23392;2371475,38012;2409484,30701;2466498,43860;2501584,54094;2500123,55556;2498660,65790;2438723,61404;2418256,55556;2397789,51170;2358317,42397;2318846,33625;2277912,27777;2232594,27777;2196045,27777;2139031,27777;2136353,26922;2111254,39473;2120026,54094;2207740,71638;2168707,72319;2169365,72370;2210664,71638;2245750,76024;2312998,89182;2345160,93569;2399252,105265;2454804,116961;2508894,130118;2562986,146201;2589300,153510;2615615,162282;2615954,162592;2634824,165846;2680554,182841;2686942,192520;2688710,192985;2729644,209066;2764730,223686;2799816,239769;2826130,254389;2843673,263161;2862677,273395;2927001,309946;3008868,362578;3051264,391818;3052492,392695;3074158,405858;3899173,1957628;3898556,1969863;3915254,1972248;3931334,1983944;3938644,2023418;3966420,2070202;3978117,2071266;3978117,2059969;3990001,2026954;3989810,2020495;4001506,1981020;4017588,1981020;4042439,1964939;4045363,2029267;4038054,2059969;4029283,2089209;4024896,2137456;4023435,2162309;4020511,2187164;4014279,2191321;4014664,2193011;4020636,2189029;4023435,2165233;4024896,2140380;4029283,2092133;4038054,2062893;4045363,2032191;4057058,2040963;4055597,2062893;4052673,2084824;4051211,2125760;4048287,2174005;4040978,2225176;4032207,2279270;4021973,2331902;4002968,2443015;3985425,2453250;3963496,2517578;3957648,2578982;3954725,2587754;3929873,2655007;3922563,2660855;3891863,2732492;3924025,2660855;3931334,2655007;3884553,2788049;3859701,2801208;3854547,2811518;3855316,2812902;3861164,2801206;3886015,2788049;3868473,2837757;3836310,2896237;3820230,2925477;3802687,2954718;3789529,2976647;3770525,3019046;3750058,3059982;3717896,3103842;3685734,3144779;3687074,3142019;3650647,3191563;3571704,3277822;3556162,3301736;3571704,3279283;3650647,3193024;3590709,3283669;3559826,3316017;3535034,3334243;3533694,3336302;3518194,3348227;3517614,3352384;3448903,3422560;3375807,3489813;3372428,3492265;3348032,3523438;3289555,3567298;3234902,3608291;3234706,3608529;3289555,3568761;3348032,3524901;3299788,3573146;3260500,3598732;3233321,3610211;3232540,3611160;3203302,3630165;3192285,3635272;3164563,3657762;3137517,3676950;3096583,3703266;3083427,3704729;3068803,3711229;3066530,3712956;3084888,3706190;3098046,3704729;3045417,3744202;3011792,3761748;2978169,3777829;2954419,3781391;2950392,3783677;2839286,3831922;2833621,3833210;2799816,3855315;2818820,3861163;2748648,3891866;2754496,3871397;2731105,3880169;2709177,3887479;2663857,3902099;2657802,3894831;2636080,3899175;2609765,3905023;2555676,3918182;2553892,3919011;2605381,3906484;2631695,3900636;2653623,3896251;2662394,3903560;2707714,3888940;2729642,3881631;2753033,3872859;2747185,3893327;2685785,3922567;2682775,3921724;2640466,3938648;2605381,3948883;2552752,3962040;2531006,3960214;2485524,3969064;2484041,3972275;2362703,3995667;2334926,3988357;2311535,3988357;2270602,4001515;2234055,4004439;2197506,4005901;2193536,4004200;2160229,4010105;2120026,4002977;2121488,4001515;2128797,3991281;2095174,3986895;2111254,3978123;2159498,3976660;2206279,3975199;2273526,3976660;2320307,3972275;2408022,3953268;2466498,3940111;2510355,3938648;2513407,3937232;2470885,3938650;2412408,3951807;2324693,3970814;2277912,3975199;2210664,3973738;2163883,3975199;2115639,3976662;2117102,3970814;2127335,3956194;2577603,3881631;2883144,3766133;2963548,3723734;3008868,3700342;3055649,3675488;3143364,3622856;3213536,3568761;3345108,3466420;3381655,3437180;3416741,3406479;3469370,3358232;3491299,3321682;3522798,3292806;3523051,3290992;3492762,3318758;3470832,3355308;3418204,3403555;3383118,3434256;3346571,3463496;3214999,3565837;3144827,3619932;3057112,3672564;3010331,3697418;2965011,3720810;2884606,3763209;2579066,3878707;2128797,3953270;2095174,3953270;2090787,3941574;2055702,3940111;2023540,3953270;1929977,3954731;1861268,3951807;1827643,3948883;1794020,3943035;1814275,3921430;1810100,3922567;1734637,3908592;1731157,3909410;1586429,3883094;1529413,3871397;1479708,3862625;1419771,3834846;1345212,3807069;1267732,3776366;1280888,3766133;1334980,3776366;1358370,3796834;1438775,3820226;1598124,3861163;1637595,3868473;1679991,3875783;1726772,3886018;1778325,3897166;1782323,3896251;1830567,3903562;1832028,3900638;1902200,3903562;1913895,3905023;2022077,3905023;2101020,3907947;2194582,3900638;2206278,3900638;2210664,3912334;2302764,3900638;2364164,3886018;2399250,3880169;2421180,3877245;2469422,3865549;2508894,3856777;2548365,3846543;2620767,3834011;2630234,3830461;2554214,3843619;2514742,3853853;2475271,3862625;2427027,3874321;2405099,3877245;2370013,3883094;2274988,3891866;2210664,3897714;2198969,3897714;2105407,3905023;2026463,3902099;1918282,3902099;1906587,3900638;1861268,3881631;1836415,3897714;1836352,3897839;1856882,3884555;1902202,3903560;1832030,3900636;1832582,3900278;1786710,3893327;1732620,3881631;1685839,3871397;1643442,3864087;1603972,3856777;1444622,3815841;1364218,3792449;1340827,3771981;1286736,3761746;1206331,3720810;1182941,3722273;1099611,3679874;1084992,3653557;1087916,3652096;1139084,3679874;1190250,3707653;1204869,3698880;1144931,3659406;1095226,3637476;1026516,3598001;968039,3559989;875939,3520516;840853,3491275;848162,3488351;883248,3498585;810153,3422560;769219,3388935;731209,3355308;682967,3315834;612795,3238347;607980,3223299;593790,3209107;545547,3156475;539700,3130159;520694,3103842;518430,3100292;495841,3084836;451983,3021970;427132,2963490;424208,2963490;390585,2899161;358422,2834833;324798,2760271;294098,2684247;324798,2735416;355499,2799745;365731,2834833;369961,2841036;364755,2813967;351180,2789327;329081,2739633;302868,2695941;270706,2608221;243152,2518298;234104,2492085;194696,2334774;177268,2220575;177144,2223714;178607,2247106;185915,2301201;194687,2356757;180068,2308510;169835,2247106;158140,2247106;150829,2191549;140597,2156461;131825,2122836;106972,2096520;99663,2096520;92353,2059969;89429,2013184;95277,1947395;98201,1924003;103180,1907958;100759,1871370;104048,1817275;109896,1806311;109896,1799731;98201,1821662;87968,1807042;68962,1780726;65491,1759892;64577,1761719;58730,1820199;54343,1878680;49958,1924003;49958,2017570;51419,2065817;54343,2114062;41187,2159385;38263,2159385;29491,2071665;29491,1981020;36800,1910844;49952,1923995;38263,1909383;35339,1856750;38263,1776339;39724,1754410;44111,1717859;61654,1652069;70394,1608364;67501,1597974;57267,1656454;39724,1722246;35339,1758795;33876,1780726;30953,1861136;33876,1913768;26568,1983944;26568,2074589;35339,2162309;38263,2162309;57267,2245644;67501,2314358;89429,2384534;123967,2535441;126981,2564362;133288,2564362;165450,2641848;177145,2681323;155216,2647696;131825,2595064;130364,2609684;117645,2570255;108435,2571671;98201,2538046;63115,2457635;41187,2385997;39724,2326054;29491,2255878;22181,2185701;6101,2134532;16334,1862598;26568,1792422;17796,1754410;35339,1649145;39724,1624290;51419,1539494;82120,1478089;74810,1561425;82117,1547141;86505,1512995;87968,1475165;101124,1426918;121591,1353818;146444,1279256;148306,1277161;159602,1217852;175683,1175453;194688,1140365;232698,1067264;263397,1001475;307255,916678;339417,880127;365731,828958;387661,796794;411051,785098;416899,776326;440290,729541;485608,676909;486842,698907;483536,708154;530927,659365;554317,628663;585018,599423;587664,602363;586481,600885;624490,562872;662500,527784;703434,483924;760448,441525;821848,396203;858559,370590;883248,347956;927105,321640;973887,296787;980080,293602;995999,277964;1022131,258775;1050821,244155;1071117,239482;1074758,236844;1472398,76023;1487152,72815;1527951,58479;1556093,52813;1570767,52689;1576194,51170;1909510,7309;2004169,6944;2105407,8771;2107291,10184;2156574,4385;2201893,11695;2247213,20467;2270594,25782;2245750,19005;2200430,10233;2155112,2924;215511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type="gradientRadial" on="t" color2="#0072C7" o:opacity2="19660f" focus="100%" focussize="0f,0f" focusposition="65536f,0f">
                  <o:fill type="gradientCenter" v:ext="backwardCompatible"/>
                </v:fill>
                <v:stroke on="f"/>
                <v:imagedata o:title=""/>
                <o:lock v:ext="edit" aspectratio="f"/>
              </v:shape>
              <v:shape id="Freeform: Shape 18" o:spid="_x0000_s1026" o:spt="100" style="position:absolute;left:42280;top:4402;height:31838;width:32260;v-text-anchor:middle;" fillcolor="#2C567A" filled="t" stroked="f" coordsize="2647519,2612594" o:gfxdata="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UFG+7gAAADaAAAA&#10;DwAAAAAAAAABACAAAAAiAAAAZHJzL2Rvd25yZXYueG1sUEsBAhQAFAAAAAgAh07iQDMvBZ47AAAA&#10;OQAAABAAAAAAAAAAAQAgAAAABwEAAGRycy9zaGFwZXhtbC54bWxQSwUGAAAAAAYABgBbAQAAsQMA&#10;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3,2520821l1643881,2521511,1645133,2521267,1646323,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2,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1,2486082l1445939,2488303,1345293,2493385,1378432,2497454c1380337,2496502,1383195,2496502,1387005,2495549c1407007,2492692,1426057,2490787,1446060,2488882c1448203,2488406,1451715,2487751,1455778,2486992l1460491,2486082xm1550918,2472281l1501488,2479825,1518450,2480309c1528928,2479833,1536786,2477928,1542858,2475785l1550918,2472281xm1731355,2470078l1576322,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3,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5,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0,2265793,460060,2262062xm2099801,2237197l2099475,2237422,2099475,2237694,2100989,2237910,2101380,2237422,2099801,2237197xm2120379,2222979l2114756,2226864,2113762,2227897,2117618,2225429,2120379,2222979xm382287,2175002l418259,2217355,389737,2183129,382287,2175002xm2187820,2174974l2187735,2175004,2187105,2179320c2179485,2186940,2176627,2191702,2171865,2196465c2168055,2201227,2163292,2206942,2153767,2216467l2154858,2216215,2171865,2197417c2175675,2192655,2179485,2187892,2187105,2180272c2188296,2177177,2188474,2175510,2187820,2174974xm475386,2153526l477272,2155821,477367,2155507,475386,2153526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3,2005422,2432850,1980247xm2422850,1860918l2397608,1897379c2392845,1904999,2389035,1912619,2385225,1920239c2380463,1927859,2376653,1934527,2372843,1941194c2363318,1954529,2353793,1967864,2343315,1980247c2334743,1993582,2327123,2005964,2317598,2019299c2309978,2029777,2302358,2040254,2294738,2050732l2292831,2051897,2291271,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498930,1857612c2494525,1865709,2490953,1872615,2490953,1875472c2486190,1885949,2480475,1898332,2473808,1909762c2480475,1897379,2486190,1885949,2490953,1875472c2490953,1872615,2494525,1865709,2498930,1857612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0,1790989,2407787,1830865,2386218,1869449l2377659,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4,2141045,2177871,2125512,2190534,2112810,2205037c2097570,2217420,2082330,2228850,2066137,2240280l2058824,2244899,2038960,2261093,2036091,2262956,2031847,2266950c2019465,2275522,2007082,2284095,1994700,2291715c1982317,2299335,1969935,2306955,1957552,2314575l1953301,2316730,1928148,2333067,1920350,2337000,1912785,2342197c1905165,2346960,1896592,2351722,1887067,2356485l1863039,2365908,1809482,2392922c1768715,2410757,1726784,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09,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2,1686218,2513217,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0,1451152,2586541,1451152,2597633,1404938,2597632,1404937xm2606205,1395412c2604300,1399222,2602395,1402080,2600490,1407795l2600490,1407795,2599180,1433750c2599062,1441132,2599062,1448276,2598585,1458277l2589060,1487586,2589060,1490934,2600490,1458277c2601443,1438274,2600490,1429702,2602395,1407794l2606836,1398173,2606205,1395412xm2565247,1354454l2559005,1369208,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6,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1,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1,383323,456650,391477,454683,394339,453399,395790c451546,398815,450698,401003,447840,403860c428790,425767,408788,447675,389738,472440c384023,479107,378308,484822,373545,491490c367830,498157,363068,504825,357353,511492l285782,590597,358305,510540c364020,503872,368782,497205,374497,490537c380212,483870,385927,478155,390690,471487c409740,446722,429742,425767,448792,402907l454683,394339,464431,383323,465169,382550xm489348,316869c487763,316669,484470,318175,481127,319733l475013,322003,473558,323849c469748,326707,465938,329564,463080,333374c453555,339089,445935,343852,436410,350519l418313,370522,401168,390524c397358,393382,394500,396239,389738,401002l389349,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3,364272,504752,361295l512656,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7,48458c1484636,48815,1491780,49530,1498447,50482c1511782,52387,1523212,56197,1526070,60007c1520355,59055,1514640,58102,1505115,57150c1495590,56197,1482255,53340,1461300,48577c1465586,48101,1471539,48101,1478087,48458xm1588935,40957c1602270,41909,1614652,42862,1627987,43814c1644180,48577,1659420,56197,1675612,62864c1652752,60007,1631797,55244,1616557,52387c1601317,48577,1590840,44767,1588935,40957xm1270324,40719c1233652,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4,162090,776287c158280,784860,155422,795337,151612,804862c148755,810577,146850,814387,143992,818197l142087,820102,133634,848201c132086,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2,255841,2002949,264417c2327258,483516,2540483,854556,2540483,1275397l2540080,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8,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l2514765,1824990,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5,2151085,2327122,2136457c2341410,2120264,2372842,2075497,2378557,2080259c2375700,2100262,2348077,2125979,2339505,2139314c2331885,2148363,2325455,2155031,2319383,2160388l2303229,2172263,2302357,2173605,2292258,2181374,2291880,2184082c2277592,2199322,2263305,2215515,2247112,2229802c2231872,2245042,2216632,2260282,2199487,2273617l2197284,2275215,2181390,2295524c2169960,2306002,2156625,2314574,2143290,2324099l2107680,2350806,2107553,2350961,2143290,2325052c2155672,2315527,2169007,2306002,2181390,2296477c2173770,2309812,2163292,2318384,2149957,2327909c2139004,2337911,2131146,2341959,2124359,2344578l2106651,2352057,2106142,2352675c2099475,2357437,2093760,2361247,2087092,2365057l2079913,2368384,2061852,2383036c2055184,2388156,2049469,2392204,2044230,2395537c2034705,2403157,2027085,2407920,2017560,2412682c2019465,2409825,2014703,2411730,2008988,2413635l1999459,2417870,1997978,2418994,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79,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5,1850938,237654,1833304,228808,1817251,214410,1784873,197332,1756409c190665,1737359,183045,1718309,176377,1699259l158426,1640679,152529,1623596c142540,1590017,133958,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7,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1,450829,317199,455339l315045,461363,345922,429577c348780,423862,354495,417195,361162,409575c367830,402907,375450,396240,381165,390525l382888,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4,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753918,3166477;1738841,3174596;1739744,3174983;1879280,3084059;1830533,3095666;1757412,3104952;1753930,3095666;1804999,3091023;1879280,3084059;2006079,3071908;2003103,3072749;2004629,3072452;1096426,3054460;1148074,3067809;1170127,3068969;1231641,3099149;1259496,3104952;1261238,3105533;1267621,3099149;1291994,3106113;1316368,3111916;1364392,3123086;1365115,3122364;1420826,3131649;1447520,3136292;1474215,3138614;1528765,3140935;1603046,3139774;1606270,3139774;1613492,3135711;1629741,3130488;1646280,3130198;1657597,3131648;1660643,3139774;1686612,3139774;1678488,3151381;1673845,3157186;1658757,3164150;1630901,3164150;1594922,3161828;1517158,3159507;1459126,3154864;1408058,3147900;1356990,3139774;1279228,3128167;1218874,3108435;1219572,3107928;1184055,3096828;1152717,3082899;1116738,3071292;1079597,3058523;1096426,3054460;1779639,3029575;1761907,3032281;1639268,3038474;1679648,3043433;1690094,3041111;1762054,3032987;1773896,3030684;1889826,3012757;1829594,3021950;1850263,3022540;1880005,3017027;2109692,3010072;1920781,3060384;2016380,3039081;898537,2986558;1032010,3043433;1079597,3058523;1115577,3071290;1151557,3082898;1182894,3096826;1175930,3102631;1157360,3099148;1091204,3074773;1058706,3062004;1026208,3048076;983263,3032987;946123,3016737;917108,3001646;898537,2986558;953088,2957540;1016923,2990040;1008799,2994683;934518,2958700;953088,2957540;717477,2878610;796401,2922718;812650,2941290;775509,2921557;747654,2904146;717477,2878610;855873,2848826;855884,2849156;859804,2853900;860235,2851913;2550862,2772632;2546648,2772983;2477009,2822895;2408531,2860039;2359784,2889056;2333090,2900664;2305234,2912271;2271575,2929682;2246041,2944771;2208900,2959861;2170600,2973790;2160153,2984236;2143905,2990040;2103283,2997005;2051053,3013255;2003468,3028344;1951238,3043434;1886242,3059684;1794552,3074773;1792231,3078256;1748145,3089278;1749288,3089863;1798245,3077622;1799195,3074773;1890886,3059684;1955882,3043434;2008110,3028344;2055697,3013255;2107925,2997005;2148548,2990040;2121049,3006542;2121853,3006291;2150870,2988879;2167119,2983076;2168201,2982776;2175242,2974950;2213544,2961022;2250685,2945933;2276219,2930843;2309877,2913432;2337732,2901825;2356834,2893520;2366749,2886735;2415496,2857717;2483973,2820574;560593,2756581;564999,2760361;566503,2761127;2558651,2726280;2558254,2726554;2558254,2726886;2560099,2727149;2560575,2726554;2583726,2708954;2576874,2713688;2575663,2714947;2580362,2711939;465825,2650488;509657,2702100;474903,2660392;2665904,2650454;2665801,2650491;2665033,2655750;2646463,2676643;2624410,2701018;2625739,2700711;2646463,2677803;2665033,2656910;2665904,2650454;579268,2624317;581566,2627114;581682,2626731;407587,2597712;437763,2617445;439245,2619191;452996,2622233;484188,2651106;527132,2685928;545702,2711464;556148,2724233;600252,2761376;587485,2771822;546412,2726180;544542,2726554;544542,2726554;583412,2769745;587485,2771822;600253,2761376;710513,2848430;688462,2855395;696586,2861199;664088,2862359;643196,2848430;623466,2833341;574719,2792715;529453,2752090;487670,2711464;467940,2691732;449370,2670839;456334,2661553;479546,2682446;505081,2702178;536417,2735840;539081,2738125;505081,2702178;480706,2682446;457494,2661553;431960,2630213;407587,2597712;2964478,2413157;2963890,2413409;2951212,2443836;2952293,2267741;2921535,2312173;2906446,2340030;2891359,2365566;2855378,2413157;2824041,2460746;2796186,2499051;2793862,2500471;2791961,2503287;2795025,2501372;2822880,2463069;2854218,2415478;2890197,2367889;2905286,2342353;2920374,2314496;2951712,2269226;3044998,2263712;3035278,2285477;3014387,2327263;3035278,2285477;3044998,2263712;3072419,2251816;3057330,2297084;3030636,2345835;3003940,2395747;2979567,2427086;2995816,2394585;3009744,2362085;3020189,2344675;3034117,2321460;3046884,2298245;3072419,2251816;2997293,2152319;2969121,2201904;2968603,2203096;2996976,2153153;3012744,2040012;2978884,2132532;2907656,2278137;2897227,2294626;2897161,2294763;2872787,2336549;2848414,2381818;2820559,2416640;2797346,2456105;2660390,2610481;2615125,2648786;2610782,2652087;2608908,2653984;2589981,2669416;2574503,2687089;2517631,2730037;2508720,2735666;2484515,2755400;2481019,2757670;2475848,2762537;2430583,2792716;2385318,2820574;2380138,2823200;2349488,2843108;2339986,2847901;2330768,2854234;2299430,2871646;2270152,2883129;2204891,2916049;2051789,2973155;1945100,3000590;2031323,2984236;2047572,2980753;2099800,2962182;2132298,2951736;2184528,2925038;2243720,2904145;2281644,2889272;2298270,2879770;2313357,2875129;2334250,2863520;2339739,2859705;2353981,2846110;2385318,2827538;2420969,2810061;2434065,2802001;2479330,2771822;2499061,2753250;2521113,2739322;2577984,2696375;2618607,2658070;2663872,2619767;2800827,2465389;2819675,2433346;2820559,2430567;2850736,2384138;2860021,2370209;2872367,2353084;2876270,2345835;2900642,2304048;2948229,2205386;2994655,2099760;3008293,2056812;3139735,1937258;3136253,1939579;3136253,1939579;3150698,1868466;3150281,1870519;3153662,1874578;3164109,1886186;3171072,1881543;3171248,1880652;3166430,1883864;3154823,1873417;3140352,1736610;3139542,1736656;3138074,1736737;3138575,1742255;3137414,1771274;3132772,1788684;3104917,1832792;3097953,1871097;3090989,1883864;3079382,1939579;3066615,1983687;3052687,2026635;3044563,2060295;3035278,2095117;3042683,2083597;3049206,2059134;3055008,2024312;3068936,1981365;3081704,1937258;3093310,1881543;3100274,1868774;3107238,1830471;3135093,1786363;3116523,1875738;3102595,1950025;3071257,2045205;3065058,2054849;3062407,2069291;3053848,2093957;3021350,2164761;3006261,2201904;2996976,2221637;2985370,2242530;2954033,2298245;2920374,2352799;2877431,2425926;2829844,2497891;2798507,2538516;2764848,2577981;2753242,2594231;2740475,2610481;2720744,2626731;2688474,2662464;2689406,2666196;2655748,2701018;2619767,2726554;2590752,2749769;2563265,2769858;2567539,2769502;2597716,2747447;2626732,2724233;2662712,2698697;2696371,2663875;2695210,2659232;2727708,2623250;2747439,2607000;2760206,2590749;2771812,2574499;2805471,2535034;2836808,2494408;2884395,2422443;2927338,2349317;2960997,2294763;2992334,2239048;3003940,2218154;3013225,2198423;3028314,2161279;3060812,2090474;3073579,2042885;3104917,1947705;3118844,1873418;3137414,1784041;3141601,1768342;3138575,1767791;3139735,1738773;3165269,1712076;3151753,1768394;3151754,1768394;3165270,1712077;3175715,1700469;3168751,1715559;3168751,1715559;3167155,1747188;3166430,1777077;3154823,1812793;3154823,1816873;3168751,1777077;3171072,1715558;3176484,1703833;3125807,1650557;3118201,1668536;3115362,1694666;3111700,1682459;3110361,1684182;3114202,1696987;3111880,1715559;3116523,1730648;3120121,1730448;3117683,1722522;3120004,1703950;3125807,1650557;3223302,1619218;3225623,1620378;3224462,1669128;3225623,1702790;3222141,1764308;3218659,1799130;3208213,1850202;3204732,1893150;3187321,1972080;3171072,2040562;3142057,2053331;3144378,2046366;3149021,1997616;3166430,1946544;3180358,1938419;3180358,1938418;3195447,1850202;3203570,1808416;3210534,1765470;3216338,1724844;3218659,1686540;3219819,1654040;3222141,1636628;3223302,1619218;163466,1081027;164043,1081315;164098,1081153;233491,914655;207956,962245;187065,979656;187015,980767;184995,1025203;185052,1025097;187065,980816;207956,963405;233491,915815;234361,916395;234796,915525;247417,813671;231168,825278;206795,876351;212371,880812;212553,880028;207956,876351;232329,825278;246718,815001;336787,747510;335321,748684;329098,772611;325181,784653;218402,979656;203313,1027245;189385,1075996;159208,1178140;139478,1247784;130193,1300018;125550,1326714;122068,1353411;111623,1425376;108140,1469484;113944,1515913;116664,1490615;116265,1482252;120908,1433501;131353,1361536;139638,1351593;151668,1271077;151084,1257070;162551,1224197;169373,1196595;167333,1201355;160370,1199033;142959,1248945;144121,1276803;135995,1330197;134835,1339482;123229,1353411;126710,1326714;131353,1300018;140638,1247784;160370,1178140;190546,1075996;204474,1027245;219562,979656;326341,784653;336787,747510;357680,631437;357679,631437;363481,636080;363481,636079;566818,466181;566595,466359;565919,467123;556438,477059;554041,480547;552476,482315;545702,492150;474904,575722;455172,598937;435442,623311;348231,719710;436602,622151;456332,597775;476064,574561;546862,490988;554041,480547;565919,467123;596281,386141;586263,389631;578813,392397;577040,394647;564273,406254;531775,427147;509723,451523;488832,475898;474904,488667;474430,488074;461266,503902;438923,531614;402944,571079;408747,578042;408858,577945;404104,572239;440083,532774;476064,488667;489992,475899;510883,451523;532935,427149;565433,406255;578200,394648;592128,389425;596524,388060;2277379,176431;2336571,203127;2362105,224020;2305234,196163;2277379,176431;2084712,91697;2131138,102143;2196134,134643;2084712,91697;1386008,84008;1361634,87054;1309404,94019;1258336,105626;1236284,112590;1210750,119555;1154876,130532;1144593,134645;1073795,159019;1004156,186877;955409,208931;922911,221699;842826,258842;804526,283218;767385,307593;708192,351701;652481,395808;599163,442325;603734,448042;615051,440279;624682,433099;659445,402773;715156,358665;774348,314557;811489,290181;849790,265807;929874,228663;961212,212413;1009959,190358;1079597,162501;1150396,138126;1180136,132284;1194503,127374;1390046,85186;1801080,59052;1825889,61518;1859548,73125;1834014,69644;1780624,59197;1801080,59052;1936150,49911;1983736,53392;2041768,76607;1969808,63840;1936150,49911;1547916,49621;1413862,56875;1321011,69643;1276906,81250;1238604,95179;1185215,102143;983263,179913;910144,212413;888091,220537;868361,230985;831220,250716;773188,280895;729084,315717;601413,415540;574732,438743;548630,462577;549184,463131;348393,698758;307770,754473;289200,788135;270630,819474;235811,884475;197935,944163;197510,945994;184742,980816;175457,997066;173136,999388;162836,1033630;160370,1053943;158048,1082960;141799,1130551;126710,1178140;110461,1247784;101176,1311625;95374,1375464;103498,1331357;104251,1327717;105819,1310464;115104,1246624;118011,1247594;118264,1246516;115105,1245463;131354,1175819;146442,1128228;162616,1080857;161531,1080639;163852,1051621;176618,997066;185904,980816;186216,979968;198671,945994;236972,885636;271791,820635;290361,789296;308932,755635;349555,699920;550345,464292;603734,415541;731405,315719;775509,280897;833541,250718;870682,230985;890413,220539;912465,212413;985586,179913;1187537,102144;1240927,95180;1279228,81251;1323332,69644;1416183,56875;1550238,50056;1657986,53671;1710986,0;1765536,3482;1821246,9286;1858387,18572;1882761,30179;1912938,24375;1958202,34822;1986057,42946;1984897,44108;1983736,52232;1936150,48751;1919901,44108;1903652,40625;1872314,33661;1840978,26696;1808480,22053;1772501,22053;1743484,22053;1698220,22053;1696093,21374;1676167,31339;1683131,42946;1752769,56875;1721780,57416;1722302,57456;1755090,56875;1782946,60358;1836335,70804;1861869,74287;1904814,83573;1948918,92858;1991861,103304;2034805,116073;2055697,121876;2076589,128840;2076858,129087;2091840,131670;2128145,145163;2133217,152847;2134621,153216;2167119,165984;2194974,177591;2222829,190360;2243721,201967;2257649,208931;2272736,217056;2323804,246075;2388800,287861;2422460,311076;2423433,311771;2440635,322222;3095631,1554217;3095140,1563930;3108398,1565824;3121164,1575110;3126968,1606449;3149020,1643592;3158306,1644437;3158306,1635468;3167741,1609257;3167590,1604129;3176875,1572789;3189643,1572789;3209373,1560021;3211694,1611093;3205892,1635468;3198928,1658683;3195445,1696987;3194285,1716719;3191964,1736452;3187014,1739752;3187321,1741094;3192063,1737933;3194285,1719040;3195445,1699309;3198928,1661004;3205892,1637789;3211694,1613415;3220979,1620379;3219819,1637789;3217498,1655201;3216337,1687701;3214016,1726005;3208213,1766631;3201249,1809577;3193124,1851364;3178036,1939579;3164109,1947705;3146698,1998777;3142056,2047528;3139735,2054492;3120004,2107886;3114200,2112529;3089828,2169404;3115362,2112529;3121164,2107886;3084024,2213511;3064293,2223959;3060202,2232144;3060812,2233243;3065455,2223957;3085185,2213511;3071257,2252976;3045723,2299405;3032957,2322620;3019029,2345835;3008583,2363245;2993495,2396907;2977246,2429407;2951712,2464229;2926178,2496730;2927242,2494538;2898321,2533873;2835647,2602357;2823307,2621343;2835647,2603517;2898321,2535033;2850736,2606998;2826216,2632679;2806532,2647150;2805470,2648786;2793164,2658253;2792703,2661553;2738153,2717268;2680121,2770662;2677436,2772609;2658069,2797358;2611643,2832180;2568252,2864725;2568097,2864914;2611643,2833341;2658069,2798519;2619767,2836823;2588576,2857136;2566998,2866250;2566378,2867003;2543165,2882092;2534417,2886146;2512410,2904001;2490937,2919235;2458439,2940128;2447994,2941290;2436382,2946451;2434578,2947820;2449154,2942450;2459600,2941290;2417817,2972629;2391122,2986559;2364428,2999326;2345572,3002155;2342375,3003969;2254166,3042273;2249668,3043295;2222829,3060844;2237917,3065487;2182206,3089863;2186849,3073613;2168279,3080577;2150870,3086380;2114889,3097988;2110082,3092218;2092836,3095666;2071945,3100309;2029002,3110756;2027586,3111414;2068463,3101469;2089355,3096826;2106764,3093345;2113728,3099148;2149708,3087541;2167117,3081737;2185688,3074773;2181045,3091023;2132298,3114238;2129909,3113569;2096319,3127005;2068463,3135131;2026680,3145577;2009416,3144127;1973307,3151153;1972130,3153703;1875797,3172274;1853744,3166470;1835174,3166470;1802676,3176917;1773661,3179239;1744644,3180399;1741492,3179049;1715049,3183737;1683131,3178077;1684292,3176917;1690094,3168792;1663400,3165310;1676167,3158346;1714469,3157184;1751609,3156024;1804997,3157184;1842138,3153703;1911776,3138613;1958202,3128167;1993021,3127005;1995444,3125881;1961684,3127007;1915259,3137453;1845620,3152543;1808480,3156024;1755090,3154864;1717950,3156024;1679648,3157186;1680809,3152543;1688933,3140935;2046411,3081737;2288985,2990040;2352820,2956379;2388800,2937807;2425941,2918075;2495579,2876289;2551290,2833341;2655748,2752090;2684763,2728876;2712619,2704501;2754402,2666196;2771812,2637178;2796820,2614253;2797021,2612812;2772973,2634857;2755563,2663875;2713780,2702179;2685924,2726554;2656909,2749769;2552451,2831020;2496741,2873967;2427102,2915754;2389962,2935485;2353981,2954057;2290147,2987719;2047572,3079416;1690094,3138614;1663400,3138614;1659918,3129328;1632062,3128167;1606528,3138614;1532247,3139774;1477698,3137453;1451002,3135131;1424308,3130488;1440388,3113335;1437075,3114238;1377162,3103142;1374400,3103792;1259497,3082899;1214232,3073613;1174770,3066649;1127184,3044594;1067991,3022541;1006477,2998165;1016923,2990040;1059867,2998165;1078437,3014415;1142272,3032987;1268782,3065487;1300119,3071292;1333778,3077095;1370919,3085220;1411848,3094071;1415022,3093345;1453324,3099149;1454484,3096828;1510194,3099149;1519480,3100309;1605367,3100309;1668042,3102631;1742323,3096828;1751608,3096828;1755090,3106113;1828210,3096828;1876957,3085220;1904812,3080577;1922223,3078256;1960523,3068970;1991861,3062006;2023198,3053880;2080679,3043931;2088195,3041113;2027842,3051558;1996504,3059684;1965167,3066649;1926865,3075934;1909456,3078256;1881601,3082899;1806159,3089863;1755090,3094506;1745805,3094506;1671524,3100309;1608850,3097988;1522962,3097988;1513677,3096828;1477698,3081737;1457966,3094506;1457916,3094606;1474215,3084059;1510196,3099148;1454485,3096826;1454924,3096542;1418504,3091023;1375561,3081737;1338421,3073613;1304762,3067809;1273425,3062006;1146914,3029505;1083080,3010934;1064510,2994683;1021565,2986558;957731,2954057;939160,2955219;873003,2921557;861397,2900664;863718,2899503;904341,2921557;944963,2943611;956569,2936647;908984,2905307;869522,2887896;814971,2856556;768545,2826377;695426,2795038;667570,2771823;673373,2769502;701228,2777626;643196,2717268;610698,2690572;580522,2663875;542221,2632536;486510,2571016;482688,2559069;471421,2547802;433121,2506015;428478,2485122;413389,2464229;411592,2461410;393658,2449139;358839,2399228;339108,2352799;336787,2352799;310093,2301727;284559,2250655;257863,2191458;233491,2131100;257863,2171725;282237,2222797;290361,2250655;293718,2255579;289586,2234090;278807,2214528;261263,2175071;240453,2140385;214919,2070741;193045,1999355;185860,1978537;154573,1853644;140737,1762978;140638,1765470;141799,1784041;147602,1826989;154566,1871097;142959,1832792;134835,1784041;125550,1784041;119746,1739934;111623,1712076;104659,1685380;84927,1664487;79125,1664487;73321,1635468;71000,1598325;75642,1546092;77963,1527521;81916,1514782;79995,1485734;82606,1442787;87249,1434082;87249,1428858;77963,1446270;69840,1434662;54751,1413769;51994,1397229;51269,1398679;46627,1445108;43144,1491537;39663,1527521;39663,1601806;40823,1640111;43144,1678414;32699,1714398;30378,1714398;23414,1644754;23414,1572789;29216,1517073;39658,1527515;30378,1515913;28056,1474127;30378,1410286;31538,1392876;35020,1363857;48948,1311625;55887,1276926;53591,1268677;45465,1315106;31538,1367340;28056,1396358;26895,1413769;24574,1477609;26895,1519395;21093,1575110;21093,1647075;28056,1716719;30378,1716719;45465,1782881;53591,1837435;71000,1893150;98420,2012959;100813,2035920;105820,2035920;131354,2097438;140639,2128779;123229,2102081;104659,2060295;103499,2071902;93401,2040599;86088,2041723;77963,2015027;50108,1951186;32699,1894311;31538,1846721;23414,1791006;17610,1735291;4844,1694666;12967,1478770;21093,1423055;14129,1392876;28056,1309303;31538,1289570;40823,1222248;65197,1173497;59393,1239660;65195,1228319;68678,1201210;69840,1171176;80285,1132871;96534,1074835;116265,1015638;117743,1013975;126712,966887;139478,933226;154567,905368;184744,847332;209116,795099;243936,727777;269470,698758;290361,658133;307772,632597;326342,623311;330984,616347;349555,579204;385534,537417;386514,554883;383889,562223;421513,523489;440083,499114;464457,475899;466557,478233;465619,477059;495795,446880;525972,419023;558470,384201;603734,350539;652481,314557;681627,294222;701228,276253;736047,255359;773188,235628;778105,233099;790743,220684;811490,205449;834268,193841;850381,190132;853272,188037;1168966,60357;1180678,57810;1213070,46428;1235413,41930;1247063,41831;1251372,40625;1515998,5803;1591149,5513;1671524,6963;1673021,8086;1712147,3482;1748127,9285;1784107,16249;1802670,20469;1782946,15089;1746965,8125;1710986,2321;17109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v:imagedata o:title=""/>
                <o:lock v:ext="edit" aspectratio="t"/>
              </v:shape>
              <v:shape id="Freeform: Shape 10" o:spid="_x0000_s1026" o:spt="100" style="position:absolute;left:44365;top:29718;flip:x y;height:6787;width:6875;rotation:11796480f;v-text-anchor:middle;" fillcolor="#0072C7" filled="t" stroked="f" coordsize="2647519,2612594" o:gfxdata="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UTS+8AAAA&#10;2gAAAA8AAAAAAAAAAQAgAAAAIgAAAGRycy9kb3ducmV2LnhtbFBLAQIUABQAAAAIAIdO4kAzLwWe&#10;OwAAADkAAAAQAAAAAAAAAAEAIAAAAAsBAABkcnMvc2hhcGV4bWwueG1sUEsFBgAAAAAGAAYAWwEA&#10;ALUDA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4,2520821l1643880,2521511,1645133,2521267,1646324,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l1460492,2486082xm1550918,2472281l1501488,2479825,1518450,2480309c1528928,2479833,1536786,2477928,1542858,2475785l1550918,2472281xm1731355,2470078l1576323,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1,2265793,460060,2262062xm2099802,2237197l2099475,2237422,2099475,2237694,2100989,2237910,2101380,2237422,2099802,2237197xm2120380,2222979l2114756,2226864,2113762,2227897,2117618,2225429,2120380,2222979xm382287,2175002l418261,2217358,389737,2183129,382287,2175002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475386,2153525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2432850,1980247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1,1451152,2586542,1451152,2597633,1404938,2597632,1404937xm2606205,1395412c2604300,1399222,2602395,1402080,2600490,1407795l2599181,1433750c2599062,1441132,2599062,1448276,2598585,1458277l2589060,1487586,2589060,1490934,2600490,1458277c2601443,1438274,2600490,1429702,2602395,1407794l2606836,1398173,2606205,1395412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7,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465169,382550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373793,675064;370580,676795;370772,676877;400510,657493;390121,659968;374537,661947;373795,659968;384679,658978;400510,657493;427533,654903;426898,655082;427224,655018;233669,651183;244676,654029;249376,654276;262486,660710;268422,661947;268793,662071;270154,660710;275348,662195;280543,663432;290778,665813;290931,665659;302804,667639;308494,668629;314183,669124;325808,669619;341639,669371;342326,669371;343865,668505;347328,667391;350853,667330;353265,667639;353914,669371;359449,669371;357717,671846;356728,673083;353512,674568;347575,674568;339908,674073;323335,673578;310967,672588;300083,671103;289200,669371;272627,666896;259765,662690;259914,662582;252344,660215;245666,657246;237998,654771;230082,652049;233669,651183;379275,645878;375495,646455;349359,647775;357964,648832;360191,648337;375527,646605;378050,646114;402757,642292;389921,644252;394326,644378;400664,643202;449615,641720;409355,652446;429728,647904;191495,636707;219941,648832;230082,652049;237750,654771;245418,657245;252097,660215;250613,661452;246655,660710;232556,655513;225630,652791;218704,649822;209552,646605;201636,643141;195453,639923;191495,636707;203121,630520;216725,637449;214994,638439;199163,630768;203121,630520;152908,613693;169728,623097;173191,627056;165276,622849;159339,619137;152908,613693;182403,607344;182405,607414;183240,608426;183332,608002;543636,591100;542738,591175;527897,601815;513303,609734;502914,615920;497225,618395;491288,620869;484115,624581;478673,627798;470758,631015;462595,633985;460369,636212;456906,637449;448249,638934;437118,642398;426976,645615;415845,648832;401993,652297;382453,655513;381958,656256;372563,658606;372806,658730;383240,656121;383442,655513;402983,652297;416835,648832;427966,645615;438107,642398;449238,638934;457896,637449;452035,640967;452206,640914;458390,637202;461853,635964;462084,635901;463585,634232;471748,631263;479663,628046;485105,624829;492278,621117;498214,618642;502285,616872;504398,615425;514787,609239;529381,601320;119473,587678;120412,588484;120733,588647;545297,581218;545212,581276;545212,581347;545605,581403;545706,581276;550641,577524;549180,578533;548922,578802;549923,578161;99276,565060;108618,576064;101211,567171;568154,565052;568132,565060;567968,566182;564011,570636;559311,575832;559594,575767;564011,570883;567968,566429;568154,565052;123453,559480;123943,560077;123967,559995;86864,553808;93296,558015;93611,558387;96542,559036;103189,565191;112342,572615;116299,578059;118525,580781;127925,588700;125204,590927;116451,581197;116052,581276;124336,590484;125204,590927;127925,588700;151424,607259;146724,608744;148455,609981;141530,610229;137077,607259;132872,604042;122483,595381;112836,586720;103932,578059;99727,573853;95769,569398;97253,567419;102200,571873;107642,576080;114321,583256;114888,583743;107642,576080;102448,571873;97500,567419;92059,560737;86864,553808;631786,514463;631660,514517;628959,521003;629189,483462;622634,492934;619418,498873;616203,504317;608534,514463;601856,524609;595919,532775;595424,533077;595019,533678;595672,533270;601608,525104;608287,514958;615955,504812;619171,499368;622386,493429;629065,483778;654790,480067;651574,489717;645885,500110;640196,510751;635001,517432;638464,510504;641433,503575;643659,499863;646627,494914;649348,489965;654790,480067;638779,458855;632775,469426;632665,469680;638712,459033;642072,434912;634856,454636;619676,485678;617453,489193;617439,489222;612245,498131;607050,507782;601114,515205;596167,523619;566979,556531;557332,564697;556406,565401;556007,565805;551973,569095;548675,572863;536554,582019;534655,583219;529497,587426;528752,587910;527649,588948;518003,595381;508356,601320;507252,601880;500720,606125;498695,607146;496730,608497;490052,612209;483811,614657;469904,621675;437275,633849;414537,639698;432913,636212;436376,635469;447507,631510;454433,629283;465564,623591;478179,619137;486261,615966;489804,613941;493020,612951;497472,610476;498642,609663;501677,606765;508356,602805;515954,599079;518745,597361;528392,590927;532597,586968;537296,583998;549417,574842;558074,566676;567721,558510;596909,525598;600925,518767;601114,518175;607545,508276;609524,505307;612155,501656;612987,500110;618181,491202;628323,470168;638217,447650;641123,438494;669136,413006;668394,413500;668394,413500;671473,398340;671384,398778;672104,399643;674331,402117;675815,401128;675852,400938;674825,401623;672352,399395;669268,370229;669095,370239;668782,370256;668889,371433;668642,377619;667652,381331;661716,390734;660232,398901;658747,401623;656274,413500;653553,422904;650585,432060;648853,439236;646874,446660;648453,444204;649843,438988;651079,431565;654048,422409;656769,413006;659242,401128;660726,398405;662210,390240;668147,380836;664189,399890;661221,415727;654542,436019;653221,438075;652656,441154;650832,446412;643906,461507;640690,469426;638712,473633;636238,478087;629560,489965;622386,501595;613234,517185;603093,532527;596414,541188;589241,549602;586767,553066;584046,556531;579841,559995;572964,567613;573163,568409;565989,575832;558321,581276;552138,586225;546280,590508;547191,590432;553622,585731;559806,580781;567474,575337;574647,567914;574400,566924;581325,559253;585531,555788;588251,552324;590725,548860;597898,540446;604577,531785;614718,516443;623870,500853;631044,489222;637722,477344;640196,472890;642175,468684;645390,460765;652316,445670;655037,435524;661716,415233;664684,399396;668642,380341;669534,376994;668889,376877;669136,370691;674578,364999;671698,377005;671698,377005;674578,364999;676804,362524;675320,365741;674980,372484;674825,378857;672352,386471;672352,387341;675320,378857;675815,365741;676968,363242;666168,351884;664547,355716;663942,361287;663161,358685;662876,359052;663695,361782;663200,365741;664189,368958;664956,368916;664436,367226;664931,363267;666168,351884;686946,345202;687441,345450;687193,355843;687441,363019;686698,376134;685956,383558;683730,394446;682988,403602;679278,420429;675815,435029;669631,437751;670126,436267;671115,425873;674825,414985;677794,413253;677794,413253;681009,394446;682741,385538;684225,376382;685462,367721;685956,359555;686204,352626;686698,348914;686946,345202;34838,230465;34961,230527;34972,230492;49761,194996;44319,205142;39867,208854;39856,209091;39426,218564;39438,218541;39867,209101;44319,205389;49761,195243;49947,195367;50039,195182;52729,173467;49266,175942;44072,186830;45260,187781;45299,187614;44319,186830;49514,175942;52580,173751;71776,159362;71463,159612;70137,164714;69302,167281;46545,208854;43330,218999;40361,229392;33930,251169;29725,266016;27747,277152;26757,282843;26015,288535;23789,303877;23047,313281;24284,323179;24863,317785;24778,316002;25768,305609;27994,290267;29759,288147;32323,270982;32199,267996;34643,260987;36097,255103;35662,256118;34178,255623;30467,266264;30715,272203;28983,283586;28736,285565;26262,288535;27004,282843;27994,277152;29973,266016;34178,251169;40609,229392;43577,218999;46793,208854;69549,167281;71776,159362;76228,134617;76228,134617;77465,135606;77465,135606;120800,99385;120752,99423;120608,99587;118587,101705;118077,102448;117743,102825;116299,104922;101211,122739;97006,127688;92801,132884;74207,153444;93048,132637;97253,127440;101458,122491;116547,104674;118077,102448;120608,99587;127079,82322;124944,83066;123356,83656;122978,84135;120257,86610;113331,91064;108632,96261;104179,101457;101211,104179;101110,104053;98304,107427;93543,113335;85875,121749;87112,123233;87135,123213;86122,121996;93790,113583;101458,104179;104426,101457;108879,96261;113578,91064;120504,86610;123225,84135;126194,83022;127130,82731;485352,37613;497967,43305;503409,47759;491288,41820;485352,37613;444291,19549;454185,21776;468037,28705;444291,19549;295384,17910;290190,18559;279058,20044;268175,22518;263475,24003;258034,25488;246126,27828;243934,28705;228846,33901;214004,39840;203616,44542;196690,47264;179622,55183;171460,60380;163544,65576;150929,74979;139056,84383;127693,94300;128667,95518;131079,93863;133132,92333;140540,85867;152413,76464;165028,67061;172943,61864;181106,56668;198174,48749;204852,45284;215241,40583;230082,34644;245171,29447;251509,28202;254571,27155;296245,18161;383844,12589;389131,13115;396304,15590;390863,14847;379484,12620;383844,12589;412630,10641;422771,11383;435139,16332;419803,13610;412630,10641;329890,10579;301320,12125;281532,14847;272133,17322;263970,20291;252591,21776;209552,38356;193969,45284;189269,47017;185064,49244;177149,53450;164781,59884;155381,67308;128172,88589;122486,93536;116923,98617;117041,98735;74249,148969;65592,160847;61634,168023;57676,174704;50256,188562;42184,201287;42093,201677;39372,209101;37393,212565;36899,213060;34703,220360;34178,224691;33683,230877;30220,241023;27004,251169;23541,266016;21563,279626;20326,293236;22057,283833;22218,283057;22552,279379;24531,265769;25150,265976;25204,265746;24531,265521;27994,250674;31209,240528;34657,230429;34425,230382;34920,224196;37641,212565;39620,209101;39686,208920;42341,201677;50503,188810;57924,174952;61881,168271;65839,161094;74497,149216;117289,98983;128667,88590;155876,67308;165276,59885;177643,53451;185559,49244;189764,47017;194463,45284;210047,38356;253086,21776;264465,20291;272627,17322;282027,14847;301815,12125;330385,10671;353348,11442;364643,0;376269,742;388142,1980;396057,3959;401252,6434;407683,5196;417329,7424;423266,9156;423019,9403;422771,11135;412630,10393;409167,9403;405704,8661;399025,7176;392347,5691;385421,4702;377753,4702;371569,4702;361922,4702;361469,4557;357222,6681;358707,9156;373548,12125;366943,12241;367055,12249;374043,12125;379979,12868;391357,15095;396799,15837;405951,17817;415351,19797;424503,22024;433655,24746;438107,25983;442560,27468;442617,27520;445810,28071;453548,30947;454628,32586;454928,32664;461853,35386;467790,37861;473726,40583;478179,43058;481147,44542;484363,46274;495246,52461;509098,61369;516271,66318;516479,66467;520145,68695;659737,331345;659632,333416;662458,333819;665178,335799;666415,342480;671115,350399;673094,350579;673094,348667;675105,343079;675073,341986;677051,335304;679772,335304;683977,332582;684472,343470;683235,348667;681751,353616;681009,361782;680762,365989;680267,370196;679213,370899;679278,371185;680288,370511;680762,366484;681009,362277;681751,354111;683235,349162;684472,343965;686451,345450;686204,349162;685709,352874;685461,359802;684967,367968;683730,376630;682246,385785;680514,394694;677299,413500;674331,415233;670620,426121;669631,436514;669136,437999;664931,449382;663694,450372;658500,462497;663942,450372;665178,449382;657263,471900;653058,474128;652186,475873;652316,476107;653306,474127;657511,471900;654542,480314;649101,490212;646380,495161;643411,500110;641185,503822;637970,510999;634507,517927;629065,525351;623623,532280;623850,531813;617686,540198;604329,554799;601700,558846;604329,555046;617686,540446;607545,555788;602320,561263;598125,564348;597898,564697;595275,566715;595177,567419;583551,579297;571184,590680;570612,591095;566484,596371;556590,603795;547343,610733;547309,610773;556590,604042;566484,596619;558321,604785;551674,609115;547075,611058;546943,611219;541996,614436;540132,615300;535441,619106;530865,622354;523939,626808;521713,627056;519239,628156;518854,628448;521960,627303;524187,627056;515282,633737;509593,636707;503904,639429;499885,640032;499204,640419;480405,648585;479446,648803;473726,652544;476942,653534;465069,658730;466058,655266;462101,656751;458390,657988;450722,660463;449698,659232;446023,659968;441570,660957;432418,663185;432116,663325;440828,661205;445281,660215;448991,659473;450475,660710;458143,658235;461853,656998;465811,655513;464821,658978;454433,663927;453923,663784;446765,666649;440828,668381;431923,670608;428244,670299;420549,671797;420298,672340;399767,676300;395068,675062;391110,675062;384184,677290;378000,677785;371816,678032;371144,677744;365509,678743;358707,677537;358954,677290;360191,675557;354502,674815;357222,673330;365385,673083;373301,672835;384679,673083;392594,672340;407435,669123;417329,666896;424750,666649;425266,666409;418072,666649;408177,668876;393336,672093;385421,672835;374043,672588;366127,672835;357964,673083;358212,672093;359943,669619;436128,656998;487826,637449;501430,630273;509098,626313;517013,622107;531855,613198;543728,604042;565989,586720;572173,581771;578110,576575;587014,568409;590725,562222;596055,557335;596097,557028;590972,561727;587262,567914;578357,576080;572421,581276;566237,586225;543975,603547;532102,612703;517261,621612;509345,625819;501677,629778;488073,636954;436376,656503;360191,669124;354502,669124;353759,667144;347823,666896;342381,669124;326551,669371;314925,668876;309236,668381;303547,667391;306974,663734;306267,663927;293499,661561;292910,661700;268422,657246;258775,655266;250365,653781;240224,649080;227609,644378;214499,639181;216725,637449;225877,639181;229835,642646;243439,646605;270401,653534;277080,654771;284253,656008;292168,657741;300891,659628;301568,659473;309730,660710;309978,660215;321851,660710;323829,660957;342134,660957;355491,661452;371322,660215;373300,660215;374043,662195;389626,660215;400015,657741;405951,656751;409662,656256;417824,654276;424503,652792;431181,651059;443432,648938;445033,648337;432171,650564;425492,652297;418814,653781;410651,655761;406941,656256;401004,657246;384926,658730;374043,659720;372064,659720;356233,660957;342876,660463;324572,660463;322593,660215;314925,656998;310720,659720;310709,659742;314183,657493;321851,660710;309978,660215;310071,660154;302310,658978;293158,656998;285242,655266;278069,654029;271391,652792;244429,645863;230825,641903;226867,638439;217715,636707;204110,629778;200153,630025;186053,622849;183580,618395;184074,618148;192732,622849;201389,627551;203863,626066;193721,619385;185311,615673;173686,608991;163791,602558;148208,595876;142272,590927;143508,590432;149445,592164;137077,579297;130151,573605;123720,567914;115557,561232;103684,548117;102870,545570;100469,543168;92306,534259;91317,529805;88101,525351;87718,524750;83896,522134;76475,511493;72270,501595;71776,501595;66087,490707;60645,479819;54956,467199;49761,454331;54956,462992;60150,473880;61881,479819;62597,480869;61716,476287;59419,472117;55680,463706;51245,456310;45803,441463;41141,426243;39610,421806;32942,395180;29994,375851;29973,376382;30220,380341;31457,389497;32941,398901;30467,390734;28736,380341;26757,380341;25520,370938;23789,364999;22305,359308;18100,354853;16863,354853;15626,348667;15131,340748;16121,329613;16615,325653;17458,322938;17048,316745;17605,307589;18594,305733;18594,304619;16615,308331;14884,305857;11668,301403;11081,297876;10926,298186;9937,308084;9195,317982;8453,325653;8453,341490;8700,349657;9195,357823;6969,365494;6474,365494;4990,350646;4990,335304;6227,323426;8452,325652;6474,323179;5979,314270;6474,300660;6721,296948;7463,290762;10432,279626;11911,272229;11421,270470;9690,280369;6721,291504;5979,297691;5732,301403;5237,315013;5732,323921;4495,335799;4495,351141;5979,365989;6474,365989;9690,380094;11421,391724;15131,403602;20975,429144;21485,434040;22552,434040;27994,447155;29973,453836;26262,448144;22305,439236;22058,441711;19905,435037;18347,435277;16615,429585;10679,415975;6969,403850;6721,393704;4990,381826;3753,369948;1032,361287;2764,315260;4495,303382;3011,296948;5979,279131;6721,274925;8700,260572;13895,250179;12658,264284;13894,261866;14637,256087;14884,249684;17110,241518;20573,229145;24778,216525;25093,216170;27005,206132;29725,198955;32941,193016;39372,180643;44567,169508;51987,155155;57429,148969;61881,140308;65592,134864;69550,132884;70539,131400;74497,123481;82164,114572;82373,118296;81814,119861;89832,111603;93790,106406;98985,101457;99432,101955;99232,101705;105663,95271;112094,89332;119020,81908;128667,74732;139056,67061;145267,62725;149445,58895;156865,54440;164781,50234;165829,49695;168522,47048;172944,43800;177798,41325;181232,40534;181848,40088;249128,12868;251625,12325;258528,9898;263290,8939;265773,8918;266691,8661;323088,1237;339104,1175;356233,1484;356552,1724;364891,742;372558,1979;380227,3464;384183,4364;379979,3217;372311,1732;364643,495;3646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3644f" focussize="0,0"/>
                <v:stroke on="f"/>
                <v:imagedata o:title=""/>
                <o:lock v:ext="edit" aspectratio="f"/>
              </v:shape>
              <v:shape id="Freeform: Shape 10" o:spid="_x0000_s1026" o:spt="100" style="position:absolute;left:65024;top:28109;flip:x y;height:11208;width:11353;rotation:11796480f;v-text-anchor:middle;" fillcolor="#0072C7" filled="t" stroked="f" coordsize="2647519,2612594" o:gfxdata="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B5aL4A&#10;AADaAAAADwAAAAAAAAABACAAAAAiAAAAZHJzL2Rvd25yZXYueG1sUEsBAhQAFAAAAAgAh07iQDMv&#10;BZ47AAAAOQAAABAAAAAAAAAAAQAgAAAADQEAAGRycy9zaGFwZXhtbC54bWxQSwUGAAAAAAYABgBb&#10;AQAAtwM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4,2520821l1643880,2521511,1645133,2521267,1646324,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l1460492,2486082xm1550918,2472281l1501488,2479825,1518450,2480309c1528928,2479833,1536786,2477928,1542858,2475785l1550918,2472281xm1731355,2470078l1576323,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1,2265793,460060,2262062xm2099802,2237197l2099475,2237422,2099475,2237694,2100989,2237910,2101380,2237422,2099802,2237197xm2120380,2222979l2114756,2226864,2113762,2227897,2117618,2225429,2120380,2222979xm382287,2175002l418261,2217358,389737,2183129,382287,2175002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475386,2153525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2432850,1980247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1,1451152,2586542,1451152,2597633,1404938,2597632,1404937xm2606205,1395412c2604300,1399222,2602395,1402080,2600490,1407795l2599181,1433750c2599062,1441132,2599062,1448276,2598585,1458277l2589060,1487586,2589060,1490934,2600490,1458277c2601443,1438274,2600490,1429702,2602395,1407794l2606836,1398173,2606205,1395412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7,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465169,382550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textboxrect="0,0,2647519,2612594" o:connectlocs="617254,1114786;611948,1117644;612266,1117781;661372,1085770;644217,1089856;618484,1093126;617258,1089856;635231,1088222;661372,1085770;705997,1081492;704949,1081788;705486,1081684;385864,1075349;404040,1080049;411801,1080457;433450,1091083;443253,1093126;443866,1093330;446112,1091083;454690,1093534;463268,1095577;480169,1099510;480423,1099256;500029,1102525;509424,1104159;518819,1104977;538016,1105794;564158,1105385;565292,1105385;567834,1103955;573553,1102116;579373,1102014;583356,1102524;584428,1105385;593567,1105385;590708,1109471;589074,1111515;583764,1113967;573961,1113967;561299,1113149;533932,1112332;513508,1110698;495536,1108246;477564,1105385;450197,1101299;428957,1094352;429203,1094173;416703,1090265;405674,1085362;393012,1081275;379941,1076780;385864,1075349;626306,1066588;620066,1067541;576905,1069722;591116,1071467;594793,1070650;620117,1067790;624285,1066979;665084,1060667;643887,1063904;651161,1064112;661628,1062171;742461,1059722;675978,1077435;709622,1069935;316221,1051444;363194,1071467;379941,1076780;392603,1081275;405266,1085361;416294,1090265;413843,1092308;407308,1091082;384026,1082501;372589,1078006;361152,1073102;346039,1067790;332968,1062069;322756,1056756;316221,1051444;335419,1041228;357884,1052670;355025,1054305;328884,1041636;335419,1041228;252501,1013440;280276,1028969;285995,1035507;272924,1028560;263121,1022430;252501,1013440;301206,1002954;301210,1003071;302590,1004741;302742,1004041;897722,976130;896238,976253;871731,993825;847631,1006902;830476,1017118;821081,1021204;811278,1025291;799432,1031420;790446,1036733;777375,1042045;763896,1046949;760220,1050627;754501,1052670;740206,1055122;721824,1060843;705078,1066155;686697,1071468;663823,1077189;631554,1082501;630737,1083727;615223,1087608;615625,1087813;632854,1083504;633188,1082501;665457,1077189;688331,1071468;706712,1066155;723459,1060843;741839,1055122;756136,1052670;746458,1058479;746741,1058391;756953,1052261;762671,1050218;763052,1050113;765530,1047357;779010,1042454;792081,1037141;801067,1031829;812912,1025699;822715,1021613;829437,1018689;832927,1016300;850082,1006084;874181,993008;197289,970478;198839,971809;199369,972079;900463,959811;900323,959907;900323,960024;900972,960117;901140,959907;909288,953711;906876,955378;906450,955821;908103,954762;163937,933128;179364,951299;167132,936614;938208,933116;938172,933128;937902,934980;931366,942336;923605,950917;924073,950809;931366,942744;937902,935389;938208,933116;203861,923913;204670,924899;204710,924764;143441,914547;154061,921495;154583,922109;159422,923180;170400,933345;185513,945604;192048,954595;195724,959090;211246,972167;206753,975844;192298,959776;191640,959907;205319,975113;206753,975844;211246,972167;250050,1002815;242289,1005267;245148,1007310;233712,1007719;226359,1002815;219416,997503;202260,983200;186330,968897;171625,954595;164682,947648;158146,940292;160597,937023;168766,944379;177752,951326;188781,963176;189718,963981;177752,951326;169174,944379;161005,937023;152019,925990;143441,914547;1043285,849573;1043078,849662;1038617,860374;1038997,798378;1028172,814021;1022862,823828;1017552,832818;1004889,849573;993861,866327;984058,879813;983241,880313;982572,881304;983649,880630;993452,867145;1004481,850390;1017143,833636;1022454,824646;1027763,814838;1038792,798901;1081272,792772;1075962,808709;1066568,825872;1057173,843444;1048595,854477;1054314,843035;1059215,831593;1062891,825463;1067793,817290;1072286,809117;1081272,792772;1054833,757743;1044919,775200;1044737,775619;1054722,758037;1060271,718204;1048355,750777;1023288,802038;1019618,807843;1019594,807891;1011016,822603;1002439,838540;992636,850799;984466,864693;936268,919043;920337,932528;918809,933691;918150,934358;911488,939791;906041,946013;886027,961133;882890,963116;874372,970063;873142,970862;871322,972575;855392,983200;839462,993008;837638,993932;826852,1000941;823509,1002629;820264,1004858;809236,1010988;798931,1015031;775965,1026620;722083,1046725;684537,1056384;714881,1050627;720599,1049400;738980,1042862;750417,1039184;768798,1029785;789629,1022430;802976,1017194;808827,1013848;814137,1012214;821489,1008127;823421,1006784;828433,1001998;839462,995460;852009,989307;856617,986469;872547,975844;879491,969306;887252,964402;907267,949283;921563,935797;937493,922312;985691,867962;992325,856681;992636,855703;1003256,839357;1006523,834453;1010868,828424;1012242,825872;1020819,811160;1037566,776425;1053905,739239;1058704,724119;1104963,682029;1103737,682846;1103737,682846;1108821,657810;1108674,658533;1109864,659962;1113541,664048;1115991,662414;1116053,662100;1114358,663231;1110273,659553;1105180,611389;1104895,611405;1104378,611434;1104554,613376;1104146,623593;1102512,629722;1092709,645251;1090258,658736;1087808,663231;1083723,682846;1079230,698374;1074328,713494;1071469,725345;1068201,737604;1070807,733549;1073103,724936;1075145,712677;1080047,697557;1084540,682029;1088625,662414;1091075,657918;1093526,644433;1103329,628905;1096794,660370;1091892,686523;1080864,720032;1078682,723428;1077749,728512;1074737,737196;1063300,762123;1057990,775200;1054722,782147;1050637,789502;1039609,809117;1027763,828324;1012650,854068;995903,879404;984875,893707;973029,907601;968945,913322;964452,919043;957508,924764;946151,937344;946479,938658;934634,950917;921971,959907;911760,968080;902086,975153;903591,975027;914211,967263;924422,959090;937085,950100;948930,937840;948522,936206;959959,923538;966903,917817;971396,912096;975480,906375;987326,892481;998354,878178;1015101,852842;1030214,827098;1042060,807891;1053088,788276;1057173,780921;1060440,773974;1065751,760897;1077188,735970;1081680,719215;1092709,685707;1097611,659553;1104146,628087;1105620,622560;1104554,622366;1104963,612150;1113949,602751;1109193,622579;1109193,622579;1113949,602752;1117625,598665;1115174,603978;1114613,615113;1114358,625636;1110273,638210;1110273,639646;1115174,625636;1115991,603977;1117896,599849;1100061,581093;1097385,587422;1096385,596622;1095097,592324;1094625,592931;1095977,597439;1095160,603978;1096794,609290;1098060,609219;1097202,606429;1098019,599891;1100061,581093;1134372,570060;1135189,570468;1134781,587631;1135189,599482;1133964,621140;1132739,633400;1129062,651380;1127837,666500;1121710,694288;1115991,718398;1105780,722893;1106597,720441;1108231,703278;1114358,685298;1119259,682437;1119259,682437;1124569,651380;1127428,636669;1129879,621549;1131922,607246;1132739,593761;1133147,582319;1133964,576189;1134372,570060;57528,380585;57732,380687;57751,380629;82172,322012;73186,338767;65833,344897;65816,345288;65105,360932;65125,360894;65833,345305;73186,339175;82172,322421;82478,322625;82631,322319;87073,286460;81355,290546;72777,308527;74739,310098;74803,309822;73186,308527;81763,290546;86827,286928;118525,263167;118009,263581;115819,272005;114440,276244;76862,344897;71552,361651;66650,378814;56030,414775;49086,439293;45819,457683;44185,467081;42959,476480;39283,501816;38058,517345;40100,533691;41057,524784;40917,521840;42551,504677;46227,479341;49142,475840;53376,447494;53171,442563;57206,430989;59607,421272;58889,422948;56439,422130;50311,439702;50720,449510;47861,468307;47452,471577;43368,476480;44593,467081;46227,457683;49495,439293;56439,414775;67059,378814;71960,361651;77270,344897;114849,276244;118525,263167;125878,222303;125877,222303;127919,223938;127919,223937;199480,164123;199401,164186;199163,164456;195827,167953;194983,169180;194432,169803;192048,173266;167132,202688;160188,210861;153245,219442;122540,253395;153653,219034;160596,210452;167541,202279;192457,172857;194983,169180;199163,164456;209848,135944;206323,137173;203701,138147;203077,138939;198584,143025;187147,150381;179386,158963;172034,167544;167132,172039;166966,171831;162333,177403;154470,187159;141808,201053;143850,203505;143889,203471;142216,201462;154878,187568;167541,172039;172442,167545;179794,158963;187555,150381;198992,143026;203485,138939;208387,137101;209934,136620;801475,62114;822306,71513;831293,78868;811278,69061;801475,62114;733670,32283;750009,35960;772883,47402;733670,32283;487776,29576;479198,30648;460817,33100;442845,37186;435084,39638;426098,42090;406434,45955;402815,47403;377899,55984;353391,65792;336236,73556;324799,78051;296615,91128;283136,99709;270065,108291;249233,123819;229627,139348;210862,155724;212471,157737;216454,155004;219844,152476;232078,141800;251684,126271;272515,110743;285586,102161;299066,93580;327249,80503;338278,74782;355433,67017;379941,57210;404857,48629;415324,46572;420380,44843;489197,29990;633852,20790;642583,21658;654428,25744;645442,24519;626653,20841;633852,20790;681387,17572;698134,18797;718557,26970;693232,22475;681387,17572;544756,17469;497579,20023;464902,24518;449380,28605;435900,33508;417111,35960;346039,63340;320306,74782;312545,77642;305601,81320;292530,88267;272107,98892;256585,111151;211655,146295;202265,154463;193079,162854;193273,163049;122610,246004;108313,265619;101778,277470;95242,288503;82989,311387;69659,332401;69509,333046;65016,345305;61748,351026;60932,351843;57307,363898;56439,371050;55622,381266;49903,398020;44593,414775;38875,439293;35607,461769;33565,484244;36424,468716;36689,467434;37241,461360;40508,438885;41532,439226;41620,438847;40509,438476;46227,413957;51537,397203;57229,380525;56847,380448;57664,370233;62157,351026;65425,345305;65535,345006;69918,333046;83397,311796;95651,288912;102186,277879;108722,266028;123018,246413;193682,163458;212471,146295;257402,111151;272924,98892;293347,88267;306418,81320;313362,77643;321123,74782;346856,63340;417929,35961;436718,33509;450197,28605;465718,24519;498395,20023;545573,17623;583493,18895;602145,0;621343,1226;640949,3269;654020,6538;662598,10625;673218,8581;689147,12259;698951,15120;698542,15529;698134,18389;681387,17163;675668,15529;669950,14302;658921,11850;647893,9399;636456,7764;623794,7764;613582,7764;597652,7764;596904,7525;589891,11033;592342,15120;616850,20023;605944,20214;606128,20228;617667,20023;627470,21250;646259,24927;655245,26153;670359,29422;685880,32692;700993,36369;716106,40865;723459,42908;730811,45359;730906,45446;736178,46356;748955,51106;750740,53811;751234,53941;762671,58436;772474,62522;782277,67018;789630,71104;794531,73556;799841,76416;817813,86633;840687,101344;852533,109517;852876,109762;858929,113441;1089441,547176;1089269,550595;1093934,551262;1098427,554531;1100470,565564;1108230,578641;1111498,578938;1111498,575781;1114819,566553;1114766,564748;1118033,553714;1122527,553714;1129470,549219;1130287,567199;1128245,575781;1125794,583954;1124569,597439;1124161,604386;1123344,611333;1121602,612495;1121710,612967;1123378,611854;1124161,605203;1124569,598257;1125794,584771;1128245,576598;1130287,568017;1133555,570469;1133147,576598;1132330,582728;1131921,594170;1131104,607655;1129062,621958;1126611,637078;1123752,651789;1118442,682846;1113541,685707;1107413,703687;1105780,720850;1104963,723302;1098019,742100;1095976,743734;1087399,763758;1096385,743734;1098427,742100;1085356,779286;1078413,782964;1076973,785846;1077188,786233;1078821,782964;1085765,779286;1080864,793180;1071877,809526;1067384,817699;1062483,825872;1058807,832001;1053497,843852;1047778,855294;1038792,867553;1029806,878996;1030180,878224;1020002,892072;997945,916182;993603,922867;997945,916591;1020002,892481;1003256,917817;994627,926858;987700,931953;987325,932528;982995,935861;982832,937023;963634,956638;943211,975436;942267,976121;935451,984834;919112,997094;903842,1008552;903787,1008618;919112,997503;935451,985243;921971,998728;910994,1005880;903400,1009088;903182,1009354;895013,1014666;891935,1016093;884189,1022379;876632,1027742;865195,1035098;861519,1035507;857433,1037324;856798,1037806;861927,1035915;865604,1035507;850899,1046540;841504,1051444;832110,1055939;825474,1056935;824349,1057574;793306,1071059;791723,1071419;782277,1077597;787587,1079232;767981,1087813;769615,1082092;763079,1084544;756953,1086587;744290,1090674;742598,1088642;736529,1089856;729177,1091491;714064,1095169;713566,1095401;727952,1091899;735304,1090265;741431,1089039;743881,1091082;756544,1086996;762671,1084953;769206,1082501;767572,1088222;750417,1096395;749576,1096159;737755,1100890;727952,1103750;713247,1107428;707171,1106917;694463,1109391;694049,1110289;660147,1116827;652386,1114784;645850,1114784;634413,1118462;624202,1119279;613990,1119687;612881,1119212;603575,1120862;592342,1118870;592751,1118462;594793,1115601;585398,1114375;589891,1111923;603371,1111514;616441,1111106;635230,1111514;648301,1110289;672809,1104976;689147,1101299;701401,1100890;702254,1100494;690373,1100890;674035,1104568;649527,1109880;636456,1111106;617667,1110698;604596,1111106;591116,1111515;591525,1109880;594384,1105794;720191,1084953;805560,1052670;828025,1040819;840687,1034281;853758,1027334;878266,1012623;897872,997503;934634,968897;944845,960725;954648,952143;969353,938658;975480,928442;984281,920371;984352,919863;975889,927625;969762,937840;955057,951326;945254,959907;935043,968080;898281,996685;878675,1011805;854167,1026517;841096,1033463;828433,1040002;805968,1051853;720599,1084135;594793,1104977;585398,1104977;584173,1101707;574370,1101299;565383,1104977;539242,1105385;520044,1104568;510649,1103750;501255,1102116;506914,1096077;505748,1096395;484663,1092489;483691,1092717;443253,1085362;427323,1082092;413435,1079641;396688,1071876;375857,1064112;354208,1055530;357884,1052670;372998,1055530;379533,1061251;401998,1067790;446521,1079232;457549,1081275;469395,1083318;482466,1086179;496870,1089295;497987,1089039;511466,1091083;511875,1090265;531481,1091083;534748,1091491;564975,1091491;587032,1092308;613173,1090265;616441,1090265;617667,1093534;643400,1090265;660555,1086179;670358,1084544;676485,1083727;689964,1080458;700993,1078006;712021,1075145;732251,1071643;734896,1070650;713656,1074328;702627,1077189;691599,1079641;678119,1082910;671992,1083727;662189,1085362;635639,1087813;617667,1089448;614399,1089448;588257,1091491;566200,1090674;535974,1090674;532706,1090265;520044,1084953;513100,1089448;513083,1089483;518819,1085770;531481,1091082;511875,1090265;512029,1090165;499212,1088222;484099,1084953;471029,1082092;459183,1080049;448155,1078006;403632,1066564;381167,1060026;374631,1054305;359518,1051444;337053,1040002;330517,1040411;307235,1028560;303150,1021204;303967,1020796;318264,1028560;332560,1036324;336644,1033872;319897,1022839;306010,1016709;286812,1005676;270473,995051;244740,984018;234937,975845;236979,975027;246782,977888;226359,956638;214922,947239;204302,937840;190823,926807;171217,905149;169872,900943;165907,896976;152428,882265;150794,874909;145484,867553;144851,866561;138539,862241;126286,844669;119342,828324;118525,828324;109131,810343;100144,792363;90750,771522;82172,750273;90750,764575;99327,782555;102186,792363;103368,794096;101914,786531;98121,779643;91946,765753;84622,753541;75636,729023;67937,703888;65409,696561;54399,652592;49529,620672;49495,621549;49903,628087;51945,643207;54396,658736;50311,645251;47452,628087;44185,628087;42142,612559;39283,602751;36832,593353;29888,585997;27846,585997;25804,575781;24987,562704;26621,544315;27438,537777;28829,533292;28152,523066;29071,507946;30705,504881;30705,503042;27438,509172;24579,505085;19268,497730;18298,491907;18043,492417;16409,508763;15184,525109;13958,537777;13958,563930;14367,577415;15184,590900;11508,603569;10691,603569;8240,579050;8240,553714;10282,534099;13957,537775;10691,533691;9874,518979;10691,496504;11099,490374;12325,480158;17226,461769;19668,449553;18860,446649;16001,462995;11099,481384;9874,491600;9465,497730;8648,520205;9465,534916;7423,554531;7423,579867;9874,604386;10691,604386;16001,627679;18860,646885;24987,666500;34637,708680;35479,716764;37241,716764;46227,738422;49495,749455;43368,740056;36832,725345;36424,729431;32870,718411;30297,718807;27438,709408;17634,686932;11508,666909;11099,650154;8240,630539;6197,610924;1705,596622;4564,520614;7423,500999;4972,490374;9874,460952;11099,454005;14367,430303;22945,413140;20902,436433;22944,432441;24170,422896;24579,412323;28254,398837;33973,378405;40917,357564;41437,356979;44593,340401;49086,328550;54397,318743;65017,298311;73594,279922;85848,256220;94834,246004;102186,231702;108314,222711;114849,219442;116483,216990;123018,203914;135680,189202;136025,195351;135102,197936;148343,184299;154878,175717;163456,167545;164195,168366;163865,167953;174485,157328;185105,147521;196542,135261;212471,123410;229627,110743;239884,103584;246782,97257;259036,89902;272107,82955;273837,82065;278285,77694;285587,72330;293603,68244;299274,66938;300291,66200;411393,21249;415515,20352;426914,16345;434777,14762;438877,14727;440394,14302;533523,2043;559971,1941;588257,2451;588784,2847;602554,1226;615216,3269;627878,5721;634411,7206;627470,5312;614807,2860;602145,817;60214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16448f" focussize="0,0"/>
                <v:stroke on="f"/>
                <v:imagedata o:title=""/>
                <o:lock v:ext="edit" aspectratio="f"/>
                <v:textbox>
                  <w:txbxContent>
                    <w:p>
                      <w:pPr>
                        <w:jc w:val="center"/>
                      </w:pPr>
                    </w:p>
                  </w:txbxContent>
                </v:textbox>
              </v:shape>
              <v:shape id="Freeform: Shape 10" o:spid="_x0000_s1026" o:spt="100" style="position:absolute;left:54017;top:94826;flip:x;height:27475;width:27838;rotation:11796480f;v-text-anchor:middle;" fillcolor="#FFFFFF" filled="t" stroked="f" coordsize="2647519,2612594" o:gfxdata="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2VCeugAAANoA&#10;AAAPAAAAAAAAAAEAIAAAACIAAABkcnMvZG93bnJldi54bWxQSwECFAAUAAAACACHTuJAMy8FnjsA&#10;AAA5AAAAEAAAAAAAAAABACAAAAAJAQAAZHJzL3NoYXBleG1sLnhtbFBLBQYAAAAABgAGAFsBAACz&#10;Aw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4,2520821l1643880,2521511,1645133,2521267,1646324,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l1460492,2486082xm1550918,2472281l1501488,2479825,1518450,2480309c1528928,2479833,1536786,2477928,1542858,2475785l1550918,2472281xm1731355,2470078l1576323,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1,2265793,460060,2262062xm2099802,2237197l2099475,2237422,2099475,2237694,2100989,2237910,2101380,2237422,2099802,2237197xm2120380,2222979l2114756,2226864,2113762,2227897,2117618,2225429,2120380,2222979xm382287,2175002l418261,2217358,389737,2183129,382287,2175002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475386,2153525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2432850,1980247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1,1451152,2586542,1451152,2597633,1404938,2597632,1404937xm2606205,1395412c2604300,1399222,2602395,1402080,2600490,1407795l2599181,1433750c2599062,1441132,2599062,1448276,2598585,1458277l2589060,1487586,2589060,1490934,2600490,1458277c2601443,1438274,2600490,1429702,2602395,1407794l2606836,1398173,2606205,1395412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7,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465169,382550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513495,2732553;1500485,2739558;1501264,2739893;1621672,2661428;1579607,2671445;1516509,2679458;1513505,2671445;1557573,2667438;1621672,2661428;1731091,2650943;1728521,2651668;1729839,2651412;946130,2635886;990699,2647405;1009729,2648406;1062810,2674451;1086847,2679458;1088351,2679960;1093858,2674451;1114890,2680461;1135923,2685468;1177365,2695108;1177988,2694484;1226062,2702497;1249097,2706504;1272133,2708507;1319205,2710511;1383304,2709508;1386086,2709508;1392318,2706002;1406340,2701495;1420612,2701245;1430377,2702496;1433005,2709508;1455415,2709508;1448404,2719525;1444398,2724534;1431378,2730544;1407341,2730544;1376293,2728541;1309190,2726537;1259112,2722531;1215044,2716521;1170977,2709508;1103874,2699492;1051794,2682464;1052396,2682027;1021747,2672447;994705,2660427;963658,2650411;931608,2639392;946130,2635886;1535691,2614411;1520388,2616746;1414560,2622091;1449406,2626370;1458420,2624366;1520516,2617355;1530734,2615368;1630773,2599897;1578797,2607831;1596633,2608340;1622298,2603582;1820500,2597580;1657486,2640998;1739979,2622614;775368,2577288;890545,2626370;931608,2639392;962656,2650410;993704,2660426;1020745,2672446;1014736,2677455;998711,2674450;941624,2653415;913581,2642396;885537,2630376;848480,2617355;816430,2603332;791392,2590310;775368,2577288;822441,2552247;877525,2580294;870515,2584301;806416,2553248;822441,2552247;619127,2484134;687232,2522197;701254,2538224;669204,2521195;645167,2506171;619127,2484134;738552,2458431;738561,2458716;741944,2462811;742316,2461095;2201196,2392679;2197559,2392982;2137466,2436054;2078374,2468107;2036310,2493148;2013275,2503165;1989238,2513182;1960192,2528207;1938158,2541228;1906109,2554251;1873059,2566271;1864044,2575285;1850023,2580294;1814969,2586304;1769899,2600327;1728836,2613348;1683767,2626371;1627680,2640394;1548559,2653415;1546556,2656421;1508514,2665933;1509499,2666437;1551746,2655874;1552565,2653415;1631687,2640394;1687774,2626371;1732843,2613348;1773906,2600327;1818975,2586304;1854030,2580294;1830300,2594534;1830994,2594317;1856033,2579292;1870055,2574284;1870988,2574025;1877065,2567272;1910116,2555252;1942166,2542231;1964200,2529208;1993244,2514184;2017281,2504167;2033764,2497001;2042320,2491145;2084385,2466104;2143475,2434051;483748,2378827;487550,2382089;488849,2382751;2207918,2352678;2207574,2352915;2207574,2353201;2209166,2353428;2209577,2352915;2229555,2337727;2223642,2341812;2222597,2342898;2226651,2340303;401970,2287273;439797,2331815;409804,2295820;2300468,2287244;2300378,2287275;2299716,2291814;2283691,2309844;2264661,2330878;2265809,2330614;2283691,2310845;2299716,2292815;2300468,2287244;499863,2264687;501846,2267103;501946,2266772;351716,2241730;377756,2258758;379034,2260264;390900,2262890;417816,2287806;454874,2317856;470899,2339893;479912,2350912;517971,2382965;506954,2391980;471511,2352592;469898,2352915;503439,2390188;506954,2391980;517972,2382965;613118,2458090;594089,2464100;601099,2469108;573056,2470110;555028,2458090;538003,2445068;495938,2410010;456877,2374952;420822,2339893;403796,2322865;387771,2304835;393780,2296822;413811,2314852;435845,2331880;462886,2360928;465185,2362900;435845,2331880;414812,2314852;394781,2296822;372747,2269776;351716,2241730;2558114,2082465;2557606,2082683;2546667,2108940;2547599,1956976;2521057,1995319;2508037,2019359;2495017,2041396;2463969,2082465;2436928,2123533;2412891,2156588;2410887,2157813;2409246,2160244;2411889,2158592;2435926,2125537;2462968,2084468;2494015,2043401;2507036,2021364;2520055,1997324;2547098,1958258;2651258,1943234;2638237,1982298;2615202,2024368;2592166,2067441;2571135,2094485;2585156,2066438;2597175,2038392;2606188,2023367;2618207,2003334;2629224,1983300;2651258,1943234;2586431,1857371;2562120,1900162;2561673,1901190;2586157,1858092;2599763,1760455;2570545,1840296;2509081,1965948;2500082,1980177;2500025,1980295;2478992,2016355;2457960,2055421;2433923,2085471;2413892,2119527;2295710,2252748;2256649,2285804;2252902,2288654;2251285,2290290;2234952,2303607;2221596,2318858;2172519,2355921;2164830,2360779;2143943,2377808;2140927,2379767;2136464,2383967;2097404,2410011;2058344,2434051;2053873,2436317;2027426,2453497;2019227,2457633;2011272,2463098;1984229,2478124;1958963,2488034;1902651,2516442;1770534,2565723;1678470,2589398;1752874,2575285;1766895,2572280;1811964,2556253;1840007,2547238;1885077,2524200;1936155,2506170;1968881,2493335;1983228,2485135;1996247,2481129;2014276,2471112;2019013,2467819;2031302,2456087;2058344,2440061;2089108,2424978;2100408,2418023;2139469,2391980;2156495,2375953;2175525,2363933;2224600,2326872;2259654,2293816;2298714,2260762;2416896,2127539;2433160,2099887;2433923,2097489;2459963,2057423;2467975,2045403;2478629,2030624;2481997,2024368;2503029,1988308;2544092,1903166;2584154,1812015;2595922,1774953;2709346,1671782;2706342,1673785;2706342,1673785;2718807,1612417;2718447,1614189;2721365,1617692;2730379,1627708;2736389,1623702;2736540,1622933;2732382,1625705;2722367,1616689;2709880,1498630;2709180,1498669;2707913,1498740;2708345,1503502;2707344,1528544;2703338,1543568;2679301,1581632;2673292,1614687;2667283,1625705;2657267,1673785;2646250,1711848;2634231,1748910;2627221,1777958;2619209,1808008;2625599,1798068;2631227,1776956;2636234,1746906;2648253,1709845;2659270,1671782;2669286,1623702;2675295,1612683;2681304,1579628;2705341,1541565;2689317,1618693;2677298,1682799;2650256,1764936;2644907,1773259;2642620,1785721;2635233,1807007;2607190,1868108;2594170,1900162;2586157,1917190;2576142,1935220;2549101,1983300;2520055,2030378;2482999,2093484;2441935,2155587;2414894,2190645;2385849,2224702;2375833,2238725;2364817,2252748;2347790,2266772;2319943,2297607;2320748,2300828;2291704,2330878;2260655,2352915;2235617,2372948;2211898,2390284;2215586,2389977;2241626,2370945;2266666,2350912;2297713,2328875;2326758,2298825;2325756,2294818;2353799,2263767;2370826,2249744;2381842,2235721;2391858,2221697;2420903,2187641;2447944,2152582;2489008,2090478;2526065,2027374;2555110,1980295;2582151,1932215;2592166,1914185;2600179,1897157;2613199,1865104;2641243,1804002;2652259,1762934;2679301,1680797;2691320,1616690;2707344,1539562;2710957,1526014;2708345,1525538;2709346,1500497;2731380,1477458;2719718,1526059;2719719,1526059;2731381,1477459;2740395,1467442;2734386,1480464;2733009,1507758;2732382,1533552;2722367,1564373;2722367,1567894;2734386,1533552;2736389,1480463;2741058,1470345;2697328,1424369;2690766,1439884;2688315,1462434;2685155,1451900;2683999,1453387;2687314,1464437;2685310,1480464;2689317,1493485;2692422,1493312;2690318,1486473;2692321,1470446;2697328,1424369;2781459,1397325;2783462,1398326;2782460,1440396;2783462,1469445;2780457,1522533;2777452,1552583;2768438,1596656;2765434,1633718;2750410,1701832;2736389,1760929;2711351,1771948;2713354,1765938;2717360,1723868;2732382,1679795;2744401,1672784;2744401,1672783;2757422,1596656;2764432,1560596;2770441,1523535;2775449,1488476;2777452,1455422;2778453,1427375;2780457,1412349;2781459,1397325;141058,932886;141557,933135;141604,932995;201484,789314;179450,830381;161422,845407;161379,846366;159636,884712;159686,884621;161422,846408;179450,831382;201484,790315;202235,790815;202610,790064;213502,702168;199480,712185;178448,756258;183260,760108;183416,759432;179450,756258;200482,712185;212898,703315;290621,645073;289356,646086;283986,666735;280606,677127;188464,845407;175443,886475;163424,928545;137384,1016691;120359,1076791;112346,1121867;108340,1144905;105335,1167944;96322,1230047;93316,1268110;98325,1308177;100672,1286345;100328,1279128;104334,1237058;113347,1174955;120496,1166375;130878,1096892;130374,1084805;140269,1056435;146156,1032617;144396,1036725;138386,1034721;123363,1077794;124365,1101834;117353,1147910;116352,1155924;106337,1167944;109341,1144905;113347,1121867;121360,1076791;138386,1016691;164427,928545;176445,886475;189465,845407;281607,677127;290621,645073;308650,544907;308649,544907;313656,548913;313656,548912;489120,402297;488927,402450;488343,403112;480163,411685;478095,414693;476744,416220;470899,424707;409805,496827;392778,516860;375753,537895;300465,621119;376754,536893;393779,515858;410806,495825;471900,423705;478095,414693;488343,403112;514544,333225;505900,336237;499471,338624;497941,340566;486923,350582;458880,368612;439851,389648;421824,410682;409805,421701;409397,421190;398037,434849;378757,458763;347709,492820;352717,498829;352812,498745;348710,493821;379758,459765;410806,421701;422825,410683;440852,389648;459881,368613;487924,350583;498942,340567;510960,336060;514754,334882;1965201,152253;2016279,175291;2038313,193321;1989238,169281;1965201,152253;1798944,79131;1839006,88146;1895093,116192;1798944,79131;1196017,72495;1174984,75124;1129914,81134;1085846,91151;1066817,97161;1044783,103171;996568,112644;987695,116193;926601,137228;866509,161268;824444,180300;796401,191318;727294,223371;694243,244407;662194,265441;611115,303505;563041,341568;517031,381710;520976,386643;530741,379945;539053,373748;569050,347578;617124,309515;668202,271451;700251,250416;733303,229381;802409,197328;829451,183305;871516,164272;931608,140232;992702,119198;1018366,114156;1030763,109919;1199501,73512;1554193,50959;1575600,53088;1604645,63104;1582611,60100;1536540,51084;1554193,50959;1670747,43071;1711810,46076;1761887,66109;1699791,55091;1670747,43071;1335731,42821;1220053,49081;1139929,60099;1101871,70116;1068819,82136;1022748,88146;848480,155258;785383,183305;766353,190316;749328,199331;717278,216359;667201,242402;629142,272452;518973,358596;495949,378619;473425,399187;473903,399665;300636,603002;265582,651082;249557,680131;233532,707176;203486,763269;170803,814778;170436,816358;159418,846408;151406,860431;149403,862435;140515,891984;138386,909514;136383,934555;122362,975624;109341,1016691;95320,1076791;87307,1131884;82300,1186975;89310,1148911;89960,1145770;91313,1130881;99326,1075790;101835,1076627;102052,1075697;99327,1074788;113348,1014688;126368,973619;140325,932740;139388,932551;141392,907510;152408,860431;160420,846408;160690,845676;171438,816358;204488,764271;234535,708178;250559,681134;266584,652085;301638,604005;474905,400667;520976,358597;631146,272453;669204,242403;719281,216360;751331,199331;768357,190317;787386,183305;850484,155258;1024752,88147;1070823,82137;1103874,70117;1141932,60100;1222056,49081;1337734,43196;1430713,46316;1476448,0;1523520,3004;1571594,8013;1603643,16027;1624676,26043;1650716,21034;1689776,30050;1713813,37061;1712812,38063;1711810,45074;1670747,42070;1656725,38063;1642704,35058;1615662,29048;1588620,23038;1560577,19031;1529530,19031;1504491,19031;1465431,19031;1463596,18445;1446401,27044;1452411,37061;1512503,49081;1485762,49548;1486213,49583;1514506,49081;1538543,52087;1584614,61101;1606648,64107;1643706,72120;1681765,80133;1718821,89148;1755879,100167;1773906,105175;1791934,111185;1792167,111397;1805095,113626;1836424,125270;1840800,131901;1842011,132220;1870055,143238;1894092,153255;1918129,164273;1936156,174290;1948175,180300;1961194,187311;2005262,212353;2061349,248413;2090394,268447;2091235,269047;2106078,278066;2671289,1341231;2670866,1349614;2682305,1351248;2693322,1359261;2698330,1386306;2717359,1418359;2725372,1419088;2725372,1411348;2733514,1388729;2733383,1384304;2741396,1357258;2752413,1357258;2769439,1346240;2771442,1390314;2766435,1411348;2760426,1431382;2757421,1464437;2756419,1481465;2754416,1498494;2750146,1501341;2750410,1502499;2754502,1499771;2756419,1483468;2757421,1466440;2760426,1433385;2766435,1413351;2771442,1392317;2779454,1398327;2778453,1413351;2776450,1428377;2775448,1456424;2773445,1489478;2768438,1524537;2762429,1561598;2755417,1597658;2742398,1673785;2730379,1680797;2715356,1724870;2711350,1766940;2709346,1772950;2692321,1819027;2687313,1823034;2666281,1872115;2688315,1823034;2693322,1819027;2661272,1910178;2644247,1919194;2640716,1926258;2641243,1927206;2645249,1919193;2662274,1910178;2650256,1944235;2628222,1984302;2617206,2004335;2605187,2024368;2596173,2039393;2583153,2068442;2569131,2096488;2547098,2126538;2525064,2154585;2525982,2152694;2501026,2186638;2446942,2245737;2436295,2262121;2446942,2246738;2501026,2187639;2459963,2249743;2438805,2271906;2421820,2284393;2420902,2285804;2410283,2293974;2409886,2296822;2362813,2344902;2312735,2390978;2310420,2392659;2293707,2414016;2253645,2444066;2216203,2472152;2216068,2472315;2253645,2445068;2293707,2415018;2260655,2448073;2233739,2465602;2215119,2473467;2214584,2474117;2194553,2487138;2187006,2490637;2168014,2506045;2149485,2519192;2121441,2537222;2112428,2538224;2102409,2542678;2100852,2543861;2113429,2539225;2122443,2538224;2086388,2565268;2063352,2577290;2040317,2588307;2024046,2590748;2021287,2592314;1945170,2625368;1941289,2626251;1918129,2641395;1931148,2645402;1883074,2666437;1887080,2652414;1871056,2658424;1856033,2663432;1824985,2673448;1820836,2668469;1805955,2671445;1787927,2675452;1750870,2684467;1749649,2685035;1784923,2676453;1802951,2672446;1817973,2669442;1823983,2674450;1855031,2664433;1870054,2659425;1886078,2653415;1882072,2667438;1840007,2687472;1837945,2686894;1808960,2698490;1784923,2705502;1748867,2714516;1733970,2713265;1702810,2719329;1701794,2721528;1618667,2737555;1599637,2732546;1583612,2732546;1555569,2741562;1530531,2743565;1505492,2744566;1502772,2743401;1479953,2747447;1452411,2742563;1453413,2741562;1458420,2734550;1435385,2731545;1446401,2725535;1479453,2724533;1511502,2723532;1557572,2724533;1589622,2721528;1649714,2708506;1689776,2699492;1719822,2698490;1721912,2697519;1692781,2698491;1652719,2707505;1592627,2720527;1560577,2723532;1514506,2722531;1482457,2723532;1449406,2724534;1450408,2720527;1457418,2710511;1765893,2659425;1975216,2580294;2030300,2551245;2061349,2535218;2093398,2518191;2153491,2482131;2201565,2445068;2291704,2374952;2316742,2354918;2340779,2333884;2376834,2300828;2391858,2275787;2413438,2256003;2413611,2254760;2392860,2273784;2377836,2298825;2341781,2331881;2317744,2352915;2292706,2372948;2202567,2443065;2154493,2480127;2094400,2516187;2062351,2533215;2031302,2549242;1976218,2578291;1766895,2657422;1458420,2708507;1435385,2708507;1432380,2700494;1408343,2699492;1386309,2708507;1322210,2709508;1275138,2707505;1252102,2705502;1229067,2701495;1242944,2686693;1240084,2687472;1188384,2677897;1186000,2678457;1086848,2660427;1047787,2652414;1013735,2646404;972672,2627372;921593,2608341;868512,2587305;877525,2580294;914583,2587305;930607,2601328;985692,2617355;1094860,2645402;1121902,2650411;1150947,2655418;1182996,2662431;1218315,2670069;1221054,2669442;1254105,2674451;1255106,2672447;1303180,2674451;1311193,2675452;1385307,2675452;1439390,2677455;1503489,2672447;1511501,2672447;1514506,2680461;1577603,2672447;1619668,2662431;1643705,2658424;1658728,2656421;1691779,2648407;1718821,2642397;1745862,2635385;1795464,2626800;1801950,2624367;1749869,2633382;1722827,2640394;1695786,2646404;1662735,2654417;1647712,2656421;1623675,2660427;1558574,2666437;1514506,2670444;1506494,2670444;1442395,2675452;1388312,2673448;1314198,2673448;1306185,2672447;1275138,2659425;1258111,2670444;1258068,2670530;1272133,2661428;1303181,2674450;1255107,2672446;1255486,2672201;1224059,2667438;1187002,2659425;1154953,2652414;1125908,2647405;1098867,2642397;989698,2614351;934614,2598324;918589,2584301;881531,2577288;826447,2549242;810422,2550244;753334,2521195;743318,2503165;745321,2502164;780376,2521195;815429,2540227;825445,2534217;784382,2507172;750330,2492147;703257,2465102;663195,2439058;600098,2412014;576061,2391981;581068,2389977;605105,2396988;555028,2344902;526985,2321864;500945,2298825;467895,2271781;419820,2218692;416522,2208382;406800,2198658;373750,2162598;369743,2144568;356723,2126538;355172,2124106;339696,2113516;309650,2070445;292624,2030378;290621,2030378;267586,1986305;245552,1942232;222516,1891147;201484,1839060;222516,1874118;243549,1918192;250559,1942232;253457,1946481;249890,1927936;240590,1911054;225451,1877007;207492,1847073;185458,1786973;166581,1725364;160383,1707404;133384,1599626;121445,1521384;121360,1523535;122362,1539562;127369,1576624;133378,1614687;123363,1581632;116352,1539562;108340,1539562;103332,1501498;96322,1477458;90312,1454420;73286,1436390;68278,1436390;63270,1411348;61267,1379295;65273,1334220;67276,1318194;70687,1307201;69029,1282134;71283,1245071;75289,1237560;75289,1233051;67276,1248077;60266,1238060;47245,1220030;44867,1205757;44241,1207008;40235,1247075;37230,1287141;34226,1318194;34226,1382299;35227,1415355;37230,1448409;28217,1479462;26214,1479462;20204,1419361;20204,1357258;25212,1309178;34222,1318188;26214,1308177;24211,1272117;26214,1217025;27215,1202000;30220,1176958;42238,1131884;48227,1101940;46244,1094821;39233,1134888;27215,1179964;24211,1205005;23208,1220030;21205,1275121;23208,1311181;18201,1359261;18201,1421365;24211,1481465;26214,1481465;39233,1538560;46244,1585638;61267,1633718;84929,1737109;86994,1756924;91314,1756924;113348,1810012;121361,1837057;106337,1814018;90312,1777958;89311,1787975;80598,1760961;74288,1761932;67276,1738894;43239,1683802;28217,1634720;27215,1593652;20204,1545572;15196,1497492;4180,1462434;11190,1276124;18201,1228044;12192,1202000;24211,1129880;27215,1112851;35227,1054755;56260,1012685;51252,1069780;56258,1059994;59264,1036600;60266,1010681;69279,977626;83301,927543;100328,876458;101603,875023;109342,834388;120359,805339;133379,781299;159419,731216;180451,686141;210497,628045;232531,603002;250559,567945;265583,545908;281608,537895;285614,531885;301638,499831;332686,463771;333531,478843;331266,485178;363733,451751;379758,430717;400791,410683;402603,412697;401793,411685;427833,385641;453873,361601;481916,331551;520976,302502;563041,271451;588191,253903;605105,238396;635152,220366;667201,203338;671444,201156;682350,190442;700252,177295;719908,167278;733813,164077;736307,162269;1008727,52086;1018835,49888;1046785,40066;1066065,36184;1076119,36099;1079837,35058;1308188,5008;1373038,4758;1442395,6009;1443686,6977;1477450,3004;1508497,8012;1539545,14022;1555564,17664;1538543,13021;1507495,7011;1476448,2003;1476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type="gradientRadial" on="t" color2="#0072C7" o:opacity2="9829f" focus="100%" focussize="0f,0f" focusposition="65536f,0f">
                  <o:fill type="gradientCenter" v:ext="backwardCompatible"/>
                </v:fill>
                <v:stroke on="f"/>
                <v:imagedata o:title=""/>
                <o:lock v:ext="edit" aspectratio="f"/>
              </v:shape>
              <v:shape id="Freeform: Shape 18" o:spid="_x0000_s1026" o:spt="100" style="position:absolute;left:59774;top:100414;height:17988;width:18227;v-text-anchor:middle;" fillcolor="#0072C7" filled="t" stroked="f" coordsize="2647519,2612594" o:gfxdata="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MwnP7UAAADaAAAADwAA&#10;AAAAAAABACAAAAAiAAAAZHJzL2Rvd25yZXYueG1sUEsBAhQAFAAAAAgAh07iQDMvBZ47AAAAOQAA&#10;ABAAAAAAAAAAAQAgAAAABAEAAGRycy9zaGFwZXhtbC54bWxQSwUGAAAAAAYABgBbAQAArgM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3,2520821l1643881,2521511,1645133,2521267,1646323,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2,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1,2486082l1445939,2488303,1345293,2493385,1378432,2497454c1380337,2496502,1383195,2496502,1387005,2495549c1407007,2492692,1426057,2490787,1446060,2488882c1448203,2488406,1451715,2487751,1455778,2486992l1460491,2486082xm1550918,2472281l1501488,2479825,1518450,2480309c1528928,2479833,1536786,2477928,1542858,2475785l1550918,2472281xm1731355,2470078l1576322,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3,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5,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0,2265793,460060,2262062xm2099801,2237197l2099475,2237422,2099475,2237694,2100989,2237910,2101380,2237422,2099801,2237197xm2120379,2222979l2114756,2226864,2113762,2227897,2117618,2225429,2120379,2222979xm382287,2175002l418259,2217355,389737,2183129,382287,2175002xm2187820,2174974l2187735,2175004,2187105,2179320c2179485,2186940,2176627,2191702,2171865,2196465c2168055,2201227,2163292,2206942,2153767,2216467l2154858,2216215,2171865,2197417c2175675,2192655,2179485,2187892,2187105,2180272c2188296,2177177,2188474,2175510,2187820,2174974xm475386,2153526l477272,2155821,477367,2155507,475386,2153526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3,2005422,2432850,1980247xm2422850,1860918l2397608,1897379c2392845,1904999,2389035,1912619,2385225,1920239c2380463,1927859,2376653,1934527,2372843,1941194c2363318,1954529,2353793,1967864,2343315,1980247c2334743,1993582,2327123,2005964,2317598,2019299c2309978,2029777,2302358,2040254,2294738,2050732l2292831,2051897,2291271,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498930,1857612c2494525,1865709,2490953,1872615,2490953,1875472c2486190,1885949,2480475,1898332,2473808,1909762c2480475,1897379,2486190,1885949,2490953,1875472c2490953,1872615,2494525,1865709,2498930,1857612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0,1790989,2407787,1830865,2386218,1869449l2377659,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4,2141045,2177871,2125512,2190534,2112810,2205037c2097570,2217420,2082330,2228850,2066137,2240280l2058824,2244899,2038960,2261093,2036091,2262956,2031847,2266950c2019465,2275522,2007082,2284095,1994700,2291715c1982317,2299335,1969935,2306955,1957552,2314575l1953301,2316730,1928148,2333067,1920350,2337000,1912785,2342197c1905165,2346960,1896592,2351722,1887067,2356485l1863039,2365908,1809482,2392922c1768715,2410757,1726784,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09,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2,1686218,2513217,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0,1451152,2586541,1451152,2597633,1404938,2597632,1404937xm2606205,1395412c2604300,1399222,2602395,1402080,2600490,1407795l2600490,1407795,2599180,1433750c2599062,1441132,2599062,1448276,2598585,1458277l2589060,1487586,2589060,1490934,2600490,1458277c2601443,1438274,2600490,1429702,2602395,1407794l2606836,1398173,2606205,1395412xm2565247,1354454l2559005,1369208,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6,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1,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1,383323,456650,391477,454683,394339,453399,395790c451546,398815,450698,401003,447840,403860c428790,425767,408788,447675,389738,472440c384023,479107,378308,484822,373545,491490c367830,498157,363068,504825,357353,511492l285782,590597,358305,510540c364020,503872,368782,497205,374497,490537c380212,483870,385927,478155,390690,471487c409740,446722,429742,425767,448792,402907l454683,394339,464431,383323,465169,382550xm489348,316869c487763,316669,484470,318175,481127,319733l475013,322003,473558,323849c469748,326707,465938,329564,463080,333374c453555,339089,445935,343852,436410,350519l418313,370522,401168,390524c397358,393382,394500,396239,389738,401002l389349,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3,364272,504752,361295l512656,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7,48458c1484636,48815,1491780,49530,1498447,50482c1511782,52387,1523212,56197,1526070,60007c1520355,59055,1514640,58102,1505115,57150c1495590,56197,1482255,53340,1461300,48577c1465586,48101,1471539,48101,1478087,48458xm1588935,40957c1602270,41909,1614652,42862,1627987,43814c1644180,48577,1659420,56197,1675612,62864c1652752,60007,1631797,55244,1616557,52387c1601317,48577,1590840,44767,1588935,40957xm1270324,40719c1233652,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4,162090,776287c158280,784860,155422,795337,151612,804862c148755,810577,146850,814387,143992,818197l142087,820102,133634,848201c132086,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2,255841,2002949,264417c2327258,483516,2540483,854556,2540483,1275397l2540080,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8,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l2514765,1824990,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5,2151085,2327122,2136457c2341410,2120264,2372842,2075497,2378557,2080259c2375700,2100262,2348077,2125979,2339505,2139314c2331885,2148363,2325455,2155031,2319383,2160388l2303229,2172263,2302357,2173605,2292258,2181374,2291880,2184082c2277592,2199322,2263305,2215515,2247112,2229802c2231872,2245042,2216632,2260282,2199487,2273617l2197284,2275215,2181390,2295524c2169960,2306002,2156625,2314574,2143290,2324099l2107680,2350806,2107553,2350961,2143290,2325052c2155672,2315527,2169007,2306002,2181390,2296477c2173770,2309812,2163292,2318384,2149957,2327909c2139004,2337911,2131146,2341959,2124359,2344578l2106651,2352057,2106142,2352675c2099475,2357437,2093760,2361247,2087092,2365057l2079913,2368384,2061852,2383036c2055184,2388156,2049469,2392204,2044230,2395537c2034705,2403157,2027085,2407920,2017560,2412682c2019465,2409825,2014703,2411730,2008988,2413635l1999459,2417870,1997978,2418994,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79,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5,1850938,237654,1833304,228808,1817251,214410,1784873,197332,1756409c190665,1737359,183045,1718309,176377,1699259l158426,1640679,152529,1623596c142540,1590017,133958,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7,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1,450829,317199,455339l315045,461363,345922,429577c348780,423862,354495,417195,361162,409575c367830,402907,375450,396240,381165,390525l382888,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4,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990930,1789000;982412,1793586;982923,1793805;1061757,1742435;1034216,1748993;992904,1754239;990937,1748993;1019790,1746370;1061757,1742435;1133396,1735570;1131715,1736045;1132577,1735877;619460,1725712;648640,1733254;661100,1733909;695854,1750960;711591,1754239;712576,1754567;716182,1750960;729952,1754895;743723,1758174;770856,1764485;771264,1764076;802740,1769323;817821,1771946;832904,1773257;863723,1774569;905690,1773913;907512,1773913;911592,1771617;920773,1768666;930117,1768503;936511,1769322;938232,1773913;952904,1773913;948314,1780471;945691,1783750;937166,1787685;921428,1787685;901101,1786373;857166,1785062;824379,1782438;795526,1778504;766674,1773913;722739,1767355;688641,1756207;689035,1755920;668969,1749649;651263,1741779;630936,1735221;609952,1728007;619460,1725712;1005462,1711652;995444,1713181;926155,1716680;948969,1719482;954871,1718170;995527,1713580;1002217,1712279;1067716,1702150;1033686,1707344;1045363,1707678;1062167,1704563;1191936,1700634;1085205,1729059;1139217,1717023;507656,1687348;583066,1719482;609952,1728007;630280,1735221;650608,1741779;668312,1749648;664378,1752927;653886,1750960;616509,1737188;598149,1729974;579788,1722105;555525,1713580;534542,1704399;518148,1695873;507656,1687348;538477,1670954;574542,1689316;569952,1691939;527985,1671609;538477,1670954;405361,1626360;449951,1651280;459132,1661773;438148,1650624;422410,1640788;405361,1626360;483552,1609533;483558,1609719;485773,1612400;486017,1611277;1441189,1566485;1438808,1566683;1399463,1594882;1360774,1615868;1333233,1632262;1318151,1638820;1302414,1645378;1283397,1655215;1268971,1663740;1247987,1672266;1226348,1680135;1220446,1686037;1211265,1689316;1188315,1693251;1158806,1702432;1131921,1710957;1102413,1719483;1065691,1728664;1013888,1737188;1012576,1739156;987669,1745384;988314,1745714;1015975,1738798;1016511,1737188;1068315,1728664;1105036,1719483;1134544,1710957;1161430,1702432;1190938,1693251;1213889,1689316;1198352,1698639;1198807,1698497;1215201,1688660;1224381,1685381;1224992,1685212;1228971,1680791;1250610,1672921;1271594,1664396;1286020,1655870;1305037,1646034;1320774,1639476;1331566,1634784;1337168,1630950;1364709,1614556;1403398,1593571;316724,1557416;319214,1559552;320063,1559985;1445589,1540296;1445365,1540451;1445365,1540639;1446407,1540787;1446676,1540451;1459756,1530507;1455885,1533182;1455201,1533893;1457855,1532194;263182,1497476;287947,1526635;268311,1503071;1506185,1497456;1506127,1497477;1505693,1500448;1495201,1512253;1482742,1526024;1483493,1525850;1495201,1512908;1505693,1501104;1506185,1497456;327275,1482689;328574,1484270;328639,1484053;230279,1467658;247328,1478807;248165,1479793;255934,1481512;273557,1497825;297820,1517498;308311,1531926;314213,1539140;339131,1560125;331918,1566027;308712,1540240;307656,1540451;307656,1540451;329617,1564854;331918,1566027;339132,1560125;401427,1609309;388968,1613244;393558,1616523;375197,1617179;363394,1609309;352246,1600784;324705,1577831;299131,1554879;275524,1531926;264377,1520778;253885,1508973;257820,1503727;270935,1515531;285361,1526679;303066,1545698;304570,1546989;285361,1526679;271590,1515531;258475,1503727;244049,1486020;230279,1467658;1674874,1363388;1674542,1363530;1667379,1380721;1667990,1281231;1650612,1306334;1642087,1322073;1633563,1336500;1613234,1363388;1595530,1390275;1579792,1411916;1578479,1412719;1577405,1414310;1579136,1413228;1594874,1391587;1612579,1364700;1632907,1337812;1641432,1323385;1649956,1307646;1667661,1282070;1720366,1278955;1714875,1291251;1703071,1314859;1714875,1291251;1720366,1278955;1735858,1272233;1727333,1297809;1712252,1325352;1697169,1353551;1683399,1371257;1692579,1352895;1700448,1334533;1706350,1324697;1714218,1311581;1721432,1298465;1735858,1272233;1693414,1216019;1677497,1244034;1677204,1244707;1693235,1216491;1702143,1152568;1683013,1204840;1642771,1287104;1636878,1296420;1636841,1296497;1623070,1320106;1609300,1345682;1593562,1365356;1580447,1387653;1503070,1474872;1477496,1496514;1475042,1498379;1473983,1499451;1463290,1508169;1454545,1518154;1422414,1542419;1417379,1545599;1403704,1556749;1401729,1558031;1398807,1560781;1373234,1577832;1347659,1593571;1344733,1595054;1327416,1606302;1322048,1609010;1316840,1612588;1299135,1622426;1282593,1628913;1245722,1647512;1159222,1679776;1098945,1695276;1147659,1686037;1156839,1684069;1186347,1673576;1204708,1667675;1234217,1652591;1267659,1640787;1289085,1632384;1298479,1627016;1307003,1624393;1318807,1617835;1321908,1615679;1329955,1607998;1347659,1597505;1367802,1587631;1375200,1583077;1400775,1566027;1411922,1555534;1424381,1547665;1456512,1523401;1479463,1501759;1505037,1480119;1582414,1392898;1593063,1374794;1593562,1373224;1610611,1346993;1615857,1339123;1622833,1329448;1625038,1325352;1638808,1301744;1665694,1246001;1691923,1186325;1699628,1162060;1773890,1094514;1771924,1095825;1771924,1095825;1780084,1055648;1779849,1056808;1781759,1059101;1787661,1065659;1791596,1063036;1791695,1062533;1788973,1064348;1782415,1058445;1774239,981152;1773782,981177;1772952,981224;1773235,984341;1772580,1000736;1769957,1010573;1754219,1035493;1750284,1057134;1746350,1064348;1739793,1095825;1732579,1120745;1724710,1145010;1720120,1164028;1714875,1183701;1719058,1177193;1722743,1163372;1726022,1143698;1733891,1119434;1741104,1094514;1747662,1063036;1751596,1055822;1755530,1034181;1771268,1009261;1760776,1059757;1752907,1101727;1735202,1155502;1731699,1160951;1730202,1169110;1725366,1183046;1707006,1223049;1698481,1244034;1693235,1255183;1686677,1266987;1668973,1298465;1649956,1329287;1625694,1370602;1598808,1411261;1581104,1434213;1562087,1456510;1555529,1465691;1548317,1474872;1537169,1484053;1518937,1504241;1519463,1506350;1500447,1526024;1480119,1540451;1463726,1553567;1448196,1564917;1450611,1564716;1467660,1552256;1484054,1539140;1504382,1524712;1523398,1505039;1522742,1502416;1541103,1482086;1552251,1472905;1559464,1463724;1566021,1454543;1585038,1432246;1602743,1409293;1629628,1368634;1653890,1327320;1672907,1296497;1690612,1265019;1697169,1253215;1702415,1242067;1710940,1221082;1729301,1181078;1736514,1154191;1754219,1100416;1762088,1058446;1772580,1007950;1774945,999080;1773235,998768;1773890,982374;1788317,967291;1780681,999109;1780681,999109;1788317,967291;1794219,960733;1790284,969258;1790284,969258;1789382,987128;1788973,1004015;1782415,1024194;1782415,1026499;1790284,1004015;1791596,969258;1794653,962634;1766022,932533;1761724,942691;1760120,957454;1758051,950557;1757295,951531;1759465,958766;1758153,969258;1760776,977783;1762809,977670;1761432,973192;1762743,962700;1766022,932533;1821104,914827;1822416,915483;1821760,943026;1822416,962044;1820448,996801;1818481,1016474;1812579,1045329;1810613,1069594;1800776,1114188;1791596,1152879;1775203,1160093;1776514,1156158;1779137,1128615;1788973,1099760;1796842,1095170;1796842,1095169;1805367,1045329;1809957,1021721;1813891,997457;1817170,974504;1818481,952863;1819137,934501;1820448,924664;1821104,914827;92355,610759;92681,610923;92712,610831;131918,516763;117491,543650;105688,553487;105660,554115;104518,579220;104551,579160;105688,554143;117491,544305;131918,517418;132409,517746;132655,517254;139786,459709;130606,466267;116835,495121;119986,497642;120088,497199;117491,495121;131262,466267;139391,460460;190278,422329;189450,422992;185934,436511;183721,443314;123393,553487;114868,580374;106999,607917;89950,665627;78802,704974;73556,734485;70934,749568;68966,764652;63065,805311;61097,830231;64376,856462;65913,842169;65688,837444;68311,809901;74212,769242;78893,763624;85690,718134;85360,710221;91838,691648;95693,676053;94540,678743;90606,677431;80769,705631;81425,721369;76835,751536;76179,756782;69622,764652;71589,749568;74212,734485;79458,704974;90606,665627;107655,607917;115524,580374;124048,553487;184376,443314;190278,422329;202082,356750;202082,356750;205360,359373;205360,359372;320241,263383;320115,263484;319733,263916;314377,269530;313022,271500;312139,272499;308311,278055;268312,325272;257164,338388;246017,352159;196744,406622;246672,351504;257819,337732;268967,324616;308967,277399;313022,271500;319733,263916;336887,218162;331228,220134;327018,221697;326017,222968;318803,229526;300443,241330;287984,255102;276181,268873;268312,276087;268044,275753;260607,284695;247983,300352;227656,322649;230934,326583;230997,326528;228311,323304;248639,301007;268967,276087;276836,268874;288639,255102;301098,241331;319459,229527;326672,222969;334541,220018;337025,219247;1286676,99680;1320118,114763;1334545,126567;1302414,110828;1286676,99680;1177823,51807;1204053,57709;1240774,76071;1177823,51807;783068,47463;769297,49184;739789,53119;710936,59677;698477,63611;684051,67546;652483,73748;646673,76072;606674,89843;567329,105582;539788,118042;521427,125256;476181,146241;454542,160013;433558,173784;400115,198704;368640,223624;338515,249905;341098,253135;347492,248749;352933,244693;372574,227559;404050,202639;437492,177719;458476,163947;480115,150176;525361,129190;543066,120009;570608,107549;609952,91810;649952,78039;666755,74738;674871,71964;785350,48128;1017576,33363;1031593,34757;1050609,41314;1036183,39347;1006019,33445;1017576,33363;1093888,28199;1120773,30166;1153560,43281;1112904,36068;1093888,28199;874543,28035;798805,32133;746346,39347;721428,45905;699788,53774;669624,57709;555525,101647;514214,120009;501754,124599;490607,130502;469624,141650;436837,158701;411918,178374;339787,234772;324713,247881;309966,261347;310278,261660;196836,394785;173884,426263;163393,445281;152901,462987;133229,499712;111830,533434;111589,534469;104376,554143;99130,563324;97819,564635;91999,583981;90606,595458;89294,611852;80114,638740;71589,665627;62409,704974;57163,741043;53884,777111;58474,752191;58900,750135;59786,740387;65032,704319;66674,704867;66817,704258;65032,703663;74213,664315;82737,637428;91875,610664;91262,610541;92573,594146;99786,563324;105032,554143;105208,553663;112246,534469;133885,500368;153557,463643;164049,445937;174540,426919;197492,395441;310934,262316;341098,234773;413230,178375;438148,158701;470935,141651;491919,130502;503067,124600;515525,120009;556837,101647;670936,57710;701100,53775;722739,45905;747657,39347;800117,32133;875855,28281;936731,30323;966675,0;997494,1967;1028970,5246;1049953,10493;1063724,17051;1080773,13771;1106347,19674;1122085,24264;1121429,24920;1120773,29510;1093888,27543;1084708,24920;1075527,22952;1057822,19018;1040118,15083;1021757,12460;1001429,12460;985035,12460;959462,12460;958260,12076;947002,17706;950937,24264;990281,32133;972773,32439;973068,32462;991593,32133;1007331,34101;1037495,40003;1051921,41971;1076184,47217;1101102,52463;1125364,58365;1149626,65579;1161430,68858;1173233,72792;1173385,72931;1181850,74391;1202362,82014;1205227,86356;1206020,86564;1224381,93778;1240119,100336;1255856,107550;1267660,114108;1275529,118042;1284053,122632;1312905,139028;1349627,162636;1368644,175752;1369194,176145;1378912,182049;1748973,878103;1748696,883591;1756186,884661;1763399,889907;1766678,907613;1779136,928599;1784383,929076;1784383,924008;1789714,909200;1789628,906302;1794874,888596;1802088,888596;1813235,881382;1814546,910237;1811268,924008;1807334,937124;1805366,958766;1804711,969914;1803399,981062;1800603,982927;1800776,983685;1803455,981899;1804711,971225;1805366,960077;1807334,938436;1811268,925320;1814546,911549;1819792,915483;1819137,925320;1817825,935157;1817169,953519;1815858,975160;1812579,998113;1808645,1022377;1804055,1045985;1795530,1095825;1787661,1100416;1777825,1129271;1775202,1156814;1773890,1160749;1762743,1190915;1759464,1193539;1745694,1225672;1760120,1193539;1763399,1190915;1742415,1250592;1731268,1256494;1728956,1261119;1729301,1261740;1731924,1256494;1743071,1250592;1735202,1272889;1720776,1299120;1713563,1312236;1705694,1325352;1699792,1335189;1691268,1354207;1682088,1372569;1667661,1392243;1653235,1410605;1653836,1409367;1637496,1431590;1602087,1470282;1595115,1481009;1602087,1470938;1637496,1432246;1610611,1472905;1596759,1487414;1585638,1495590;1585037,1496514;1578085,1501863;1577824,1503727;1547004,1535205;1514217,1565371;1512701,1566472;1501759,1580454;1475529,1600128;1451014,1618516;1450926,1618622;1475529,1600784;1501759,1581110;1480119,1602751;1462496,1614228;1450305,1619377;1449955,1619802;1436840,1628327;1431898,1630618;1419464,1640706;1407332,1649313;1388971,1661117;1383070,1661773;1376510,1664689;1375490,1665463;1383725,1662428;1389627,1661773;1366021,1679479;1350938,1687349;1335857,1694562;1325204,1696160;1323397,1697186;1273561,1718826;1271020,1719404;1255856,1729319;1264381,1731942;1232905,1745714;1235528,1736533;1225036,1740468;1215201,1743746;1194872,1750304;1192156,1747044;1182413,1748993;1170609,1751616;1146347,1757518;1145547,1757890;1168643,1752271;1180446,1749648;1190282,1747681;1194216,1750960;1214544,1744402;1224380,1741123;1234872,1737188;1232249,1746370;1204708,1759485;1203358,1759107;1184380,1766699;1168643,1771290;1145036,1777191;1135282,1776372;1114881,1780342;1114216,1781782;1059790,1792275;1047330,1788996;1036838,1788996;1018478,1794898;1002085,1796210;985691,1796865;983910,1796102;968970,1798751;950937,1795554;951593,1794898;954871,1790307;939790,1788340;947002,1784405;968642,1783749;989626,1783094;1019789,1783749;1040773,1781782;1080117,1773257;1106347,1767355;1126019,1766699;1127388,1766063;1108315,1766699;1082085,1772601;1042740,1781127;1021757,1783094;991593,1782438;970609,1783094;948969,1783750;949625,1781127;954215,1774569;1156183,1741123;1293233,1689316;1329299,1670298;1349627,1659805;1370611,1648657;1409955,1625049;1441431,1600784;1500447,1554879;1516840,1541763;1532578,1527992;1556185,1506350;1566021,1489956;1580150,1477003;1580264,1476189;1566677,1488644;1556841,1505039;1533234,1526680;1517496,1540451;1501103,1553567;1442087,1599473;1410611,1623737;1371267,1647346;1350283,1658494;1329955,1668986;1293889,1688005;1156839,1739812;954871,1773257;939790,1773257;937822,1768011;922084,1767355;907658,1773257;865691,1773913;834871,1772601;819789,1771290;804707,1768666;813792,1758975;811920,1759485;778071,1753217;776510,1753584;711592,1741779;686018,1736533;663723,1732598;636838,1720138;603395,1707678;568641,1693906;574542,1689316;598805,1693906;609297,1703087;645362,1713580;716838,1731942;734543,1735221;753559,1738500;774543,1743091;797667,1748091;799461,1747681;821100,1750960;821756,1749649;853231,1750960;858477,1751616;907002,1751616;942412,1752927;984379,1749649;989625,1749649;991593,1754895;1032904,1749649;1060445,1743091;1076183,1740468;1086019,1739156;1107658,1733910;1125364,1729975;1143068,1725384;1175544,1719763;1179791,1718171;1145692,1724073;1127987,1728664;1110282,1732598;1088642,1737845;1078807,1739156;1063069,1741779;1020445,1745714;991593,1748337;986347,1748337;944379,1751616;908969,1750304;860445,1750304;855199,1749649;834871,1741123;823723,1748337;823695,1748394;832904,1742435;853232,1750960;821756,1749648;822004,1749488;801428,1746370;777166,1741123;756182,1736533;737166,1733254;719461,1729975;647985,1711613;611920,1701120;601428,1691939;577165,1687348;541100,1668986;530608,1669642;493230,1650624;486673,1638820;487984,1638164;510936,1650624;533886,1663085;540444,1659150;513559,1641443;491263,1631607;460443,1613900;434214,1596849;392902,1579143;377165,1566028;380443,1564716;396181,1569306;363394,1535205;345033,1520122;327984,1505039;306345,1487333;274869,1452575;272709,1445825;266344,1439460;244705,1415851;242082,1404047;233557,1392243;232542,1390650;222409,1383717;202737,1355518;191590,1329287;190278,1329287;175197,1300432;160770,1271577;145688,1238132;131918,1204031;145688,1226984;159459,1255838;164049,1271577;165945,1274359;163611,1262219;157521,1251166;147609,1228874;135851,1209277;121425,1169929;109067,1129597;105007,1117836;87331,1047274;79514,996049;79458,997457;80114,1007950;83392,1032214;87327,1057134;80769,1035493;76179,1007950;70934,1007950;67654,983030;63065,967291;59130,952208;47982,940403;44704,940403;41425,924008;40113,903023;42736,873513;44048,863020;46281,855823;45195,839412;46671,815147;49294,810229;49294,807278;44048,817115;39458,810557;30933,798753;29376,789408;28966,790227;26343,816459;24376,842690;22409,863020;22409,904990;23064,926632;24376,948272;18474,968602;17163,968602;13228,929255;13228,888596;16507,857118;22406,863017;17163,856462;15851,832854;17163,796785;17818,786949;19786,770553;27655,741043;31575,721439;30278,716779;25687,743010;17818,772521;15851,788916;15195,798753;13884,834821;15195,858429;11917,889907;11917,930566;15851,969914;17163,969914;25687,1007294;30278,1038116;40113,1069594;55605,1137284;56957,1150256;59786,1150256;74213,1185013;79458,1202720;69622,1187636;59130,1164028;58475,1170586;52770,1152900;48638,1153535;44048,1138452;28310,1102383;18474,1070250;17818,1043362;13228,1011884;9949,980406;2737,957454;7326,835477;11917,803999;7982,786949;15851,739732;17818,728583;23064,690547;36835,663004;33556,700384;36834,693977;38802,678661;39458,661692;45359,640051;54540,607261;65688,573816;66523,572876;71590,546273;78802,527255;87327,511516;104377,478726;118147,449216;137819,411180;152245,394785;164049,371833;173885,357405;184377,352159;187000,348224;197492,327239;217819,303631;218373,313498;216890,317646;238147,295761;248639,281990;262410,268874;263596,270193;263066,269530;280115,252479;297164,236740;315525,217066;341098,198048;368640,177719;385106,166230;396181,156077;415853,144273;436837,133125;439614,131696;446755,124682;458476,116075;471345,109517;480449,107421;482082,106237;660444,34100;667061,32661;685362,26231;697985,23690;704567,23634;707002,22952;856510,3279;898969,3115;944379,3934;945225,4568;967331,1967;987658,5246;1007987,9180;1018474,11565;1007331,8525;987002,4590;966675,1312;96667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0303f" focussize="0,0"/>
                <v:stroke on="f"/>
                <v:imagedata o:title=""/>
                <o:lock v:ext="edit" aspectratio="t"/>
              </v:shape>
              <v:shape id="Freeform: Shape 18" o:spid="_x0000_s1026" o:spt="100" style="position:absolute;left:58081;top:105240;height:4546;width:4605;v-text-anchor:middle;" fillcolor="#2C567A" filled="t" stroked="f" coordsize="2647519,2612594" o:gfxdata="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C8SRL4A&#10;AADaAAAADwAAAAAAAAABACAAAAAiAAAAZHJzL2Rvd25yZXYueG1sUEsBAhQAFAAAAAgAh07iQDMv&#10;BZ47AAAAOQAAABAAAAAAAAAAAQAgAAAADQEAAGRycy9zaGFwZXhtbC54bWxQSwUGAAAAAAYABgBb&#10;AQAAtwM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3,2520821l1643881,2521511,1645133,2521267,1646323,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2,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1,2486082l1445939,2488303,1345293,2493385,1378432,2497454c1380337,2496502,1383195,2496502,1387005,2495549c1407007,2492692,1426057,2490787,1446060,2488882c1448203,2488406,1451715,2487751,1455778,2486992l1460491,2486082xm1550918,2472281l1501488,2479825,1518450,2480309c1528928,2479833,1536786,2477928,1542858,2475785l1550918,2472281xm1731355,2470078l1576322,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3,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5,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0,2265793,460060,2262062xm2099801,2237197l2099475,2237422,2099475,2237694,2100989,2237910,2101380,2237422,2099801,2237197xm2120379,2222979l2114756,2226864,2113762,2227897,2117618,2225429,2120379,2222979xm382287,2175002l418259,2217355,389737,2183129,382287,2175002xm2187820,2174974l2187735,2175004,2187105,2179320c2179485,2186940,2176627,2191702,2171865,2196465c2168055,2201227,2163292,2206942,2153767,2216467l2154858,2216215,2171865,2197417c2175675,2192655,2179485,2187892,2187105,2180272c2188296,2177177,2188474,2175510,2187820,2174974xm475386,2153526l477272,2155821,477367,2155507,475386,2153526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3,2005422,2432850,1980247xm2422850,1860918l2397608,1897379c2392845,1904999,2389035,1912619,2385225,1920239c2380463,1927859,2376653,1934527,2372843,1941194c2363318,1954529,2353793,1967864,2343315,1980247c2334743,1993582,2327123,2005964,2317598,2019299c2309978,2029777,2302358,2040254,2294738,2050732l2292831,2051897,2291271,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498930,1857612c2494525,1865709,2490953,1872615,2490953,1875472c2486190,1885949,2480475,1898332,2473808,1909762c2480475,1897379,2486190,1885949,2490953,1875472c2490953,1872615,2494525,1865709,2498930,1857612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0,1790989,2407787,1830865,2386218,1869449l2377659,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4,2141045,2177871,2125512,2190534,2112810,2205037c2097570,2217420,2082330,2228850,2066137,2240280l2058824,2244899,2038960,2261093,2036091,2262956,2031847,2266950c2019465,2275522,2007082,2284095,1994700,2291715c1982317,2299335,1969935,2306955,1957552,2314575l1953301,2316730,1928148,2333067,1920350,2337000,1912785,2342197c1905165,2346960,1896592,2351722,1887067,2356485l1863039,2365908,1809482,2392922c1768715,2410757,1726784,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09,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2,1686218,2513217,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0,1451152,2586541,1451152,2597633,1404938,2597632,1404937xm2606205,1395412c2604300,1399222,2602395,1402080,2600490,1407795l2600490,1407795,2599180,1433750c2599062,1441132,2599062,1448276,2598585,1458277l2589060,1487586,2589060,1490934,2600490,1458277c2601443,1438274,2600490,1429702,2602395,1407794l2606836,1398173,2606205,1395412xm2565247,1354454l2559005,1369208,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6,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1,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1,383323,456650,391477,454683,394339,453399,395790c451546,398815,450698,401003,447840,403860c428790,425767,408788,447675,389738,472440c384023,479107,378308,484822,373545,491490c367830,498157,363068,504825,357353,511492l285782,590597,358305,510540c364020,503872,368782,497205,374497,490537c380212,483870,385927,478155,390690,471487c409740,446722,429742,425767,448792,402907l454683,394339,464431,383323,465169,382550xm489348,316869c487763,316669,484470,318175,481127,319733l475013,322003,473558,323849c469748,326707,465938,329564,463080,333374c453555,339089,445935,343852,436410,350519l418313,370522,401168,390524c397358,393382,394500,396239,389738,401002l389349,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3,364272,504752,361295l512656,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7,48458c1484636,48815,1491780,49530,1498447,50482c1511782,52387,1523212,56197,1526070,60007c1520355,59055,1514640,58102,1505115,57150c1495590,56197,1482255,53340,1461300,48577c1465586,48101,1471539,48101,1478087,48458xm1588935,40957c1602270,41909,1614652,42862,1627987,43814c1644180,48577,1659420,56197,1675612,62864c1652752,60007,1631797,55244,1616557,52387c1601317,48577,1590840,44767,1588935,40957xm1270324,40719c1233652,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4,162090,776287c158280,784860,155422,795337,151612,804862c148755,810577,146850,814387,143992,818197l142087,820102,133634,848201c132086,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2,255841,2002949,264417c2327258,483516,2540483,854556,2540483,1275397l2540080,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8,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l2514765,1824990,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5,2151085,2327122,2136457c2341410,2120264,2372842,2075497,2378557,2080259c2375700,2100262,2348077,2125979,2339505,2139314c2331885,2148363,2325455,2155031,2319383,2160388l2303229,2172263,2302357,2173605,2292258,2181374,2291880,2184082c2277592,2199322,2263305,2215515,2247112,2229802c2231872,2245042,2216632,2260282,2199487,2273617l2197284,2275215,2181390,2295524c2169960,2306002,2156625,2314574,2143290,2324099l2107680,2350806,2107553,2350961,2143290,2325052c2155672,2315527,2169007,2306002,2181390,2296477c2173770,2309812,2163292,2318384,2149957,2327909c2139004,2337911,2131146,2341959,2124359,2344578l2106651,2352057,2106142,2352675c2099475,2357437,2093760,2361247,2087092,2365057l2079913,2368384,2061852,2383036c2055184,2388156,2049469,2392204,2044230,2395537c2034705,2403157,2027085,2407920,2017560,2412682c2019465,2409825,2014703,2411730,2008988,2413635l1999459,2417870,1997978,2418994,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79,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5,1850938,237654,1833304,228808,1817251,214410,1784873,197332,1756409c190665,1737359,183045,1718309,176377,1699259l158426,1640679,152529,1623596c142540,1590017,133958,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7,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1,450829,317199,455339l315045,461363,345922,429577c348780,423862,354495,417195,361162,409575c367830,402907,375450,396240,381165,390525l382888,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4,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250396,452084;248244,453243;248372,453298;268293,440317;261334,441974;250895,443300;250398,441974;257688,441311;268293,440317;286395,438582;285971,438702;286188,438660;156530,436091;163903,437997;167052,438162;175834,442471;179810,443300;180059,443383;180970,442471;184450,443466;187930,444294;194786,445889;194889,445786;202842,447111;206653,447774;210464,448106;218252,448437;228857,448271;229317,448271;230348,447691;232668,446946;235029,446904;236645,447111;237080,448271;240787,448271;239627,449929;238964,450757;236810,451752;232834,451752;227697,451420;216595,451089;208310,450426;201020,449431;193729,448271;182627,446614;174011,443797;174111,443725;169040,442140;164566,440151;159430,438494;154127,436671;156530,436091;254068,432538;251536,432924;234028,433809;239793,434517;241284,434185;251557,433025;253248,432696;269799,430137;261200,431449;264150,431534;268397,430746;301188,429754;274218,436937;287866,433895;128279,426396;147334,434517;154127,436671;159264,438494;164401,440151;168874,442140;167880,442968;165229,442471;155784,438991;151145,437168;146505,435179;140374,433025;135072,430705;130930,428551;128279,426396;136066,422253;145180,426894;144020,427556;133415,422419;136066,422253;102430,410985;113697,417282;116017,419933;110715,417116;106738,414630;102430,410985;122188,406732;122189,406779;122749,407457;122810,407173;364171,395854;363569,395904;353627,403030;343851,408333;336892,412476;333081,414133;329104,415790;324299,418276;320653,420430;315351,422585;309883,424574;308392,426065;306072,426894;300273,427888;292816,430208;286023,432362;278566,434517;269287,436837;256197,438991;255866,439488;249572,441062;249735,441145;256724,439398;256860,438991;269950,436837;279229,434517;286685,432362;293479,430208;300935,427888;306735,426894;302809,429249;302924,429214;307066,426728;309386,425899;309540,425856;310546,424739;316014,422751;321316,420596;324962,418442;329767,415956;333743,414299;336470,413113;337886,412144;344845,408002;354621,402699;80032,393562;80661,394102;80876,394211;365283,389236;365226,389275;365226,389322;365489,389360;365557,389275;368862,386762;367884,387438;367711,387618;368382,387189;66503,378415;72761,385784;67799,379829;380594,378410;380580,378415;380470,379166;377819,382149;374671,385629;374860,385585;377819,382315;380470,379332;380594,378410;82698,374679;83027,375078;83043,375023;58189,370880;62497,373698;62708,373947;64671,374381;69124,378503;75255,383475;77907,387121;79398,388944;85694,394247;83872,395738;78008,389222;77741,389275;77741,389275;83290,395442;83872,395738;85694,394247;101436,406676;98287,407670;99447,408499;94808,408664;91825,406676;89008,404521;82049,398721;75587,392921;69622,387121;66805,384304;64154,381321;65148,379995;68462,382978;72107,385795;76581,390601;76961,390927;72107,385795;68627,382978;65314,379995;61668,375520;58189,370880;423220,344531;423136,344567;421326,348911;421480,323770;417089,330113;414935,334090;412781,337736;407644,344531;403171,351325;399194,356794;398862,356997;398591,357399;399028,357126;403005,351657;407479,344862;412615,338068;414770,334422;416924,330445;421397,323982;434715,323194;433328,326302;430345,332268;433328,326302;434715,323194;438630,321496;436476,327959;432665,334919;428854,342045;425374,346520;427694,341879;429682,337239;431174,334754;433162,331439;434985,328125;438630,321496;427905,307291;423883,314370;423809,314540;427860,307410;430111,291256;425277,304466;415108,325254;413619,327608;413610,327627;410130,333593;406650,340057;402674,345028;399360,350663;379807,372703;373345,378172;372725,378643;372457,378914;369755,381117;367546,383641;359426,389772;358154,390576;354699,393394;354200,393718;353461,394413;346999,398721;340537,402699;339797,403073;335422,405916;334065,406600;332749,407504;328275,409990;324095,411630;314779,416330;292921,424483;277690,428400;289999,426065;292319,425568;299775,422916;304415,421425;311871,417613;320322,414630;325736,412507;328110,411150;330264,410487;333246,408830;334030,408285;336063,406344;340537,403693;345627,401198;347496,400047;353959,395738;356775,393087;359924,391098;368043,384966;373842,379498;380304,374029;399857,351988;402547,347413;402674,347017;406982,340388;408307,338399;410070,335954;410627,334919;414107,328953;420900,314867;427528,299787;429475,293655;448240,276586;447743,276917;447743,276917;449805,266764;449746,267057;450229,267637;451720,269294;452714,268631;452739,268504;452051,268963;450394,267471;448328,247939;448213,247946;448003,247957;448075,248745;447909,252888;447246,255374;443270,261671;442275,267140;441281,268963;439624,276917;437801,283215;435813,289346;434653,294152;433328,299124;434385,297479;435316,293986;436144,289015;438133,282883;439956,276586;441613,268631;442607,266808;443601,261340;447578,255042;444927,267803;442938,278409;438464,291998;437579,293375;437201,295436;435979,298958;431339,309067;429185,314370;427860,317187;426203,320170;421729,328125;416924,335913;410793,346354;403999,356628;399525,362429;394720,368063;393063,370383;391241,372703;388424,375023;383817,380125;383950,380658;379145,385629;374008,389275;369865,392590;365941,395458;366552,395407;370860,392258;375002,388944;380139,385298;384944,380326;384778,379663;389418,374526;392235,372206;394057,369886;395714,367566;400520,361932;404993,356131;411787,345857;417918,335416;422723,327627;427197,319673;428854,316690;430179,313873;432333,308570;436973,298461;438796,291666;443270,278077;445258,267471;447909,254711;448507,252469;448075,252391;448240,248248;451886,244436;449956,252477;449956,252477;451886,244436;453377,242779;452383,244934;452383,244934;452155,249449;452051,253717;450394,258816;450394,259398;452383,253717;452714,244933;453487,243259;446252,235653;445166,238220;444761,241951;444238,240208;444047,240454;444595,242282;444264,244934;444927,247088;445440,247059;445092,245928;445424,243276;446252,235653;460171,231179;460502,231344;460336,238305;460502,243111;460005,251894;459508,256865;458017,264157;457520,270289;455034,281557;452714,291335;448572,293158;448903,292163;449566,285203;452051,277912;454040,276752;454040,276751;456194,264157;457354,258191;458348,252059;459176,246259;459508,240790;459673,236150;460005,233664;460171,231179;23337,154340;23419,154381;23427,154358;33334,130587;29689,137381;26706,139867;26699,140026;26411,146370;26419,146355;26706,140033;29689,137547;33334,130753;33458,130835;33520,130711;35322,116169;33002,117827;29523,125118;30319,125755;30345,125643;29689,125118;33168,117827;35222,116359;48081,106723;47872,106891;46983,110307;46424,112026;31180,139867;29026,146662;27037,153622;22729,168205;19912,178148;18587,185606;17924,189417;17427,193229;15936,203504;15438,209801;16267,216430;16655,212818;16598,211624;17261,204664;18752,194389;19935,192969;21653,181474;21569,179474;23206,174781;24180,170840;23889,171520;22895,171188;20409,178314;20575,182292;19415,189915;19250,191240;17593,193229;18090,189417;18752,185606;20078,178148;22895,168205;27203,153622;29191,146662;31345,139867;46590,112026;48081,106723;51064,90151;51064,90151;51892,90814;51892,90814;80921,66557;80889,66583;80793,66692;79439,68111;79097,68609;78874,68861;77907,70265;67799,82197;64982,85511;62165,88991;49715,102754;62331,88826;65148,85345;67965,82031;78072,70099;79097,68609;80793,66692;85127,55130;83697,55628;82634,56023;82380,56344;80558,58002;75918,60985;72770,64465;69787,67945;67799,69768;67731,69683;65852,71943;62662,75900;57526,81534;58354,82528;58370,82514;57691,81700;62828,76065;67965,69768;69953,67945;72936,64465;76084,60985;80723,58002;82546,56345;84534,55599;85162,55404;325127,25189;333578,29001;337223,31984;329104,28007;325127,25189;297621,13092;304249,14583;313528,19223;297621,13092;197872,11994;194392,12429;186935,13423;179645,15080;176497,16075;172851,17069;164874,18636;163406,19223;153299,22703;143357,26681;136398,29830;131758,31652;120325,36955;114857,40436;109555,43916;101104,50213;93151,56510;85539,63152;86191,63968;87807,62859;89182,61834;94145,57505;102098,51207;110549,44910;115851,41430;121319,37950;132752,32647;137226,30327;144186,27178;154127,23201;164235,19721;168481,18886;170532,18185;198448,12162;257129,8431;260671,8783;265476,10440;261831,9943;254209,8452;257129,8431;276412,7126;283206,7623;291490,10937;281217,9114;276412,7126;220986,7084;201848,8120;188592,9943;182296,11600;176828,13589;169206,14583;140374,25686;129936,30327;126787,31487;123970,32978;118668,35795;110383,40104;104087,45076;85860,59327;82051,62640;78325,66043;78404,66122;49738,99763;43938,107718;41287,112523;38636,116998;33665,126278;28258,134800;28197,135061;26375,140033;25049,142353;24718,142684;23247,147573;22895,150473;22564,154616;20244,161411;18090,168205;15770,178148;14444,187263;13616,196378;14776,190080;14883,189561;15107,187097;16433,177983;16848,178121;16884,177967;16433,177817;18753,167874;20907,161079;23216,154316;23061,154285;23392,150142;25215,142353;26540,140033;26585,139912;28363,135061;33831,126444;38802,117164;41453,112689;44104,107883;49904,99929;78569,66288;86191,59328;104418,45076;110715,40104;118999,35795;124302,32978;127119,31487;130267,30327;140706,25686;169537,14583;177159,13589;182627,11600;188924,9943;202180,8120;221318,7147;236700,7663;244267,0;252054,497;260008,1326;265310,2652;268790,4309;273098,3480;279560,4972;283537,6132;283371,6297;283206,7457;276412,6960;274092,6297;271773,5800;267299,4806;262825,3811;258185,3149;253049,3149;248906,3149;242444,3149;242141,3052;239296,4474;240290,6132;250232,8120;245808,8197;245882,8203;250563,8120;254540,8617;262162,10109;265807,10606;271938,11932;278235,13258;284366,14749;290496,16572;293479,17400;296462,18395;296500,18430;298639,18799;303822,20725;304546,21822;304746,21875;309386,23698;313363,25355;317339,27178;320322,28835;322310,29830;324464,30989;331755,35133;341034,41098;345839,44413;345978,44512;348434,46004;441944,221898;441874,223285;443767,223556;445589,224881;446418,229356;449566,234659;450892,234779;450892,233499;452239,229757;452217,229024;453543,224550;455365,224550;458182,222727;458514,230019;457685,233499;456691,236813;456194,242282;456028,245099;455697,247916;454990,248388;455034,248579;455711,248128;456028,245431;456194,242613;456691,237145;457685,233830;458514,230350;459839,231345;459673,233830;459342,236316;459176,240956;458845,246425;458017,252225;457022,258357;455862,264323;453708,276917;451720,278077;449234,285369;448572,292329;448240,293324;445424,300947;444595,301610;441115,309730;444761,301610;445589,300947;440287,316027;437470,317519;436886,318687;436973,318844;437636,317518;440453,316027;438464,321662;434819,328290;432996,331605;431008,334919;429517,337405;427363,342211;425043,346851;421397,351823;417752,356463;417904,356150;413775,361766;404828,371543;403066,374254;404828,371709;413775,361931;406982,372206;403481,375872;400671,377939;400519,378172;398763,379524;398697,379995;390909,387949;382624,395572;382241,395851;379476,399384;372848,404356;366653,409002;366631,409029;372848,404521;379476,399550;374008,405018;369555,407919;366474,409220;366386,409327;363072,411482;361823,412060;358681,414610;355615,416785;350976,419768;349485,419933;347827,420670;347569,420866;349650,420099;351142,419933;345177,424408;341365,426397;337555,428219;334863,428623;334406,428882;321813,434351;321171,434497;317339,437002;319493,437665;311540,441145;312203,438825;309552,439820;307066,440648;301930,442305;301243,441482;298781,441974;295799,442637;289668,444128;289466,444222;295302,442802;298284,442140;300770,441643;301764,442471;306900,440814;309386,439985;312037,438991;311374,441311;304415,444625;304074,444530;299278,446448;295302,447608;289336,449100;286872,448893;281717,449896;281549,450260;267796,452911;264647,452083;261996,452083;257357,453574;253214,453906;249072,454071;248622,453879;244847,454548;240290,453740;240456,453574;241284,452414;237473,451917;239296,450923;244764,450757;250066,450591;257688,450757;262991,450260;272932,448106;279560,446614;284531,446448;284877,446288;280057,446448;273430,447940;263488,450094;258185,450591;250563,450426;245261,450591;239793,450757;239959,450094;241118,448437;292153,439985;326784,426894;335897,422088;341034,419436;346336,416619;356278,410653;364232,404521;379145,392921;383287,389607;387264,386127;393229,380658;395714,376515;399284,373242;399313,373036;395880,376183;393395,380326;387429,385795;383453,389275;379310,392590;364398,404190;356444,410322;346502,416288;341200,419105;336063,421756;326950,426562;292319,439654;241284,448106;237473,448106;236976,446780;232999,446614;229354,448106;218749,448271;210962,447940;207151,447608;203340,446946;205635,444497;205162,444625;196609,443041;196215,443134;179811,440151;173348,438825;167715,437831;160921,434682;152470,431534;143689,428054;145180,426894;151311,428054;153962,430374;163075,433025;181136,437665;185610,438494;190415,439322;195718,440483;201561,441746;202014,441643;207482,442471;207648,442140;215601,442471;216927,442637;229188,442637;238136,442968;248741,442140;250066,442140;250563,443466;261002,442140;267961,440483;271938,439820;274424,439488;279892,438163;284366,437168;288839,436008;297046,434588;298119,434185;289502,435677;285028,436837;280555,437831;275087,439157;272601,439488;268624,440151;257854,441145;250563,441808;249238,441808;238633,442637;229685,442305;217424,442305;216098,442140;210962,439985;208145,441808;208138,441823;210464,440317;215601,442471;207648,442140;207710,442099;202511,441311;196380,439985;191078,438825;186273,437997;181799,437168;163738,432528;154625,429877;151973,427556;145842,426396;136729,421756;134078,421922;124633,417116;122976,414133;123308,413967;129107,417116;134906,420265;136563,419270;129770,414796;124136,412310;116348,407836;109720,403527;99282,399053;95305,395738;96133,395407;100110,396567;91825,387949;87186,384138;82877,380326;77410,375852;69456,367069;68910,365363;67302,363754;61834,357788;61171,354805;59017,351823;58760,351420;56200,349668;51229,342542;48412,335913;48081,335913;44270,328622;40625,321330;36814,312879;33334,304261;36814,310061;40293,317353;41453,321330;41932,322033;41342,318965;39804,316172;37299,310539;34328,305587;30683,295644;27560,285452;26534,282479;22067,264648;20092,251704;20078,252059;20244,254711;21072,260843;22066,267140;20409,261671;19250,254711;17924,254711;17095,248414;15936,244436;14941,240625;12125,237642;11296,237642;10468,233499;10136,228196;10799,220738;11130,218087;11695,216268;11420,212121;11793,205989;12456,204747;12456,204001;11130,206487;9971,204829;7816,201846;7423,199485;7319,199692;6657,206321;6159,212950;5662,218087;5662,228693;5828,234162;6159,239630;4668,244768;4337,244768;3343,234825;3343,224550;4171,216595;5662,218086;4337,216430;4005,210464;4337,201349;4502,198863;5000,194720;6988,187263;7979,182309;7651,181131;6491,187760;4502,195218;4005,199361;3840,201846;3508,210961;3840,216927;3011,224881;3011,235156;4005,245099;4337,245099;6491,254545;7651,262334;10136,270289;14051,287394;14392,290672;15107,290672;18753,299455;20078,303930;17593,300118;14941,294152;14776,295809;13334,291340;12290,291501;11130,287689;7154,278574;4668,270454;4502,263660;3343,255705;2514,247751;691,241951;1851,211127;3011,203172;2017,198863;4005,186932;4502,184114;5828,174503;9308,167542;8479,176988;9307,175369;9805,171499;9971,167211;11462,161742;13782,153456;16598,145005;16809,144767;18090,138044;19912,133238;22067,129261;26375,120975;29854,113518;34825,103906;38471,99763;41453,93963;43939,90317;46590,88991;47253,87997;49904,82694;55040,76728;55180,79222;54805,80270;60177,74739;62828,71259;66308,67945;66607,68278;66473,68111;70782,63802;75090,59825;79729,54853;86191,50047;93151,44910;97312,42007;100110,39441;105081,36458;110383,33641;111085,33280;112889,31507;115851,29332;119103,27675;121404,27145;121816,26846;166886,8617;168558,8254;173182,6629;176372,5986;178035,5972;178651,5800;216430,829;227158,787;238633,994;238847,1154;244433,497;249569,1326;254706,2320;257356,2922;254540,2154;249403,1160;244267,331;24426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4929f" focussize="0,0"/>
                <v:stroke on="f"/>
                <v:imagedata o:title=""/>
                <o:lock v:ext="edit" aspectratio="t"/>
              </v:shape>
              <v:shape id="Freeform: Shape 18" o:spid="_x0000_s1026" o:spt="100" style="position:absolute;left:71120;top:95334;height:2340;width:2370;v-text-anchor:middle;" fillcolor="#2C567A" filled="t" stroked="f" coordsize="2647519,2612594" o:gfxdata="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vrGK/&#10;AAAA2wAAAA8AAAAAAAAAAQAgAAAAIgAAAGRycy9kb3ducmV2LnhtbFBLAQIUABQAAAAIAIdO4kAz&#10;LwWeOwAAADkAAAAQAAAAAAAAAAEAIAAAAA4BAABkcnMvc2hhcGV4bWwueG1sUEsFBgAAAAAGAAYA&#10;WwEAALgDAAAAAA==&#10;" path="m1439383,2598425l1427010,2605087,1427751,2605405,1439383,2598425xm1542263,2530792c1527023,2534602,1516545,2538412,1502258,2540317c1487970,2542222,1470825,2545079,1442250,2547937c1442250,2545079,1440345,2543174,1439393,2540317c1452728,2540317,1465110,2538412,1481303,2536507c1496543,2534602,1515593,2533649,1542263,2530792xm1646323,2520821l1643881,2521511,1645133,2521267,1646323,2520821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2,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1,2486082l1445939,2488303,1345293,2493385,1378432,2497454c1380337,2496502,1383195,2496502,1387005,2495549c1407007,2492692,1426057,2490787,1446060,2488882c1448203,2488406,1451715,2487751,1455778,2486992l1460491,2486082xm1550918,2472281l1501488,2479825,1518450,2480309c1528928,2479833,1536786,2477928,1542858,2475785l1550918,2472281xm1731355,2470078l1576322,2511364,1654777,2493883,1731355,2470078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3,705967,2340292,702387,2337759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5,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l2093409,2275234xm460060,2262062l463676,2265164,464910,2265793,460060,2262062xm2099801,2237197l2099475,2237422,2099475,2237694,2100989,2237910,2101380,2237422,2099801,2237197xm2120379,2222979l2114756,2226864,2113762,2227897,2117618,2225429,2120379,2222979xm382287,2175002l418259,2217355,389737,2183129,382287,2175002xm2187820,2174974l2187735,2175004,2187105,2179320c2179485,2186940,2176627,2191702,2171865,2196465c2168055,2201227,2163292,2206942,2153767,2216467l2154858,2216215,2171865,2197417c2175675,2192655,2179485,2187892,2187105,2180272c2188296,2177177,2188474,2175510,2187820,2174974xm475386,2153526l477272,2155821,477367,2155507,475386,2153526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3,2005422,2432850,1980247xm2422850,1860918l2397608,1897379c2392845,1904999,2389035,1912619,2385225,1920239c2380463,1927859,2376653,1934527,2372843,1941194c2363318,1954529,2353793,1967864,2343315,1980247c2334743,1993582,2327123,2005964,2317598,2019299c2309978,2029777,2302358,2040254,2294738,2050732l2292831,2051897,2291271,2054208,2293785,2052637c2301405,2042160,2309025,2031682,2316645,2021205c2325218,2007870,2333790,1995487,2342363,1982152c2352840,1969770,2362365,1956435,2371890,1943100c2375700,1936432,2380463,1929765,2384273,1922145c2388083,1914525,2392845,1906905,2396655,1899285c2405228,1884045,2414753,1870710,2422373,1862137l2422850,1860918xm2498930,1857612c2494525,1865709,2490953,1872615,2490953,1875472c2486190,1885949,2480475,1898332,2473808,1909762c2480475,1897379,2486190,1885949,2490953,1875472c2490953,1872615,2494525,1865709,2498930,1857612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2459780,1766202xm2472460,1674043l2444672,1749965c2427320,1790989,2407787,1830865,2386218,1869449l2377659,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4,2141045,2177871,2125512,2190534,2112810,2205037c2097570,2217420,2082330,2228850,2066137,2240280l2058824,2244899,2038960,2261093,2036091,2262956,2031847,2266950c2019465,2275522,2007082,2284095,1994700,2291715c1982317,2299335,1969935,2306955,1957552,2314575l1953301,2316730,1928148,2333067,1920350,2337000,1912785,2342197c1905165,2346960,1896592,2351722,1887067,2356485l1863039,2365908,1809482,2392922c1768715,2410757,1726784,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l2472460,1674043xm2576677,1589722l2573820,1591627,2573820,1591627,2576677,1589722xm2585674,1533271l2585332,1534956,2588107,1538287c2590965,1541145,2593822,1544955,2596680,1547812c2598585,1545907,2600490,1544002,2602395,1544002l2602539,1543271,2598585,1545907c2594775,1544002,2591918,1540192,2589060,1537334l2585674,1533271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09,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2,1686218,2513217,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l2577184,1425070xm2597632,1404937l2586540,1451152,2586541,1451152,2597633,1404938,2597632,1404937xm2606205,1395412c2604300,1399222,2602395,1402080,2600490,1407795l2600490,1407795,2599180,1433750c2599062,1441132,2599062,1448276,2598585,1458277l2589060,1487586,2589060,1490934,2600490,1458277c2601443,1438274,2600490,1429702,2602395,1407794l2606836,1398173,2606205,1395412xm2565247,1354454l2559005,1369208,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134151,887095xm191618,750570c176378,775335,173520,782955,170663,789622c164948,795337,160185,801052,153518,803910l153477,804822,151819,841286,151866,841199,153518,804862c159233,801052,164948,795337,170663,790574c173520,783907,177330,776287,191618,751522l192332,751998,192689,751284,191618,750570xm203047,667702c199237,670560,194475,673417,189712,677227c183045,689610,178282,700087,169710,719137l174286,722798,174435,722155,170663,719137c179235,700087,183998,689609,190665,677227l202473,668793,203047,667702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1,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293536,518160xm465169,382550l464986,382696,464431,383323,456650,391477,454683,394339,453399,395790c451546,398815,450698,401003,447840,403860c428790,425767,408788,447675,389738,472440c384023,479107,378308,484822,373545,491490c367830,498157,363068,504825,357353,511492l285782,590597,358305,510540c364020,503872,368782,497205,374497,490537c380212,483870,385927,478155,390690,471487c409740,446722,429742,425767,448792,402907l454683,394339,464431,383323,465169,382550xm489348,316869c487763,316669,484470,318175,481127,319733l475013,322003,473558,323849c469748,326707,465938,329564,463080,333374c453555,339089,445935,343852,436410,350519l418313,370522,401168,390524c397358,393382,394500,396239,389738,401002l389349,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489348,316869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3,364272,504752,361295l512656,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1137451,68937xm1478087,48458c1484636,48815,1491780,49530,1498447,50482c1511782,52387,1523212,56197,1526070,60007c1520355,59055,1514640,58102,1505115,57150c1495590,56197,1482255,53340,1461300,48577c1465586,48101,1471539,48101,1478087,48458xm1588935,40957c1602270,41909,1614652,42862,1627987,43814c1644180,48577,1659420,56197,1675612,62864c1652752,60007,1631797,55244,1616557,52387c1601317,48577,1590840,44767,1588935,40957xm1270324,40719c1233652,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4,162090,776287c158280,784860,155422,795337,151612,804862c148755,810577,146850,814387,143992,818197l142087,820102,133634,848201c132086,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1270324,40719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2,255841,2002949,264417c2327258,483516,2540483,854556,2540483,1275397l2540080,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8,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l2514765,1824990,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5,2151085,2327122,2136457c2341410,2120264,2372842,2075497,2378557,2080259c2375700,2100262,2348077,2125979,2339505,2139314c2331885,2148363,2325455,2155031,2319383,2160388l2303229,2172263,2302357,2173605,2292258,2181374,2291880,2184082c2277592,2199322,2263305,2215515,2247112,2229802c2231872,2245042,2216632,2260282,2199487,2273617l2197284,2275215,2181390,2295524c2169960,2306002,2156625,2314574,2143290,2324099l2107680,2350806,2107553,2350961,2143290,2325052c2155672,2315527,2169007,2306002,2181390,2296477c2173770,2309812,2163292,2318384,2149957,2327909c2139004,2337911,2131146,2341959,2124359,2344578l2106651,2352057,2106142,2352675c2099475,2357437,2093760,2361247,2087092,2365057l2079913,2368384,2061852,2383036c2055184,2388156,2049469,2392204,2044230,2395537c2034705,2403157,2027085,2407920,2017560,2412682c2019465,2409825,2014703,2411730,2008988,2413635l1999459,2417870,1997978,2418994,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79,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5,1850938,237654,1833304,228808,1817251,214410,1784873,197332,1756409c190665,1737359,183045,1718309,176377,1699259l158426,1640679,152529,1623596c142540,1590017,133958,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7,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1,450829,317199,455339l315045,461363,345922,429577c348780,423862,354495,417195,361162,409575c367830,402907,375450,396240,381165,390525l382888,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4,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28894,232730;127786,233327;127853,233355;138107,226672;134525,227525;129151,228208;128895,227525;132648,227184;138107,226672;147426,225779;147207,225841;147319,225819;80576,224497;84371,225478;85992,225563;90513,227781;92560,228208;92688,228251;93157,227781;94948,228293;96739,228720;100268,229541;100321,229488;104416,230170;106377,230511;108339,230682;112348,230853;117807,230767;118044,230767;118575,230469;119769,230085;120984,230063;121816,230170;122040,230767;123948,230767;123351,231620;123010,232047;121901,232559;119854,232559;117210,232388;111495,232218;107230,231876;103477,231365;99724,230767;94010,229914;89574,228464;89626,228427;87015,227611;84712,226587;82068,225734;79339,224795;80576,224497;130785,222668;129481,222867;120469,223322;123436,223686;124204,223516;129492,222919;130363,222749;138882,221432;134456,222107;135975,222151;138160,221746;155040,221234;141157,224932;148183,223367;66033,219506;75842,223686;79339,224795;81983,225734;84627,226587;86930,227611;86418,228037;85054,227781;80192,225990;77804,225051;75415,224028;72259,222919;69530,221724;67398,220615;66033,219506;70042,217373;74733,219762;74136,220103;68677,217459;70042,217373;52727,211572;58527,214814;59721,216179;56992,214729;54945,213449;52727,211572;62898,209383;62898,209407;63186,209756;63218,209610;187461,203783;187152,203809;182034,207477;177001,210207;173419,212340;171457,213193;169410,214046;166937,215326;165060,216435;162331,217544;159516,218568;158748,219336;157554,219762;154569,220274;150731,221468;147234,222577;143395,223686;138619,224881;131881,225990;131710,226246;128470,227056;128554,227099;132152,226199;132222,225990;138960,224881;143737,223686;147575,222577;151072,221468;154910,220274;157896,219762;155875,220975;155934,220957;158066,219677;159260,219250;159340,219228;159857,218653;162672,217629;165401,216520;167278,215411;169751,214132;171799,213278;173202,212668;173931,212169;177513,210037;182546,207307;41198,202603;41521,202881;41632,202938;188034,200376;188005,200396;188005,200421;188140,200440;188175,200396;189876,199103;189373,199451;189284,199543;189629,199322;34233,194806;37454,198599;34900,195534;195916,194803;195908,194806;195852,195192;194487,196728;192866,198520;192964,198497;194487,196813;195852,195278;195916,194803;42570,192882;42739,193088;42747,193060;29953,190927;32171,192377;32280,192505;33290,192729;35583,194851;38739,197410;40103,199287;40871,200226;44112,202956;43174,203724;40155,200369;40018,200396;40018,200396;42875,203571;43174,203724;44112,202956;52215,209354;50595,209866;51192,210293;48803,210378;47268,209354;45818,208245;42236,205259;38909,202273;35839,199287;34389,197837;33024,196301;33536,195619;35242,197155;37118,198605;39421,201079;39617,201247;37118,198605;35327,197155;33621,195619;31744,193316;29953,190927;217858,177362;217814,177381;216883,179617;216962,166675;214702,169940;213593,171988;212484,173865;209840,177362;207537,180860;205490,183675;205319,183780;205180,183987;205405,183846;207452,181031;209755,177533;212399,174035;213508,172158;214617,170111;216920,166784;223775,166378;223061,167978;221525,171049;223061,167978;223775,166378;225790,165504;224681,168831;222720,172414;220758,176083;218967,178386;220161,175997;221184,173609;221952,172329;222975,170623;223914,168917;225790,165504;220269,158191;218199,161836;218161,161923;220246,158253;221405,149937;218916,156737;213682,167439;212915,168651;212911,168661;211119,171732;209328,175059;207281,177618;205575,180519;195510,191865;192184,194681;191865,194923;191727,195063;190336,196197;189199,197496;185019,200652;184364,201066;182586,202517;182329,202683;181949,203041;178622,205259;175296,207307;174915,207500;172663,208963;171964,209315;171287,209781;168984,211060;166832,211904;162036,214324;150785,218521;142944,220538;149281,219336;150475,219080;154313,217715;156701,216947;160540,214985;164890,213449;167677,212356;168899,211658;170007,211316;171543,210463;171946,210183;172993,209184;175296,207819;177916,206534;178878,205942;182205,203724;183654,202359;185275,201335;189455,198178;192440,195363;195766,192548;205831,181201;207216,178846;207281,178642;209499,175230;210181,174206;211089,172947;211375,172414;213166,169343;216664,162092;220075,154328;221078,151172;230737,142385;230481,142555;230481,142555;231543,137329;231512,137480;231761,137778;232528,138631;233040,138290;233053,138224;232699,138460;231846,137693;230783,127637;230723,127641;230615,127647;230652,128052;230567,130185;230226,131465;228178,134707;227667,137522;227155,138460;226302,142555;225364,145797;224340,148954;223743,151428;223061,153987;223605,153140;224084,151342;224511,148783;225534,145627;226473,142385;227326,138290;227837,137351;228349,134536;230396,131294;229031,137863;228008,143323;225705,150319;225249,151027;225054,152089;224425,153902;222037,159106;220928,161836;220246,163286;219393,164822;217090,168917;214617,172926;211461,178301;207964,183590;205661,186576;203187,189477;202334,190671;201396,191865;199946,193060;197574,195686;197643,195960;195169,198520;192525,200396;190393,202103;188373,203579;188687,203553;190905,201932;193037,200226;195681,198349;198155,195790;198069,195448;200458,192804;201908,191609;202846,190415;203699,189221;206172,186320;208475,183334;211972,178045;215128,172670;217602,168661;219905,164566;220758,163030;221440,161580;222549,158850;224937,153646;225875,150148;228178,143153;229202,137693;230567,131124;230874,129970;230652,129929;230737,127796;232614,125834;231620,129974;231621,129974;232614,125834;233381,124981;232870,126090;232870,126090;232752,128415;232699,130612;231846,133237;231846,133537;232870,130612;233040,126090;233438,125228;229714,121313;229155,122634;228946,124555;228677,123657;228579,123784;228861,124725;228690,126090;229031,127199;229296,127185;229117,126602;229287,125237;229714,121313;236879,119009;237049,119095;236964,122678;237049,125152;236793,129673;236537,132233;235770,135986;235514,139143;234234,144944;233040,149977;230908,150916;231078,150404;231420,146821;232699,143067;233723,142470;233723,142470;234831,135986;235428,132915;235940,129759;236367,126773;236537,123957;236623,121569;236793,120289;236879,119009;12013,79453;12055,79475;12059,79463;17159,67225;15283,70723;13747,72003;13744,72085;13595,75350;13599,75343;13747,72088;15283,70808;17159,67311;17223,67353;17255,67289;18183,59803;16988,60656;15197,64410;15607,64738;15620,64680;15283,64410;17074,60656;18131,59901;24750,54941;24643,55027;24185,56785;23897,57671;16050,72003;14941,75501;13918,79084;11700,86591;10250,91710;9568,95549;9227,97511;8971,99473;8203,104762;7947,108004;8374,111417;8574,109557;8544,108943;8885,105360;9653,100070;10262,99339;11146,93422;11103,92392;11946,89976;12447,87947;12297,88297;11785,88127;10506,91795;10591,93843;9994,97767;9909,98449;9056,99473;9312,97511;9653,95549;10335,91710;11785,86591;14003,79084;15027,75501;16135,72003;23983,57671;24750,54941;26286,46409;26286,46409;26712,46751;26712,46751;41655,34263;41639,34276;41589,34333;40892,35063;40716,35319;40601,35449;40103,36172;34900,42314;33450,44021;32000,45812;25591,52897;32086,45727;33536,43935;34986,42229;40189,36087;40716,35319;41589,34333;43820,28381;43084,28637;42537,28840;42406,29006;41468,29859;39080,31395;37459,33186;35924,34978;34900,35916;34866,35873;33898,37036;32256,39073;29612,41973;30039,42485;30047,42478;29697,42058;32341,39158;34986,35916;36009,34978;37544,33186;39165,31395;41553,29859;42492,29006;43515,28622;43838,28522;167363,12967;171713,14929;173590,16465;169410,14418;167363,12967;153204,6740;156616,7507;161393,9896;153204,6740;101857,6174;100066,6398;96227,6910;92474,7763;90854,8275;88977,8787;84871,9594;84115,9896;78913,11688;73795,13735;70212,15356;67824,16294;61939,19024;59124,20816;56395,22607;52045,25849;47950,29091;44032,32510;44368,32930;45200,32360;45908,31832;48462,29603;52556,26361;56906,23119;59636,21328;62451,19536;68336,16806;70639,15612;74221,13991;79339,11944;84542,10152;86728,9723;87783,9362;102154,6261;132360,4340;134183,4521;136657,5375;134781,5119;130857,4351;132360,4340;142287,3668;145784,3924;150048,5630;144760,4692;142287,3668;113755,3647;103904,4180;97080,5119;93839,5972;91024,6995;87101,7507;72259,13223;66886,15612;65265,16209;63815,16977;61086,18427;56821,20645;53580,23205;44197,30541;42237,32247;40319,33999;40359,34039;25603,51357;22618,55452;21253,57926;19888,60230;17330,65007;14546,69394;14515,69529;13577,72088;12894,73282;12724,73453;11967,75970;11785,77463;11615,79595;10421,83093;9312,86591;8118,91710;7435,96402;7009,101094;7606,97852;7661,97585;7777,96317;8459,91624;8673,91696;8691,91616;8459,91539;9653,86420;10762,82923;11951,79441;11871,79425;12041,77292;12980,73282;13662,72088;13685,72026;14600,69529;17415,65093;19974,60315;21338,58012;22703,55538;25689,51443;40445,34125;44368,30541;53751,23205;56992,20645;61256,18427;63986,16977;65436,16209;67057,15612;72430,13223;87271,7507;91195,6996;94010,5972;97251,5119;104074,4180;113926,3679;121844,3945;125739,0;129748,256;133842,682;136572,1365;138363,2218;140581,1791;143907,2559;145954,3156;145869,3242;145784,3839;142287,3583;141092,3242;139898,2986;137595,2474;135292,1962;132904,1621;130260,1621;128128,1621;124801,1621;124645,1571;123180,2303;123692,3156;128810,4180;126533,4220;126571,4223;128981,4180;131028,4436;134951,5204;136828,5460;139984,6142;143225,6825;146381,7593;149537,8531;151072,8958;152607,9470;152627,9488;153728,9677;156396,10669;156769,11234;156872,11261;159260,12199;161307,13053;163354,13991;164890,14844;165913,15356;167022,15953;170775,18086;175552,21157;178025,22863;178097,22915;179361,23683;227496,114232;227460,114946;228434,115085;229372,115768;229799,118071;231420,120801;232102,120863;232102,120204;232795,118277;232784,117900;233467,115597;234405,115597;235855,114659;236025,118412;235599,120204;235087,121910;234831,124725;234746,126176;234576,127626;234212,127868;234234,127967;234583,127735;234746,126346;234831,124896;235087,122081;235599,120374;236025,118583;236708,119095;236623,120374;236452,121654;236367,124043;236196,126858;235770,129844;235258,133000;234661,136072;233552,142555;232528,143153;231249,146906;230908,150489;230737,151001;229287,154925;228861,155267;227070,159447;228946,155267;229372,154925;226643,162689;225193,163457;224892,164058;224937,164139;225278,163457;226728,162689;225705,165589;223828,169002;222890,170708;221867,172414;221099,173694;219990,176168;218796,178557;216920,181116;215043,183505;215121,183344;212996,186235;208390,191268;207483,192664;208390,191353;212996,186320;209499,191609;207697,193497;206250,194560;206172,194681;205268,195376;205234,195619;201225,199714;196960,203638;196763,203781;195340,205600;191928,208160;188739,210552;188728,210566;191928,208245;195340,205686;192525,208501;190233,209994;188647,210664;188602,210719;186896,211828;186253,212126;184635,213438;183057,214558;180669,216094;179902,216179;179048,216558;178916,216659;179987,216264;180755,216179;177684,218482;175722,219506;173760,220445;172375,220653;172140,220786;165657,223601;165327,223676;163354,224966;164463,225307;160369,227099;160710,225905;159345,226416;158066,226843;155422,227696;155069,227272;153801,227525;152266,227867;149110,228635;149006,228683;152010,227952;153545,227611;154825,227355;155337,227781;157981,226928;159260,226502;160625,225990;160284,227184;156701,228890;156526,228841;154057,229829;152010,230426;148940,231194;147671,231087;145017,231604;144931,231791;137851,233156;136231,232729;134866,232729;132478,233497;130345,233668;128213,233753;127981,233654;126038,233998;123692,233583;123778,233497;124204,232900;122242,232644;123180,232132;125995,232047;128725,231962;132648,232047;135378,231791;140495,230682;143907,229914;146466,229829;146644,229746;144163,229829;140751,230597;135634,231706;132904,231962;128981,231876;126251,231962;123436,232047;123522,231706;124119,230853;150389,226502;168216,219762;172907,217288;175552,215923;178281,214473;183399,211402;187493,208245;195169,202273;197302,200567;199349,198776;202419,195960;203699,193827;205537,192142;205551,192037;203784,193657;202505,195790;199434,198605;197387,200396;195255,202103;187578,208074;183484,211231;178366,214302;175637,215752;172993,217117;168301,219592;150475,226331;124204,230682;122242,230682;121986,230000;119939,229914;118063,230682;112604,230767;108595,230597;106633,230426;104672,230085;105853,228824;105610,228890;101207,228075;101004,228123;92560,226587;89233,225905;86333,225393;82836,223772;78486,222151;73965,220359;74733,219762;77889,220359;79254,221554;83945,222919;93242,225307;95545,225734;98019,226160;100748,226758;103756,227408;103989,227355;106804,227781;106889,227611;110983,227781;111666,227867;117977,227867;122583,228037;128042,227611;128725,227611;128981,228293;134354,227611;137936,226758;139984,226416;141263,226246;144078,225563;146381,225051;148684,224454;152908,223723;153460,223516;149025,224284;146722,224881;144419,225393;141604,226075;140325,226246;138278,226587;132734,227099;128981,227440;128298,227440;122839,227867;118233,227696;111922,227696;111239,227611;108595,226502;107145,227440;107141,227448;108339,226672;110983,227781;106889,227611;106921,227590;104245,227184;101089,226502;98360,225905;95886,225478;93583,225051;84286,222663;79595,221298;78230,220103;75074,219506;70383,217117;69018,217203;64156,214729;63304,213193;63474,213108;66459,214729;69445,216350;70298,215838;66801,213534;63901,212255;59892,209951;56480,207733;51106,205430;49059,203724;49486,203553;51533,204150;47268,199714;44880,197752;42662,195790;39848,193486;35753,188965;35472,188087;34644,187258;31830,184187;31489,182652;30380,181116;30248,180909;28930,180007;26371,176339;24921,172926;24750,172926;22789,169172;20912,165419;18950,161068;17159,156632;18950,159618;20741,163371;21338,165419;21585,165781;21282,164201;20489,162763;19200,159864;17671,157314;15794,152195;14187,146949;13659,145419;11359,136239;10343,129575;10335,129759;10421,131124;10847,134280;11359,137522;10506,134707;9909,131124;9227,131124;8800,127882;8203,125834;7691,123872;6241,122337;5815,122337;5388,120204;5218,117474;5559,113635;5729,112270;6020,111334;5879,109199;6071,106042;6412,105402;6412,105018;5729,106298;5132,105445;4024,103909;3821,102694;3768,102800;3427,106213;3171,109625;2915,112270;2915,117730;3000,120545;3171,123360;2403,126005;2232,126005;1721,120886;1721,115597;2147,111502;2914,112269;2232,111417;2062,108345;2232,103653;2318,102374;2574,100241;3597,96402;4107,93852;3938,93245;3341,96658;2318,100497;2062,102630;1977,103909;1806,108601;1977,111673;1550,115768;1550,121057;2062,126176;2232,126176;3341,131038;3938,135048;5218,139143;7233,147949;7409,149636;7777,149636;9653,154158;10335,156461;9056,154499;7691,151428;7606,152281;6864,149980;6327,150063;5729,148101;3682,143408;2403,139228;2318,135730;1721,131635;1294,127540;356,124555;953,108687;1550,104592;1038,102374;2062,96231;2318,94781;3000,89833;4791,86250;4365,91113;4791,90279;5047,88287;5132,86079;5900,83264;7094,78998;8544,74647;8653,74525;9312,71064;10250,68590;11359,66543;13577,62277;15368,58438;17927,53490;19803,51357;21338,48372;22618,46495;23983,45812;24324,45300;25689,42570;28333,39499;28405,40783;28212,41322;30977,38475;32341,36684;34133,34978;34287,35149;34218,35063;36436,32845;38653,30797;41042,28238;44368,25764;47950,23119;50092,21625;51533,20304;54092,18768;56821,17318;57182,17132;58111,16220;59636,15100;61310,14247;62494,13974;62706,13820;85907,4436;86767,4249;89148,3412;90790,3082;91646,3075;91963,2986;111410,427;116933,405;122839,512;122949,594;125825,256;128469,682;131113,1194;132477,1504;131028,1109;128383,597;125739,171;12573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4929f" focussize="0,0"/>
                <v:stroke on="f"/>
                <v:imagedata o:title=""/>
                <o:lock v:ext="edit" aspectratio="t"/>
              </v:shape>
              <v:rect id="Rectangle 2" o:spid="_x0000_s1026" o:spt="1" style="position:absolute;left:0;top:15324;flip:y;height:2743;width:56146;v-text-anchor:middle;" fillcolor="#2C567A" filled="t" stroked="f" coordsize="21600,21600" o:gfxdata="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gA+vQAA&#10;ANsAAAAPAAAAAAAAAAEAIAAAACIAAABkcnMvZG93bnJldi54bWxQSwECFAAUAAAACACHTuJAMy8F&#10;njsAAAA5AAAAEAAAAAAAAAABACAAAAAMAQAAZHJzL3NoYXBleG1sLnhtbFBLBQYAAAAABgAGAFsB&#10;AAC2AwAAAAA=&#10;">
                <v:fill on="t" focussize="0,0"/>
                <v:stroke on="f"/>
                <v:imagedata o:title=""/>
                <o:lock v:ext="edit" aspectratio="f"/>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76D6"/>
    <w:multiLevelType w:val="multilevel"/>
    <w:tmpl w:val="02B176D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25C"/>
    <w:rsid w:val="00037E5D"/>
    <w:rsid w:val="00083BAA"/>
    <w:rsid w:val="00097C10"/>
    <w:rsid w:val="000D7B45"/>
    <w:rsid w:val="000E5896"/>
    <w:rsid w:val="00102269"/>
    <w:rsid w:val="00126882"/>
    <w:rsid w:val="00142D5F"/>
    <w:rsid w:val="0014774A"/>
    <w:rsid w:val="001766D6"/>
    <w:rsid w:val="001A0368"/>
    <w:rsid w:val="001A0A9A"/>
    <w:rsid w:val="001E76AC"/>
    <w:rsid w:val="00204F5C"/>
    <w:rsid w:val="00222204"/>
    <w:rsid w:val="00224485"/>
    <w:rsid w:val="0026243D"/>
    <w:rsid w:val="00274222"/>
    <w:rsid w:val="002A3897"/>
    <w:rsid w:val="002C003A"/>
    <w:rsid w:val="0033581C"/>
    <w:rsid w:val="00347110"/>
    <w:rsid w:val="00374677"/>
    <w:rsid w:val="003E24DF"/>
    <w:rsid w:val="0042327C"/>
    <w:rsid w:val="00454CEC"/>
    <w:rsid w:val="00485CD3"/>
    <w:rsid w:val="004A2B0D"/>
    <w:rsid w:val="00554111"/>
    <w:rsid w:val="00564809"/>
    <w:rsid w:val="00573548"/>
    <w:rsid w:val="00573D95"/>
    <w:rsid w:val="005B10D4"/>
    <w:rsid w:val="005C2210"/>
    <w:rsid w:val="005E030D"/>
    <w:rsid w:val="005E7AC8"/>
    <w:rsid w:val="005F098A"/>
    <w:rsid w:val="005F3ABD"/>
    <w:rsid w:val="00615018"/>
    <w:rsid w:val="00620B67"/>
    <w:rsid w:val="0062123A"/>
    <w:rsid w:val="00646E75"/>
    <w:rsid w:val="006773DD"/>
    <w:rsid w:val="006F6F10"/>
    <w:rsid w:val="00747AB1"/>
    <w:rsid w:val="00765BD2"/>
    <w:rsid w:val="00783E79"/>
    <w:rsid w:val="007905D5"/>
    <w:rsid w:val="007B5AE8"/>
    <w:rsid w:val="007C2086"/>
    <w:rsid w:val="007F5192"/>
    <w:rsid w:val="00827D37"/>
    <w:rsid w:val="00834A62"/>
    <w:rsid w:val="0085357E"/>
    <w:rsid w:val="0086384A"/>
    <w:rsid w:val="008B5FBB"/>
    <w:rsid w:val="008B7FD5"/>
    <w:rsid w:val="008E6185"/>
    <w:rsid w:val="009723C1"/>
    <w:rsid w:val="009841B7"/>
    <w:rsid w:val="00A507E8"/>
    <w:rsid w:val="00A65AD5"/>
    <w:rsid w:val="00A9425C"/>
    <w:rsid w:val="00A96CF8"/>
    <w:rsid w:val="00AA58E3"/>
    <w:rsid w:val="00AB3180"/>
    <w:rsid w:val="00AD330B"/>
    <w:rsid w:val="00B34FDE"/>
    <w:rsid w:val="00B50294"/>
    <w:rsid w:val="00BB480C"/>
    <w:rsid w:val="00BE39E6"/>
    <w:rsid w:val="00C175B3"/>
    <w:rsid w:val="00C43566"/>
    <w:rsid w:val="00C539B0"/>
    <w:rsid w:val="00C636E3"/>
    <w:rsid w:val="00C664CF"/>
    <w:rsid w:val="00C665CF"/>
    <w:rsid w:val="00C70786"/>
    <w:rsid w:val="00C70B15"/>
    <w:rsid w:val="00C8222A"/>
    <w:rsid w:val="00CA6569"/>
    <w:rsid w:val="00CC550A"/>
    <w:rsid w:val="00CE0F8A"/>
    <w:rsid w:val="00D21B2E"/>
    <w:rsid w:val="00D44DD7"/>
    <w:rsid w:val="00D45945"/>
    <w:rsid w:val="00D65714"/>
    <w:rsid w:val="00D66593"/>
    <w:rsid w:val="00DA4BFB"/>
    <w:rsid w:val="00DA79AD"/>
    <w:rsid w:val="00DF0640"/>
    <w:rsid w:val="00DF3B78"/>
    <w:rsid w:val="00E14A80"/>
    <w:rsid w:val="00E24FD6"/>
    <w:rsid w:val="00E55A7C"/>
    <w:rsid w:val="00E55D74"/>
    <w:rsid w:val="00E6540C"/>
    <w:rsid w:val="00E81E2A"/>
    <w:rsid w:val="00EE0952"/>
    <w:rsid w:val="00F65C36"/>
    <w:rsid w:val="00F72219"/>
    <w:rsid w:val="00FA12C5"/>
    <w:rsid w:val="00FA4057"/>
    <w:rsid w:val="00FA7101"/>
    <w:rsid w:val="00FE0F43"/>
    <w:rsid w:val="138869A4"/>
    <w:rsid w:val="190174EA"/>
    <w:rsid w:val="39F65B40"/>
    <w:rsid w:val="4CB05DD3"/>
    <w:rsid w:val="5ADA71F7"/>
    <w:rsid w:val="6B7B0E94"/>
    <w:rsid w:val="6CCD3C1F"/>
    <w:rsid w:val="78224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iPriority="8"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6" w:semiHidden="0" w:name="Closing"/>
    <w:lsdException w:qFormat="1" w:uiPriority="7" w:semiHidden="0"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name="Subtitle"/>
    <w:lsdException w:qFormat="1" w:uiPriority="4"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1" w:name="Strong"/>
    <w:lsdException w:unhideWhenUsed="0" w:uiPriority="2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40" w:after="200" w:line="288" w:lineRule="auto"/>
    </w:pPr>
    <w:rPr>
      <w:rFonts w:asciiTheme="minorHAnsi" w:hAnsiTheme="minorHAnsi" w:eastAsiaTheme="minorHAnsi" w:cstheme="minorBidi"/>
      <w:kern w:val="20"/>
      <w:sz w:val="24"/>
      <w:szCs w:val="20"/>
      <w:lang w:val="en-US" w:eastAsia="ja-JP" w:bidi="ar-SA"/>
    </w:rPr>
  </w:style>
  <w:style w:type="paragraph" w:styleId="2">
    <w:name w:val="heading 1"/>
    <w:basedOn w:val="1"/>
    <w:next w:val="1"/>
    <w:link w:val="17"/>
    <w:unhideWhenUsed/>
    <w:qFormat/>
    <w:uiPriority w:val="8"/>
    <w:pPr>
      <w:spacing w:before="0" w:after="360" w:line="240" w:lineRule="auto"/>
      <w:contextualSpacing/>
      <w:outlineLvl w:val="0"/>
    </w:pPr>
    <w:rPr>
      <w:rFonts w:asciiTheme="majorHAnsi" w:hAnsiTheme="majorHAnsi" w:eastAsiaTheme="majorEastAsia" w:cstheme="majorBidi"/>
      <w:caps/>
      <w:color w:val="21415C" w:themeColor="accent1" w:themeShade="BF"/>
    </w:rPr>
  </w:style>
  <w:style w:type="paragraph" w:styleId="3">
    <w:name w:val="heading 2"/>
    <w:basedOn w:val="1"/>
    <w:next w:val="1"/>
    <w:link w:val="24"/>
    <w:unhideWhenUsed/>
    <w:qFormat/>
    <w:uiPriority w:val="9"/>
    <w:pPr>
      <w:keepNext/>
      <w:keepLines/>
      <w:spacing w:after="0"/>
      <w:outlineLvl w:val="1"/>
    </w:pPr>
    <w:rPr>
      <w:rFonts w:asciiTheme="majorHAnsi" w:hAnsiTheme="majorHAnsi" w:eastAsiaTheme="majorEastAsia" w:cstheme="majorBidi"/>
      <w:color w:val="21415C" w:themeColor="accent1" w:themeShade="BF"/>
      <w:sz w:val="26"/>
      <w:szCs w:val="26"/>
    </w:rPr>
  </w:style>
  <w:style w:type="character" w:default="1" w:styleId="12">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28"/>
    <w:semiHidden/>
    <w:unhideWhenUsed/>
    <w:qFormat/>
    <w:uiPriority w:val="99"/>
    <w:pPr>
      <w:spacing w:before="0" w:after="0" w:line="240" w:lineRule="auto"/>
    </w:pPr>
    <w:rPr>
      <w:rFonts w:ascii="Segoe UI" w:hAnsi="Segoe UI" w:cs="Segoe UI"/>
      <w:sz w:val="18"/>
      <w:szCs w:val="18"/>
    </w:rPr>
  </w:style>
  <w:style w:type="paragraph" w:styleId="5">
    <w:name w:val="Closing"/>
    <w:basedOn w:val="1"/>
    <w:next w:val="6"/>
    <w:link w:val="20"/>
    <w:unhideWhenUsed/>
    <w:qFormat/>
    <w:uiPriority w:val="6"/>
    <w:pPr>
      <w:spacing w:before="480" w:after="960" w:line="240" w:lineRule="auto"/>
    </w:pPr>
  </w:style>
  <w:style w:type="paragraph" w:styleId="6">
    <w:name w:val="Signature"/>
    <w:basedOn w:val="1"/>
    <w:link w:val="21"/>
    <w:unhideWhenUsed/>
    <w:qFormat/>
    <w:uiPriority w:val="7"/>
    <w:pPr>
      <w:spacing w:after="0"/>
    </w:pPr>
    <w:rPr>
      <w:b/>
      <w:bCs/>
    </w:rPr>
  </w:style>
  <w:style w:type="paragraph" w:styleId="7">
    <w:name w:val="footer"/>
    <w:basedOn w:val="1"/>
    <w:link w:val="26"/>
    <w:unhideWhenUsed/>
    <w:qFormat/>
    <w:uiPriority w:val="99"/>
    <w:pPr>
      <w:tabs>
        <w:tab w:val="center" w:pos="4680"/>
        <w:tab w:val="right" w:pos="9360"/>
      </w:tabs>
      <w:spacing w:before="0" w:after="0" w:line="240" w:lineRule="auto"/>
    </w:pPr>
  </w:style>
  <w:style w:type="paragraph" w:styleId="8">
    <w:name w:val="header"/>
    <w:basedOn w:val="1"/>
    <w:link w:val="22"/>
    <w:semiHidden/>
    <w:qFormat/>
    <w:uiPriority w:val="99"/>
    <w:pPr>
      <w:spacing w:after="0" w:line="240" w:lineRule="auto"/>
      <w:ind w:right="567"/>
      <w:jc w:val="right"/>
    </w:p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cs="Times New Roman" w:eastAsiaTheme="minorEastAsia"/>
      <w:kern w:val="0"/>
      <w:szCs w:val="24"/>
    </w:rPr>
  </w:style>
  <w:style w:type="paragraph" w:styleId="10">
    <w:name w:val="Salutation"/>
    <w:basedOn w:val="1"/>
    <w:next w:val="1"/>
    <w:link w:val="19"/>
    <w:unhideWhenUsed/>
    <w:qFormat/>
    <w:uiPriority w:val="4"/>
    <w:pPr>
      <w:spacing w:before="720"/>
    </w:pPr>
  </w:style>
  <w:style w:type="paragraph" w:styleId="11">
    <w:name w:val="Title"/>
    <w:basedOn w:val="2"/>
    <w:next w:val="1"/>
    <w:link w:val="27"/>
    <w:qFormat/>
    <w:uiPriority w:val="10"/>
    <w:rPr>
      <w:color w:val="000000" w:themeColor="text1"/>
      <w14:textFill>
        <w14:solidFill>
          <w14:schemeClr w14:val="tx1"/>
        </w14:solidFill>
      </w14:textFill>
    </w:r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unhideWhenUsed/>
    <w:qFormat/>
    <w:uiPriority w:val="99"/>
    <w:rPr>
      <w:color w:val="0000FF"/>
      <w:u w:val="single"/>
    </w:rPr>
  </w:style>
  <w:style w:type="character" w:styleId="15">
    <w:name w:val="Strong"/>
    <w:basedOn w:val="12"/>
    <w:semiHidden/>
    <w:qFormat/>
    <w:uiPriority w:val="1"/>
    <w:rPr>
      <w:b/>
      <w:bCs/>
    </w:rPr>
  </w:style>
  <w:style w:type="character" w:customStyle="1" w:styleId="17">
    <w:name w:val="Heading 1 Char"/>
    <w:basedOn w:val="12"/>
    <w:link w:val="2"/>
    <w:qFormat/>
    <w:uiPriority w:val="8"/>
    <w:rPr>
      <w:rFonts w:asciiTheme="majorHAnsi" w:hAnsiTheme="majorHAnsi" w:eastAsiaTheme="majorEastAsia" w:cstheme="majorBidi"/>
      <w:caps/>
      <w:color w:val="21415C" w:themeColor="accent1" w:themeShade="BF"/>
      <w:kern w:val="20"/>
      <w:sz w:val="20"/>
      <w:szCs w:val="20"/>
    </w:rPr>
  </w:style>
  <w:style w:type="paragraph" w:customStyle="1" w:styleId="18">
    <w:name w:val="Recipient"/>
    <w:basedOn w:val="3"/>
    <w:qFormat/>
    <w:uiPriority w:val="3"/>
    <w:pPr>
      <w:spacing w:before="1200"/>
    </w:pPr>
    <w:rPr>
      <w:b/>
      <w:color w:val="2C567A" w:themeColor="accent1"/>
      <w14:textFill>
        <w14:solidFill>
          <w14:schemeClr w14:val="accent1"/>
        </w14:solidFill>
      </w14:textFill>
    </w:rPr>
  </w:style>
  <w:style w:type="character" w:customStyle="1" w:styleId="19">
    <w:name w:val="Salutation Char"/>
    <w:basedOn w:val="12"/>
    <w:link w:val="10"/>
    <w:uiPriority w:val="4"/>
    <w:rPr>
      <w:rFonts w:eastAsiaTheme="minorHAnsi"/>
      <w:color w:val="595959" w:themeColor="text1" w:themeTint="A6"/>
      <w:kern w:val="20"/>
      <w:sz w:val="20"/>
      <w:szCs w:val="20"/>
      <w14:textFill>
        <w14:solidFill>
          <w14:schemeClr w14:val="tx1">
            <w14:lumMod w14:val="65000"/>
            <w14:lumOff w14:val="35000"/>
          </w14:schemeClr>
        </w14:solidFill>
      </w14:textFill>
    </w:rPr>
  </w:style>
  <w:style w:type="character" w:customStyle="1" w:styleId="20">
    <w:name w:val="Closing Char"/>
    <w:basedOn w:val="12"/>
    <w:link w:val="5"/>
    <w:qFormat/>
    <w:uiPriority w:val="6"/>
    <w:rPr>
      <w:rFonts w:eastAsiaTheme="minorHAnsi"/>
      <w:color w:val="595959" w:themeColor="text1" w:themeTint="A6"/>
      <w:kern w:val="20"/>
      <w:sz w:val="20"/>
      <w:szCs w:val="20"/>
      <w14:textFill>
        <w14:solidFill>
          <w14:schemeClr w14:val="tx1">
            <w14:lumMod w14:val="65000"/>
            <w14:lumOff w14:val="35000"/>
          </w14:schemeClr>
        </w14:solidFill>
      </w14:textFill>
    </w:rPr>
  </w:style>
  <w:style w:type="character" w:customStyle="1" w:styleId="21">
    <w:name w:val="Signature Char"/>
    <w:basedOn w:val="12"/>
    <w:link w:val="6"/>
    <w:qFormat/>
    <w:uiPriority w:val="7"/>
    <w:rPr>
      <w:rFonts w:eastAsiaTheme="minorHAnsi"/>
      <w:b/>
      <w:bCs/>
      <w:kern w:val="20"/>
      <w:szCs w:val="20"/>
    </w:rPr>
  </w:style>
  <w:style w:type="character" w:customStyle="1" w:styleId="22">
    <w:name w:val="Header Char"/>
    <w:basedOn w:val="12"/>
    <w:link w:val="8"/>
    <w:semiHidden/>
    <w:qFormat/>
    <w:uiPriority w:val="99"/>
    <w:rPr>
      <w:rFonts w:eastAsiaTheme="minorHAnsi"/>
      <w:kern w:val="20"/>
      <w:szCs w:val="20"/>
    </w:rPr>
  </w:style>
  <w:style w:type="paragraph" w:customStyle="1" w:styleId="23">
    <w:name w:val="Contact Info"/>
    <w:basedOn w:val="1"/>
    <w:qFormat/>
    <w:uiPriority w:val="1"/>
    <w:pPr>
      <w:spacing w:before="0" w:after="0"/>
    </w:pPr>
  </w:style>
  <w:style w:type="character" w:customStyle="1" w:styleId="24">
    <w:name w:val="Heading 2 Char"/>
    <w:basedOn w:val="12"/>
    <w:link w:val="3"/>
    <w:qFormat/>
    <w:uiPriority w:val="9"/>
    <w:rPr>
      <w:rFonts w:asciiTheme="majorHAnsi" w:hAnsiTheme="majorHAnsi" w:eastAsiaTheme="majorEastAsia" w:cstheme="majorBidi"/>
      <w:color w:val="21415C" w:themeColor="accent1" w:themeShade="BF"/>
      <w:kern w:val="20"/>
      <w:sz w:val="26"/>
      <w:szCs w:val="26"/>
    </w:rPr>
  </w:style>
  <w:style w:type="character" w:styleId="25">
    <w:name w:val="Placeholder Text"/>
    <w:basedOn w:val="12"/>
    <w:semiHidden/>
    <w:qFormat/>
    <w:uiPriority w:val="99"/>
    <w:rPr>
      <w:color w:val="808080"/>
    </w:rPr>
  </w:style>
  <w:style w:type="character" w:customStyle="1" w:styleId="26">
    <w:name w:val="Footer Char"/>
    <w:basedOn w:val="12"/>
    <w:link w:val="7"/>
    <w:qFormat/>
    <w:uiPriority w:val="99"/>
    <w:rPr>
      <w:rFonts w:eastAsiaTheme="minorHAnsi"/>
      <w:color w:val="595959" w:themeColor="text1" w:themeTint="A6"/>
      <w:kern w:val="20"/>
      <w:sz w:val="20"/>
      <w:szCs w:val="20"/>
      <w14:textFill>
        <w14:solidFill>
          <w14:schemeClr w14:val="tx1">
            <w14:lumMod w14:val="65000"/>
            <w14:lumOff w14:val="35000"/>
          </w14:schemeClr>
        </w14:solidFill>
      </w14:textFill>
    </w:rPr>
  </w:style>
  <w:style w:type="character" w:customStyle="1" w:styleId="27">
    <w:name w:val="Title Char"/>
    <w:basedOn w:val="12"/>
    <w:link w:val="11"/>
    <w:qFormat/>
    <w:uiPriority w:val="10"/>
    <w:rPr>
      <w:rFonts w:asciiTheme="majorHAnsi" w:hAnsiTheme="majorHAnsi" w:eastAsiaTheme="majorEastAsia" w:cstheme="majorBidi"/>
      <w:caps/>
      <w:color w:val="000000" w:themeColor="text1"/>
      <w:kern w:val="20"/>
      <w:sz w:val="20"/>
      <w:szCs w:val="20"/>
      <w14:textFill>
        <w14:solidFill>
          <w14:schemeClr w14:val="tx1"/>
        </w14:solidFill>
      </w14:textFill>
    </w:rPr>
  </w:style>
  <w:style w:type="character" w:customStyle="1" w:styleId="28">
    <w:name w:val="Balloon Text Char"/>
    <w:basedOn w:val="12"/>
    <w:link w:val="4"/>
    <w:semiHidden/>
    <w:uiPriority w:val="99"/>
    <w:rPr>
      <w:rFonts w:ascii="Segoe UI" w:hAnsi="Segoe UI" w:cs="Segoe UI" w:eastAsiaTheme="minorHAnsi"/>
      <w:kern w:val="20"/>
      <w:sz w:val="18"/>
      <w:szCs w:val="18"/>
    </w:rPr>
  </w:style>
  <w:style w:type="paragraph" w:styleId="29">
    <w:name w:val="List Paragraph"/>
    <w:basedOn w:val="1"/>
    <w:semiHidden/>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5.xml"/><Relationship Id="rId15" Type="http://schemas.openxmlformats.org/officeDocument/2006/relationships/customXml" Target="../customXml/item4.xml"/><Relationship Id="rId14" Type="http://schemas.openxmlformats.org/officeDocument/2006/relationships/customXml" Target="../customXml/item3.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ideep\AppData\Roaming\Microsoft\Templates\Blue%20spheres%20letterhead.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4EFC72-DFB6-4645-808A-31E119EB71A5}">
  <ds:schemaRefs/>
</ds:datastoreItem>
</file>

<file path=customXml/itemProps3.xml><?xml version="1.0" encoding="utf-8"?>
<ds:datastoreItem xmlns:ds="http://schemas.openxmlformats.org/officeDocument/2006/customXml" ds:itemID="{DE625E85-2963-4DE1-A09D-459C4EC9176F}">
  <ds:schemaRefs/>
</ds:datastoreItem>
</file>

<file path=customXml/itemProps4.xml><?xml version="1.0" encoding="utf-8"?>
<ds:datastoreItem xmlns:ds="http://schemas.openxmlformats.org/officeDocument/2006/customXml" ds:itemID="{2E7C3EAB-E09B-41CC-82A6-14BA506A5C12}">
  <ds:schemaRefs/>
</ds:datastoreItem>
</file>

<file path=customXml/itemProps5.xml><?xml version="1.0" encoding="utf-8"?>
<ds:datastoreItem xmlns:ds="http://schemas.openxmlformats.org/officeDocument/2006/customXml" ds:itemID="{39B77FCE-B8CA-4B76-8ADD-85EF0AC07C15}">
  <ds:schemaRefs/>
</ds:datastoreItem>
</file>

<file path=docProps/app.xml><?xml version="1.0" encoding="utf-8"?>
<Properties xmlns="http://schemas.openxmlformats.org/officeDocument/2006/extended-properties" xmlns:vt="http://schemas.openxmlformats.org/officeDocument/2006/docPropsVTypes">
  <Template>Blue spheres letterhead</Template>
  <Pages>1</Pages>
  <Words>422</Words>
  <Characters>2406</Characters>
  <Lines>20</Lines>
  <Paragraphs>5</Paragraphs>
  <TotalTime>50</TotalTime>
  <ScaleCrop>false</ScaleCrop>
  <LinksUpToDate>false</LinksUpToDate>
  <CharactersWithSpaces>2823</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2020-04-20T10:46:00Z</dcterms:created>
  <dcterms:modified xsi:type="dcterms:W3CDTF">2020-05-06T16:46:52Z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KSOProductBuildVer">
    <vt:lpwstr>1033-11.2.0.9281</vt:lpwstr>
  </property>
</Properties>
</file>